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F81F48" w:rsidRDefault="006B7765" w:rsidP="006B7765">
      <w:pPr>
        <w:jc w:val="center"/>
        <w:rPr>
          <w:sz w:val="28"/>
        </w:rPr>
      </w:pPr>
      <w:r w:rsidRPr="00F81F48">
        <w:rPr>
          <w:sz w:val="28"/>
        </w:rPr>
        <w:t>ĐẠI HỌC QUỐC GIA THÀNH PHỐ HỒ CHÍ MINH</w:t>
      </w:r>
    </w:p>
    <w:p w14:paraId="1E2B0EF7" w14:textId="77777777" w:rsidR="006B7765" w:rsidRPr="00F81F48" w:rsidRDefault="006B7765" w:rsidP="006B7765">
      <w:pPr>
        <w:jc w:val="center"/>
        <w:rPr>
          <w:b/>
          <w:sz w:val="28"/>
        </w:rPr>
      </w:pPr>
      <w:r w:rsidRPr="00F81F48">
        <w:rPr>
          <w:b/>
          <w:sz w:val="28"/>
        </w:rPr>
        <w:t>TRƯỜNG ĐẠI HỌC CÔNG NGHỆ THÔNG TIN</w:t>
      </w:r>
    </w:p>
    <w:p w14:paraId="74E9DE23" w14:textId="77777777" w:rsidR="006B7765" w:rsidRPr="00F81F48" w:rsidRDefault="006B7765" w:rsidP="006B7765">
      <w:pPr>
        <w:jc w:val="center"/>
        <w:rPr>
          <w:b/>
          <w:sz w:val="28"/>
        </w:rPr>
      </w:pPr>
    </w:p>
    <w:p w14:paraId="37E34B5C" w14:textId="628DA2F3" w:rsidR="00871123" w:rsidRPr="00F81F48" w:rsidRDefault="006B7765" w:rsidP="005A632E">
      <w:pPr>
        <w:jc w:val="center"/>
      </w:pPr>
      <w:r w:rsidRPr="00F81F48">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F81F48" w:rsidRDefault="00871123" w:rsidP="001645DA">
      <w:pPr>
        <w:jc w:val="right"/>
      </w:pPr>
    </w:p>
    <w:p w14:paraId="0E3DC555" w14:textId="77777777" w:rsidR="00560A66" w:rsidRPr="00F81F48" w:rsidRDefault="00560A66" w:rsidP="001645DA">
      <w:pPr>
        <w:tabs>
          <w:tab w:val="left" w:pos="6990"/>
        </w:tabs>
        <w:jc w:val="right"/>
      </w:pPr>
    </w:p>
    <w:p w14:paraId="6B3BE534" w14:textId="77777777" w:rsidR="005A632E" w:rsidRPr="00F81F48" w:rsidRDefault="005A632E" w:rsidP="005A632E">
      <w:pPr>
        <w:jc w:val="left"/>
        <w:rPr>
          <w:sz w:val="40"/>
          <w:szCs w:val="40"/>
        </w:rPr>
      </w:pPr>
      <w:r w:rsidRPr="00F81F48">
        <w:rPr>
          <w:sz w:val="40"/>
          <w:szCs w:val="40"/>
        </w:rPr>
        <w:t xml:space="preserve">Môn học: </w:t>
      </w:r>
    </w:p>
    <w:p w14:paraId="46C0C196" w14:textId="204AC5C0" w:rsidR="005A632E" w:rsidRPr="00F81F48" w:rsidRDefault="006377E0" w:rsidP="005A632E">
      <w:pPr>
        <w:jc w:val="center"/>
        <w:rPr>
          <w:b/>
          <w:sz w:val="36"/>
          <w:szCs w:val="48"/>
        </w:rPr>
      </w:pPr>
      <w:r w:rsidRPr="00F81F48">
        <w:rPr>
          <w:b/>
          <w:sz w:val="36"/>
          <w:szCs w:val="48"/>
        </w:rPr>
        <w:t>PHÂN TÍCH</w:t>
      </w:r>
      <w:r w:rsidR="005A632E" w:rsidRPr="00F81F48">
        <w:rPr>
          <w:b/>
          <w:sz w:val="36"/>
          <w:szCs w:val="48"/>
        </w:rPr>
        <w:t xml:space="preserve"> THIẾT KẾ </w:t>
      </w:r>
      <w:r w:rsidRPr="00F81F48">
        <w:rPr>
          <w:b/>
          <w:sz w:val="36"/>
          <w:szCs w:val="48"/>
        </w:rPr>
        <w:t>HỆ THỐNG THÔNG TIN</w:t>
      </w:r>
    </w:p>
    <w:p w14:paraId="6F910AD3" w14:textId="777AC8B2" w:rsidR="005A632E" w:rsidRPr="00F81F48" w:rsidRDefault="005A632E" w:rsidP="005A632E">
      <w:pPr>
        <w:rPr>
          <w:sz w:val="40"/>
          <w:szCs w:val="40"/>
        </w:rPr>
      </w:pPr>
      <w:r w:rsidRPr="00F81F48">
        <w:rPr>
          <w:sz w:val="40"/>
          <w:szCs w:val="40"/>
        </w:rPr>
        <w:t>Đề tài:</w:t>
      </w:r>
    </w:p>
    <w:p w14:paraId="483715D4" w14:textId="4DE493DB" w:rsidR="005A632E" w:rsidRPr="00F81F48" w:rsidRDefault="006377E0" w:rsidP="005A632E">
      <w:pPr>
        <w:jc w:val="center"/>
        <w:rPr>
          <w:b/>
          <w:sz w:val="40"/>
          <w:szCs w:val="48"/>
        </w:rPr>
      </w:pPr>
      <w:r w:rsidRPr="00F81F48">
        <w:rPr>
          <w:b/>
          <w:sz w:val="40"/>
          <w:szCs w:val="48"/>
        </w:rPr>
        <w:t>PHÂN TÍCH THIẾT KẾ HỆ THỐNG</w:t>
      </w:r>
    </w:p>
    <w:p w14:paraId="72C8065F" w14:textId="11B930EC" w:rsidR="00560A66" w:rsidRPr="00F81F48" w:rsidRDefault="006377E0" w:rsidP="005A632E">
      <w:pPr>
        <w:jc w:val="center"/>
        <w:rPr>
          <w:b/>
          <w:sz w:val="40"/>
          <w:szCs w:val="48"/>
        </w:rPr>
      </w:pPr>
      <w:r w:rsidRPr="00F81F48">
        <w:rPr>
          <w:b/>
          <w:sz w:val="40"/>
          <w:szCs w:val="48"/>
        </w:rPr>
        <w:t xml:space="preserve">QUẢN LÝ </w:t>
      </w:r>
      <w:r w:rsidR="005A632E" w:rsidRPr="00F81F48">
        <w:rPr>
          <w:b/>
          <w:sz w:val="40"/>
          <w:szCs w:val="48"/>
        </w:rPr>
        <w:t xml:space="preserve">CHO </w:t>
      </w:r>
      <w:r w:rsidRPr="00F81F48">
        <w:rPr>
          <w:b/>
          <w:sz w:val="40"/>
          <w:szCs w:val="48"/>
        </w:rPr>
        <w:t xml:space="preserve">KHÁCH SẠN </w:t>
      </w:r>
      <w:r w:rsidR="00C82465" w:rsidRPr="00F81F48">
        <w:rPr>
          <w:b/>
          <w:caps/>
          <w:sz w:val="40"/>
          <w:szCs w:val="48"/>
        </w:rPr>
        <w:t>CyberHol</w:t>
      </w:r>
    </w:p>
    <w:p w14:paraId="7668A42E" w14:textId="77777777" w:rsidR="00636DBA" w:rsidRPr="00F81F48" w:rsidRDefault="00636DBA" w:rsidP="004D08AD">
      <w:pPr>
        <w:tabs>
          <w:tab w:val="left" w:pos="6990"/>
        </w:tabs>
        <w:ind w:firstLine="1800"/>
        <w:jc w:val="left"/>
        <w:rPr>
          <w:noProof/>
          <w:sz w:val="36"/>
          <w:szCs w:val="36"/>
        </w:rPr>
      </w:pPr>
    </w:p>
    <w:p w14:paraId="7EA96910" w14:textId="489E27C6" w:rsidR="00560A66" w:rsidRPr="00F81F48" w:rsidRDefault="004D08AD" w:rsidP="004D08AD">
      <w:pPr>
        <w:tabs>
          <w:tab w:val="left" w:pos="6990"/>
        </w:tabs>
        <w:ind w:firstLine="1800"/>
        <w:jc w:val="left"/>
        <w:rPr>
          <w:noProof/>
          <w:sz w:val="36"/>
          <w:szCs w:val="36"/>
        </w:rPr>
      </w:pPr>
      <w:r w:rsidRPr="00F81F48">
        <w:rPr>
          <w:noProof/>
          <w:sz w:val="36"/>
          <w:szCs w:val="36"/>
        </w:rPr>
        <w:t>GVHD:</w:t>
      </w:r>
      <w:r w:rsidR="00701338" w:rsidRPr="00F81F48">
        <w:rPr>
          <w:noProof/>
          <w:sz w:val="36"/>
          <w:szCs w:val="36"/>
        </w:rPr>
        <w:t xml:space="preserve"> Huỳnh Đức Huy</w:t>
      </w:r>
    </w:p>
    <w:p w14:paraId="44308313" w14:textId="27274B20" w:rsidR="00560A66" w:rsidRPr="00F81F48" w:rsidRDefault="004D08AD" w:rsidP="004D08AD">
      <w:pPr>
        <w:tabs>
          <w:tab w:val="left" w:pos="6990"/>
        </w:tabs>
        <w:ind w:firstLine="1800"/>
        <w:jc w:val="left"/>
        <w:rPr>
          <w:sz w:val="36"/>
          <w:szCs w:val="36"/>
        </w:rPr>
      </w:pPr>
      <w:r w:rsidRPr="00F81F48">
        <w:rPr>
          <w:noProof/>
          <w:sz w:val="36"/>
          <w:szCs w:val="36"/>
        </w:rPr>
        <w:t>Tên Nhóm</w:t>
      </w:r>
      <w:r w:rsidR="005A632E" w:rsidRPr="00F81F48">
        <w:rPr>
          <w:noProof/>
          <w:sz w:val="36"/>
          <w:szCs w:val="36"/>
          <w:lang w:val="vi-VN"/>
        </w:rPr>
        <w:t xml:space="preserve">: </w:t>
      </w:r>
      <w:r w:rsidR="005A632E" w:rsidRPr="00F81F48">
        <w:rPr>
          <w:noProof/>
          <w:sz w:val="36"/>
          <w:szCs w:val="36"/>
        </w:rPr>
        <w:t>T2Q</w:t>
      </w:r>
    </w:p>
    <w:p w14:paraId="142137E9" w14:textId="77777777" w:rsidR="004D08AD" w:rsidRPr="00F81F48" w:rsidRDefault="004D08AD" w:rsidP="004D08AD">
      <w:pPr>
        <w:tabs>
          <w:tab w:val="left" w:pos="6990"/>
        </w:tabs>
        <w:ind w:firstLine="1800"/>
        <w:jc w:val="left"/>
        <w:rPr>
          <w:sz w:val="36"/>
          <w:szCs w:val="36"/>
        </w:rPr>
      </w:pPr>
      <w:r w:rsidRPr="00F81F48">
        <w:rPr>
          <w:sz w:val="36"/>
          <w:szCs w:val="36"/>
        </w:rPr>
        <w:t>Tên thành viên</w:t>
      </w:r>
      <w:r w:rsidR="00560A66" w:rsidRPr="00F81F48">
        <w:rPr>
          <w:sz w:val="36"/>
          <w:szCs w:val="36"/>
        </w:rPr>
        <w:t>:</w:t>
      </w:r>
    </w:p>
    <w:p w14:paraId="596AAE79" w14:textId="7CB79C73" w:rsidR="00560A66" w:rsidRPr="00F81F48" w:rsidRDefault="00701338" w:rsidP="00AC6219">
      <w:pPr>
        <w:pStyle w:val="ListParagraph"/>
        <w:numPr>
          <w:ilvl w:val="0"/>
          <w:numId w:val="9"/>
        </w:numPr>
        <w:jc w:val="left"/>
        <w:rPr>
          <w:sz w:val="36"/>
          <w:szCs w:val="36"/>
        </w:rPr>
      </w:pPr>
      <w:r w:rsidRPr="00F81F48">
        <w:rPr>
          <w:sz w:val="36"/>
          <w:szCs w:val="36"/>
        </w:rPr>
        <w:t xml:space="preserve">Huỳnh Minh Tân </w:t>
      </w:r>
      <w:r w:rsidR="004D08AD" w:rsidRPr="00F81F48">
        <w:rPr>
          <w:sz w:val="36"/>
          <w:szCs w:val="36"/>
        </w:rPr>
        <w:t>-</w:t>
      </w:r>
      <w:r w:rsidRPr="00F81F48">
        <w:rPr>
          <w:sz w:val="36"/>
          <w:szCs w:val="36"/>
        </w:rPr>
        <w:t xml:space="preserve"> 15520763</w:t>
      </w:r>
    </w:p>
    <w:p w14:paraId="6CB44713" w14:textId="43F719A7" w:rsidR="004D08AD" w:rsidRPr="00F81F48" w:rsidRDefault="00701338" w:rsidP="00AC6219">
      <w:pPr>
        <w:pStyle w:val="ListParagraph"/>
        <w:numPr>
          <w:ilvl w:val="0"/>
          <w:numId w:val="9"/>
        </w:numPr>
        <w:jc w:val="left"/>
        <w:rPr>
          <w:sz w:val="36"/>
          <w:szCs w:val="36"/>
        </w:rPr>
      </w:pPr>
      <w:r w:rsidRPr="00F81F48">
        <w:rPr>
          <w:sz w:val="36"/>
          <w:szCs w:val="36"/>
        </w:rPr>
        <w:t xml:space="preserve">Phan Ngọc Quý </w:t>
      </w:r>
      <w:r w:rsidR="004D08AD" w:rsidRPr="00F81F48">
        <w:rPr>
          <w:sz w:val="36"/>
          <w:szCs w:val="36"/>
        </w:rPr>
        <w:t>-</w:t>
      </w:r>
      <w:r w:rsidRPr="00F81F48">
        <w:rPr>
          <w:sz w:val="36"/>
          <w:szCs w:val="36"/>
        </w:rPr>
        <w:t xml:space="preserve"> 15520706</w:t>
      </w:r>
    </w:p>
    <w:p w14:paraId="006C4DEA" w14:textId="78E9A470" w:rsidR="00560A66" w:rsidRPr="00F81F48" w:rsidRDefault="00701338" w:rsidP="00AC6219">
      <w:pPr>
        <w:pStyle w:val="ListParagraph"/>
        <w:numPr>
          <w:ilvl w:val="0"/>
          <w:numId w:val="9"/>
        </w:numPr>
        <w:jc w:val="left"/>
        <w:rPr>
          <w:sz w:val="36"/>
          <w:szCs w:val="36"/>
        </w:rPr>
      </w:pPr>
      <w:r w:rsidRPr="00F81F48">
        <w:rPr>
          <w:sz w:val="36"/>
          <w:szCs w:val="36"/>
        </w:rPr>
        <w:t>Lê Thanh Quang - 15520688</w:t>
      </w:r>
    </w:p>
    <w:p w14:paraId="55F5CAD2" w14:textId="77777777" w:rsidR="004D08AD" w:rsidRPr="00F81F48" w:rsidRDefault="004D08AD" w:rsidP="001645DA">
      <w:pPr>
        <w:tabs>
          <w:tab w:val="left" w:pos="6990"/>
        </w:tabs>
        <w:jc w:val="right"/>
        <w:rPr>
          <w:sz w:val="36"/>
          <w:szCs w:val="36"/>
        </w:rPr>
      </w:pPr>
    </w:p>
    <w:p w14:paraId="5172B8B3" w14:textId="51C8CAD5" w:rsidR="004D08AD" w:rsidRPr="00F81F48" w:rsidRDefault="004D08AD" w:rsidP="004D08AD">
      <w:pPr>
        <w:tabs>
          <w:tab w:val="left" w:pos="6990"/>
        </w:tabs>
        <w:jc w:val="center"/>
        <w:rPr>
          <w:sz w:val="36"/>
          <w:szCs w:val="36"/>
        </w:rPr>
      </w:pPr>
      <w:r w:rsidRPr="00F81F48">
        <w:rPr>
          <w:sz w:val="36"/>
          <w:szCs w:val="36"/>
        </w:rPr>
        <w:t>TP HCM, Ngày</w:t>
      </w:r>
      <w:r w:rsidR="003066F0" w:rsidRPr="00F81F48">
        <w:rPr>
          <w:sz w:val="36"/>
          <w:szCs w:val="36"/>
        </w:rPr>
        <w:t xml:space="preserve"> </w:t>
      </w:r>
      <w:r w:rsidR="0085757E">
        <w:rPr>
          <w:sz w:val="36"/>
          <w:szCs w:val="36"/>
        </w:rPr>
        <w:t>1</w:t>
      </w:r>
      <w:r w:rsidRPr="00F81F48">
        <w:rPr>
          <w:sz w:val="36"/>
          <w:szCs w:val="36"/>
        </w:rPr>
        <w:t xml:space="preserve"> tháng</w:t>
      </w:r>
      <w:r w:rsidR="003066F0" w:rsidRPr="00F81F48">
        <w:rPr>
          <w:sz w:val="36"/>
          <w:szCs w:val="36"/>
        </w:rPr>
        <w:t xml:space="preserve"> </w:t>
      </w:r>
      <w:r w:rsidR="000235F7">
        <w:rPr>
          <w:sz w:val="36"/>
          <w:szCs w:val="36"/>
        </w:rPr>
        <w:t>6</w:t>
      </w:r>
      <w:r w:rsidRPr="00F81F48">
        <w:rPr>
          <w:sz w:val="36"/>
          <w:szCs w:val="36"/>
        </w:rPr>
        <w:t xml:space="preserve"> năm</w:t>
      </w:r>
      <w:r w:rsidR="003066F0" w:rsidRPr="00F81F48">
        <w:rPr>
          <w:sz w:val="36"/>
          <w:szCs w:val="36"/>
        </w:rPr>
        <w:t xml:space="preserve"> 2018</w:t>
      </w:r>
    </w:p>
    <w:p w14:paraId="39248B3C" w14:textId="2D5CAC48" w:rsidR="004D08AD" w:rsidRPr="00F81F48" w:rsidRDefault="004D08AD">
      <w:pPr>
        <w:spacing w:line="240" w:lineRule="auto"/>
        <w:jc w:val="left"/>
        <w:rPr>
          <w:sz w:val="36"/>
          <w:szCs w:val="36"/>
        </w:rPr>
      </w:pPr>
    </w:p>
    <w:p w14:paraId="49FE5F54" w14:textId="77777777" w:rsidR="00560A66" w:rsidRPr="00F81F48" w:rsidRDefault="00560A66" w:rsidP="001645DA">
      <w:pPr>
        <w:rPr>
          <w:b/>
        </w:rPr>
      </w:pPr>
      <w:r w:rsidRPr="00F81F48">
        <w:rPr>
          <w:b/>
          <w:sz w:val="32"/>
        </w:rPr>
        <w:lastRenderedPageBreak/>
        <w:t>Quản lý tài liệu</w:t>
      </w:r>
    </w:p>
    <w:tbl>
      <w:tblPr>
        <w:tblStyle w:val="DTSC"/>
        <w:tblW w:w="5000" w:type="pct"/>
        <w:tblLook w:val="0000" w:firstRow="0" w:lastRow="0" w:firstColumn="0" w:lastColumn="0" w:noHBand="0" w:noVBand="0"/>
      </w:tblPr>
      <w:tblGrid>
        <w:gridCol w:w="5287"/>
        <w:gridCol w:w="4378"/>
      </w:tblGrid>
      <w:tr w:rsidR="00560A66" w:rsidRPr="00F81F48" w14:paraId="06C19C4F" w14:textId="77777777" w:rsidTr="00880BAA">
        <w:tc>
          <w:tcPr>
            <w:tcW w:w="2735" w:type="pct"/>
            <w:vAlign w:val="center"/>
          </w:tcPr>
          <w:p w14:paraId="3E9BEDE3" w14:textId="2FE70BA4" w:rsidR="00560A66" w:rsidRPr="00F81F48" w:rsidRDefault="00560A66" w:rsidP="00880BAA">
            <w:pPr>
              <w:jc w:val="left"/>
            </w:pPr>
            <w:r w:rsidRPr="00F81F48">
              <w:t xml:space="preserve">Ngày tạo: </w:t>
            </w:r>
            <w:r w:rsidR="00701338" w:rsidRPr="00F81F48">
              <w:t>9/3/2018</w:t>
            </w:r>
          </w:p>
        </w:tc>
        <w:tc>
          <w:tcPr>
            <w:tcW w:w="2265" w:type="pct"/>
            <w:vAlign w:val="center"/>
          </w:tcPr>
          <w:p w14:paraId="7F01E52B" w14:textId="7CC15628" w:rsidR="00560A66" w:rsidRPr="00F81F48" w:rsidRDefault="00560A66" w:rsidP="00880BAA">
            <w:pPr>
              <w:jc w:val="left"/>
            </w:pPr>
            <w:r w:rsidRPr="00F81F48">
              <w:t xml:space="preserve">Thời gian lưu: </w:t>
            </w:r>
            <w:r w:rsidR="00842909" w:rsidRPr="00F81F48">
              <w:fldChar w:fldCharType="begin"/>
            </w:r>
            <w:r w:rsidRPr="00F81F48">
              <w:instrText xml:space="preserve"> DATE  \@ "M/d/yyyy h:mm:ss am/pm"  \* MERGEFORMAT </w:instrText>
            </w:r>
            <w:r w:rsidR="00842909" w:rsidRPr="00F81F48">
              <w:fldChar w:fldCharType="separate"/>
            </w:r>
            <w:r w:rsidR="00E94715">
              <w:rPr>
                <w:noProof/>
              </w:rPr>
              <w:t>6/8/2018 2:50:24 PM</w:t>
            </w:r>
            <w:r w:rsidR="00842909" w:rsidRPr="00F81F48">
              <w:fldChar w:fldCharType="end"/>
            </w:r>
          </w:p>
        </w:tc>
      </w:tr>
      <w:tr w:rsidR="00560A66" w:rsidRPr="00F81F48" w14:paraId="38240015" w14:textId="77777777" w:rsidTr="00880BAA">
        <w:tc>
          <w:tcPr>
            <w:tcW w:w="2735" w:type="pct"/>
            <w:vAlign w:val="center"/>
          </w:tcPr>
          <w:p w14:paraId="4C963593" w14:textId="166120BB" w:rsidR="00560A66" w:rsidRPr="00F81F48" w:rsidRDefault="005F5CEF" w:rsidP="00880BAA">
            <w:pPr>
              <w:ind w:left="720" w:hanging="720"/>
              <w:jc w:val="left"/>
            </w:pPr>
            <w:r w:rsidRPr="00F81F48">
              <w:rPr>
                <w:noProof/>
              </w:rPr>
              <w:t>Nhóm</w:t>
            </w:r>
            <w:r w:rsidR="00560A66" w:rsidRPr="00F81F48">
              <w:rPr>
                <w:noProof/>
                <w:lang w:val="vi-VN"/>
              </w:rPr>
              <w:t xml:space="preserve">: </w:t>
            </w:r>
            <w:r w:rsidR="00701338" w:rsidRPr="00F81F48">
              <w:rPr>
                <w:noProof/>
              </w:rPr>
              <w:t>T2Q</w:t>
            </w:r>
          </w:p>
        </w:tc>
        <w:tc>
          <w:tcPr>
            <w:tcW w:w="2265" w:type="pct"/>
            <w:vAlign w:val="center"/>
          </w:tcPr>
          <w:p w14:paraId="39922F0E" w14:textId="3A536EB4" w:rsidR="00560A66" w:rsidRPr="00F81F48" w:rsidRDefault="00560A66" w:rsidP="003E631F">
            <w:pPr>
              <w:jc w:val="left"/>
            </w:pPr>
            <w:r w:rsidRPr="00F81F48">
              <w:t xml:space="preserve">Lưu bởi: </w:t>
            </w:r>
            <w:r w:rsidR="00864940" w:rsidRPr="00F81F48">
              <w:t>Huỳnh Minh Tân</w:t>
            </w:r>
          </w:p>
        </w:tc>
      </w:tr>
    </w:tbl>
    <w:p w14:paraId="5823F0DB" w14:textId="77777777" w:rsidR="00560A66" w:rsidRPr="00F81F48" w:rsidRDefault="00560A66" w:rsidP="001645DA">
      <w:pPr>
        <w:pStyle w:val="NormalWeb"/>
        <w:spacing w:before="0" w:beforeAutospacing="0" w:after="0" w:afterAutospacing="0" w:line="360" w:lineRule="auto"/>
        <w:rPr>
          <w:sz w:val="22"/>
        </w:rPr>
      </w:pPr>
    </w:p>
    <w:p w14:paraId="75DBE97B" w14:textId="77777777" w:rsidR="00560A66" w:rsidRPr="00F81F48" w:rsidRDefault="00560A66" w:rsidP="001645DA">
      <w:pPr>
        <w:rPr>
          <w:b/>
          <w:noProof/>
          <w:sz w:val="32"/>
          <w:lang w:val="vi-VN" w:eastAsia="vi-VN"/>
        </w:rPr>
      </w:pPr>
      <w:r w:rsidRPr="00F81F48">
        <w:rPr>
          <w:b/>
          <w:noProof/>
          <w:sz w:val="32"/>
          <w:lang w:val="vi-VN" w:eastAsia="vi-VN"/>
        </w:rPr>
        <w:t>Lịch sử thay đổi</w:t>
      </w:r>
    </w:p>
    <w:tbl>
      <w:tblPr>
        <w:tblStyle w:val="GridTable4-Accent1"/>
        <w:tblW w:w="5000" w:type="pct"/>
        <w:tblLook w:val="04A0" w:firstRow="1" w:lastRow="0" w:firstColumn="1" w:lastColumn="0" w:noHBand="0" w:noVBand="1"/>
      </w:tblPr>
      <w:tblGrid>
        <w:gridCol w:w="2375"/>
        <w:gridCol w:w="2130"/>
        <w:gridCol w:w="3619"/>
        <w:gridCol w:w="1541"/>
      </w:tblGrid>
      <w:tr w:rsidR="006D1653" w:rsidRPr="00F81F48" w14:paraId="39DD801E" w14:textId="77777777" w:rsidTr="0089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BC0E001" w14:textId="77777777" w:rsidR="006D1653" w:rsidRPr="00F81F48" w:rsidRDefault="006D1653" w:rsidP="008940E4">
            <w:pPr>
              <w:jc w:val="center"/>
              <w:rPr>
                <w:b w:val="0"/>
                <w:noProof/>
                <w:lang w:val="vi-VN"/>
              </w:rPr>
            </w:pPr>
            <w:r w:rsidRPr="00F81F48">
              <w:rPr>
                <w:noProof/>
                <w:lang w:val="vi-VN"/>
              </w:rPr>
              <w:t>Người thực hiện</w:t>
            </w:r>
          </w:p>
        </w:tc>
        <w:tc>
          <w:tcPr>
            <w:tcW w:w="1102" w:type="pct"/>
          </w:tcPr>
          <w:p w14:paraId="715E5BA1"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Ngày thực hiện</w:t>
            </w:r>
          </w:p>
        </w:tc>
        <w:tc>
          <w:tcPr>
            <w:tcW w:w="1872" w:type="pct"/>
          </w:tcPr>
          <w:p w14:paraId="4BEE2473"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Nội dung</w:t>
            </w:r>
          </w:p>
        </w:tc>
        <w:tc>
          <w:tcPr>
            <w:tcW w:w="797" w:type="pct"/>
          </w:tcPr>
          <w:p w14:paraId="09F93E73"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Phiên bản</w:t>
            </w:r>
          </w:p>
        </w:tc>
      </w:tr>
      <w:tr w:rsidR="006D1653" w:rsidRPr="00F81F48" w14:paraId="4854AF92"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188DD89" w14:textId="77777777" w:rsidR="006D1653" w:rsidRPr="00F81F48" w:rsidRDefault="006D1653" w:rsidP="008940E4">
            <w:pPr>
              <w:jc w:val="left"/>
              <w:rPr>
                <w:noProof/>
              </w:rPr>
            </w:pPr>
            <w:r w:rsidRPr="00F81F48">
              <w:rPr>
                <w:noProof/>
              </w:rPr>
              <w:t>Phan Ngọc Quý</w:t>
            </w:r>
          </w:p>
        </w:tc>
        <w:tc>
          <w:tcPr>
            <w:tcW w:w="1102" w:type="pct"/>
            <w:vAlign w:val="center"/>
          </w:tcPr>
          <w:p w14:paraId="7AA7940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13/3/2018</w:t>
            </w:r>
          </w:p>
        </w:tc>
        <w:tc>
          <w:tcPr>
            <w:tcW w:w="1872" w:type="pct"/>
          </w:tcPr>
          <w:p w14:paraId="09E7BB47" w14:textId="77777777" w:rsidR="006D1653" w:rsidRPr="00F81F48" w:rsidRDefault="006D1653" w:rsidP="008940E4">
            <w:pPr>
              <w:cnfStyle w:val="000000100000" w:firstRow="0" w:lastRow="0" w:firstColumn="0" w:lastColumn="0" w:oddVBand="0" w:evenVBand="0" w:oddHBand="1" w:evenHBand="0" w:firstRowFirstColumn="0" w:firstRowLastColumn="0" w:lastRowFirstColumn="0" w:lastRowLastColumn="0"/>
              <w:rPr>
                <w:noProof/>
              </w:rPr>
            </w:pPr>
            <w:r w:rsidRPr="00F81F48">
              <w:rPr>
                <w:noProof/>
              </w:rPr>
              <w:t>Tổng quan dự án</w:t>
            </w:r>
          </w:p>
        </w:tc>
        <w:tc>
          <w:tcPr>
            <w:tcW w:w="797" w:type="pct"/>
            <w:vAlign w:val="center"/>
          </w:tcPr>
          <w:p w14:paraId="1A0837E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szCs w:val="36"/>
              </w:rPr>
              <w:t>{1.0</w:t>
            </w:r>
            <w:r w:rsidRPr="00F81F48">
              <w:rPr>
                <w:noProof/>
              </w:rPr>
              <w:t>.0}</w:t>
            </w:r>
          </w:p>
        </w:tc>
      </w:tr>
      <w:tr w:rsidR="006D1653" w:rsidRPr="00F81F48" w14:paraId="1E05B733"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3E03F0A" w14:textId="77777777" w:rsidR="006D1653" w:rsidRPr="00F81F48" w:rsidRDefault="006D1653" w:rsidP="008940E4">
            <w:pPr>
              <w:jc w:val="left"/>
              <w:rPr>
                <w:noProof/>
              </w:rPr>
            </w:pPr>
            <w:r w:rsidRPr="00F81F48">
              <w:rPr>
                <w:noProof/>
              </w:rPr>
              <w:t>Phan Ngọc Quý</w:t>
            </w:r>
          </w:p>
        </w:tc>
        <w:tc>
          <w:tcPr>
            <w:tcW w:w="1102" w:type="pct"/>
            <w:vAlign w:val="center"/>
          </w:tcPr>
          <w:p w14:paraId="7CDF5C03"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15/3/2018</w:t>
            </w:r>
          </w:p>
        </w:tc>
        <w:tc>
          <w:tcPr>
            <w:tcW w:w="1872" w:type="pct"/>
          </w:tcPr>
          <w:p w14:paraId="1FD9E92F" w14:textId="77777777" w:rsidR="006D1653" w:rsidRPr="00F81F48" w:rsidRDefault="006D1653" w:rsidP="008940E4">
            <w:pPr>
              <w:cnfStyle w:val="000000000000" w:firstRow="0" w:lastRow="0" w:firstColumn="0" w:lastColumn="0" w:oddVBand="0" w:evenVBand="0" w:oddHBand="0" w:evenHBand="0" w:firstRowFirstColumn="0" w:firstRowLastColumn="0" w:lastRowFirstColumn="0" w:lastRowLastColumn="0"/>
              <w:rPr>
                <w:noProof/>
              </w:rPr>
            </w:pPr>
            <w:r w:rsidRPr="00F81F48">
              <w:rPr>
                <w:noProof/>
              </w:rPr>
              <w:t>Phạm vi mục tiêu dự án</w:t>
            </w:r>
          </w:p>
        </w:tc>
        <w:tc>
          <w:tcPr>
            <w:tcW w:w="797" w:type="pct"/>
            <w:vAlign w:val="center"/>
          </w:tcPr>
          <w:p w14:paraId="05D380ED"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{1.0.1}</w:t>
            </w:r>
          </w:p>
        </w:tc>
      </w:tr>
      <w:tr w:rsidR="006D1653" w:rsidRPr="00F81F48" w14:paraId="57EEAABA"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C51F4B8" w14:textId="77777777" w:rsidR="006D1653" w:rsidRPr="00F81F48" w:rsidRDefault="006D1653" w:rsidP="008940E4">
            <w:pPr>
              <w:jc w:val="left"/>
              <w:rPr>
                <w:noProof/>
              </w:rPr>
            </w:pPr>
            <w:r w:rsidRPr="00F81F48">
              <w:rPr>
                <w:noProof/>
              </w:rPr>
              <w:t>Huỳnh Minh Tân</w:t>
            </w:r>
          </w:p>
        </w:tc>
        <w:tc>
          <w:tcPr>
            <w:tcW w:w="1102" w:type="pct"/>
            <w:vAlign w:val="center"/>
          </w:tcPr>
          <w:p w14:paraId="4F2624D6"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15/3/2018</w:t>
            </w:r>
          </w:p>
        </w:tc>
        <w:tc>
          <w:tcPr>
            <w:tcW w:w="1872" w:type="pct"/>
          </w:tcPr>
          <w:p w14:paraId="05601876"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 xml:space="preserve">Làm tinh gọn mục: </w:t>
            </w:r>
          </w:p>
          <w:p w14:paraId="52971DDD" w14:textId="77777777" w:rsidR="006D1653" w:rsidRPr="00F81F48"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Phạm vi</w:t>
            </w:r>
          </w:p>
          <w:p w14:paraId="0A618D91" w14:textId="77777777" w:rsidR="006D1653" w:rsidRPr="00F81F48"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Mục tiêu</w:t>
            </w:r>
          </w:p>
          <w:p w14:paraId="5B80A4D4"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w:t>
            </w:r>
          </w:p>
          <w:p w14:paraId="714038D9"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Giới thiệu</w:t>
            </w:r>
          </w:p>
          <w:p w14:paraId="47D1C2E2"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Phương pháp phát triển</w:t>
            </w:r>
          </w:p>
          <w:p w14:paraId="552E413A"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Ngôn ngữ sử dụng</w:t>
            </w:r>
          </w:p>
          <w:p w14:paraId="6A8921D6"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Môi trường phát triển</w:t>
            </w:r>
          </w:p>
          <w:p w14:paraId="29E411CB"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Ảnh hưởng dự án khác</w:t>
            </w:r>
          </w:p>
        </w:tc>
        <w:tc>
          <w:tcPr>
            <w:tcW w:w="797" w:type="pct"/>
            <w:vAlign w:val="center"/>
          </w:tcPr>
          <w:p w14:paraId="2D8B66A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{1.0.2}</w:t>
            </w:r>
          </w:p>
        </w:tc>
      </w:tr>
      <w:tr w:rsidR="006D1653" w:rsidRPr="00F81F48" w14:paraId="77DC2A3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A187E07"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8A7D84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23/3/2018</w:t>
            </w:r>
          </w:p>
        </w:tc>
        <w:tc>
          <w:tcPr>
            <w:tcW w:w="1872" w:type="pct"/>
          </w:tcPr>
          <w:p w14:paraId="7A21718F"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mẫu báo cáo chương 2 và chương 5</w:t>
            </w:r>
          </w:p>
        </w:tc>
        <w:tc>
          <w:tcPr>
            <w:tcW w:w="797" w:type="pct"/>
            <w:vAlign w:val="center"/>
          </w:tcPr>
          <w:p w14:paraId="700E839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{2.0.1}</w:t>
            </w:r>
          </w:p>
        </w:tc>
      </w:tr>
      <w:tr w:rsidR="006D1653" w:rsidRPr="00F81F48" w14:paraId="4EA5B8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44CC737"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20836239"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24/3/2018</w:t>
            </w:r>
          </w:p>
        </w:tc>
        <w:tc>
          <w:tcPr>
            <w:tcW w:w="1872" w:type="pct"/>
          </w:tcPr>
          <w:p w14:paraId="6B5BE4FE"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bảng câu hỏi khảo sát</w:t>
            </w:r>
          </w:p>
        </w:tc>
        <w:tc>
          <w:tcPr>
            <w:tcW w:w="797" w:type="pct"/>
            <w:vAlign w:val="center"/>
          </w:tcPr>
          <w:p w14:paraId="3F6CDEA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{2.1.1}</w:t>
            </w:r>
          </w:p>
        </w:tc>
      </w:tr>
      <w:tr w:rsidR="006D1653" w:rsidRPr="00F81F48" w14:paraId="0A8E2F1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46969F10"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B60FC0F"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25/3/2018</w:t>
            </w:r>
          </w:p>
        </w:tc>
        <w:tc>
          <w:tcPr>
            <w:tcW w:w="1872" w:type="pct"/>
          </w:tcPr>
          <w:p w14:paraId="72B29DB8"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câu hỏi khảo sát</w:t>
            </w:r>
          </w:p>
        </w:tc>
        <w:tc>
          <w:tcPr>
            <w:tcW w:w="797" w:type="pct"/>
            <w:vAlign w:val="center"/>
          </w:tcPr>
          <w:p w14:paraId="4959869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{2.1.2}</w:t>
            </w:r>
          </w:p>
        </w:tc>
      </w:tr>
      <w:tr w:rsidR="006D1653" w:rsidRPr="00F81F48" w14:paraId="0DD09C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B18171"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33BF77B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53613D2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Kết quả khảo sát</w:t>
            </w:r>
          </w:p>
        </w:tc>
        <w:tc>
          <w:tcPr>
            <w:tcW w:w="797" w:type="pct"/>
            <w:vAlign w:val="center"/>
          </w:tcPr>
          <w:p w14:paraId="5474543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{2.2.1}</w:t>
            </w:r>
          </w:p>
        </w:tc>
      </w:tr>
      <w:tr w:rsidR="006D1653" w:rsidRPr="00F81F48" w14:paraId="2BD3E5C6" w14:textId="77777777" w:rsidTr="008940E4">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033E8A"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7282FAB6"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24/3/2018</w:t>
            </w:r>
          </w:p>
        </w:tc>
        <w:tc>
          <w:tcPr>
            <w:tcW w:w="1872" w:type="pct"/>
          </w:tcPr>
          <w:p w14:paraId="25D91C5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Đối tượng khảo sát</w:t>
            </w:r>
          </w:p>
          <w:p w14:paraId="15220C8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Nội dung khảo sát</w:t>
            </w:r>
          </w:p>
          <w:p w14:paraId="56486539"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Kế hoạch phỏng vấn</w:t>
            </w:r>
          </w:p>
        </w:tc>
        <w:tc>
          <w:tcPr>
            <w:tcW w:w="797" w:type="pct"/>
            <w:vAlign w:val="center"/>
          </w:tcPr>
          <w:p w14:paraId="32601A0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{2.5.1}</w:t>
            </w:r>
          </w:p>
        </w:tc>
      </w:tr>
      <w:tr w:rsidR="006D1653" w:rsidRPr="00F81F48" w14:paraId="4352CC0E" w14:textId="77777777" w:rsidTr="008940E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B22A53B"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7B29D37F"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25/3/2018</w:t>
            </w:r>
          </w:p>
        </w:tc>
        <w:tc>
          <w:tcPr>
            <w:tcW w:w="1872" w:type="pct"/>
          </w:tcPr>
          <w:p w14:paraId="0EA3B42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Tổng hợp biểu mẫu</w:t>
            </w:r>
          </w:p>
        </w:tc>
        <w:tc>
          <w:tcPr>
            <w:tcW w:w="797" w:type="pct"/>
            <w:vAlign w:val="center"/>
          </w:tcPr>
          <w:p w14:paraId="3942661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pPr>
            <w:r w:rsidRPr="00F81F48">
              <w:t>{3.1.1}</w:t>
            </w:r>
          </w:p>
        </w:tc>
      </w:tr>
      <w:tr w:rsidR="006D1653" w:rsidRPr="00F81F48" w14:paraId="69F963C6"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6B172A"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59649D8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27/3/2018</w:t>
            </w:r>
          </w:p>
        </w:tc>
        <w:tc>
          <w:tcPr>
            <w:tcW w:w="1872" w:type="pct"/>
          </w:tcPr>
          <w:p w14:paraId="03FCBDEF"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Kết quả phỏng vấn</w:t>
            </w:r>
          </w:p>
        </w:tc>
        <w:tc>
          <w:tcPr>
            <w:tcW w:w="797" w:type="pct"/>
            <w:vAlign w:val="center"/>
          </w:tcPr>
          <w:p w14:paraId="120F2489"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{4.1.1}</w:t>
            </w:r>
          </w:p>
        </w:tc>
      </w:tr>
      <w:tr w:rsidR="006D1653" w:rsidRPr="00F81F48" w14:paraId="68A7F282"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F759220"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7C739E61"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27/3/2018</w:t>
            </w:r>
          </w:p>
        </w:tc>
        <w:tc>
          <w:tcPr>
            <w:tcW w:w="1872" w:type="pct"/>
          </w:tcPr>
          <w:p w14:paraId="7A8FD76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Hợp các nội dung, chỉnh định dạng tài liệu</w:t>
            </w:r>
          </w:p>
        </w:tc>
        <w:tc>
          <w:tcPr>
            <w:tcW w:w="797" w:type="pct"/>
            <w:vAlign w:val="center"/>
          </w:tcPr>
          <w:p w14:paraId="7B46DD6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{4.1.2}</w:t>
            </w:r>
          </w:p>
        </w:tc>
      </w:tr>
      <w:tr w:rsidR="006D1653" w:rsidRPr="00F81F48" w14:paraId="07BB7B20"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E0F5373"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7D011DA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9/4/2018</w:t>
            </w:r>
          </w:p>
        </w:tc>
        <w:tc>
          <w:tcPr>
            <w:tcW w:w="1872" w:type="pct"/>
          </w:tcPr>
          <w:p w14:paraId="2EDC207C"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Định dạng tài liệu</w:t>
            </w:r>
          </w:p>
          <w:p w14:paraId="4DD6F629"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Thay đổi nội dung phần Quy định của mục  2.1.4 Kết quả  khảo sát</w:t>
            </w:r>
          </w:p>
          <w:p w14:paraId="4AAE56D0"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sơ đồ quy trình Phỏng vấn vào mục 2.1.3 Phương pháp khảo sát</w:t>
            </w:r>
          </w:p>
        </w:tc>
        <w:tc>
          <w:tcPr>
            <w:tcW w:w="797" w:type="pct"/>
            <w:vAlign w:val="center"/>
          </w:tcPr>
          <w:p w14:paraId="1D455430"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{4.4.1}</w:t>
            </w:r>
          </w:p>
        </w:tc>
      </w:tr>
      <w:tr w:rsidR="006D1653" w:rsidRPr="00F81F48" w14:paraId="1D5E50AA"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6F2B41"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49DB3208"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2/5/2018</w:t>
            </w:r>
          </w:p>
        </w:tc>
        <w:tc>
          <w:tcPr>
            <w:tcW w:w="1872" w:type="pct"/>
          </w:tcPr>
          <w:p w14:paraId="791B3971"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Tra cứu Phòng</w:t>
            </w:r>
          </w:p>
          <w:p w14:paraId="24778A68"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hóa đơn thanh toán</w:t>
            </w:r>
          </w:p>
          <w:p w14:paraId="1905700E"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đơn giá cho từng loại phòng</w:t>
            </w:r>
          </w:p>
          <w:p w14:paraId="00A88C60"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số lượng khách tối đa trong phòng.</w:t>
            </w:r>
          </w:p>
          <w:p w14:paraId="5D1DF6B2"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tỷ lệ phụ thu.</w:t>
            </w:r>
          </w:p>
        </w:tc>
        <w:tc>
          <w:tcPr>
            <w:tcW w:w="797" w:type="pct"/>
            <w:vAlign w:val="center"/>
          </w:tcPr>
          <w:p w14:paraId="618DF0DE"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{5.0.1}</w:t>
            </w:r>
          </w:p>
        </w:tc>
      </w:tr>
      <w:tr w:rsidR="006D1653" w:rsidRPr="00F81F48" w14:paraId="507712DA"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6493F55" w14:textId="77777777" w:rsidR="006D1653" w:rsidRPr="00F81F48" w:rsidRDefault="006D1653" w:rsidP="008940E4">
            <w:pPr>
              <w:spacing w:line="240" w:lineRule="auto"/>
              <w:jc w:val="left"/>
              <w:rPr>
                <w:noProof/>
              </w:rPr>
            </w:pPr>
            <w:r w:rsidRPr="00F81F48">
              <w:rPr>
                <w:noProof/>
              </w:rPr>
              <w:lastRenderedPageBreak/>
              <w:t>Huỳnh Minh Tân</w:t>
            </w:r>
          </w:p>
        </w:tc>
        <w:tc>
          <w:tcPr>
            <w:tcW w:w="1102" w:type="pct"/>
            <w:vAlign w:val="center"/>
          </w:tcPr>
          <w:p w14:paraId="030F74DA"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4/5/2018</w:t>
            </w:r>
          </w:p>
        </w:tc>
        <w:tc>
          <w:tcPr>
            <w:tcW w:w="1872" w:type="pct"/>
          </w:tcPr>
          <w:p w14:paraId="030281ED"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Đặt phòng đối với khách hàng cũ</w:t>
            </w:r>
          </w:p>
          <w:p w14:paraId="123F1374"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Đặt phòng đối với khách hàng mới</w:t>
            </w:r>
          </w:p>
          <w:p w14:paraId="18DA1604"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danh mục phòng</w:t>
            </w:r>
          </w:p>
          <w:p w14:paraId="018B513F"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phiếu thuê phòng khi khách hàng chưa đặt trước phòng</w:t>
            </w:r>
          </w:p>
          <w:p w14:paraId="58B88B3C"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phiếu thuê phòng khi khách hàng đã đặt trước phòng</w:t>
            </w:r>
          </w:p>
        </w:tc>
        <w:tc>
          <w:tcPr>
            <w:tcW w:w="797" w:type="pct"/>
            <w:vAlign w:val="center"/>
          </w:tcPr>
          <w:p w14:paraId="3AC2710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{5.1.1}</w:t>
            </w:r>
          </w:p>
        </w:tc>
      </w:tr>
      <w:tr w:rsidR="006D1653" w:rsidRPr="00F81F48" w14:paraId="639C69D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31B11F6"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408CB8E6"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4/5/2018</w:t>
            </w:r>
          </w:p>
        </w:tc>
        <w:tc>
          <w:tcPr>
            <w:tcW w:w="1872" w:type="pct"/>
          </w:tcPr>
          <w:p w14:paraId="719E21AD"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báo cáo tháng theo doanh thu từng loại phòng</w:t>
            </w:r>
          </w:p>
          <w:p w14:paraId="5A7EDDAF"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báo cáo tháng theo mật độ sử dụng phòng</w:t>
            </w:r>
          </w:p>
        </w:tc>
        <w:tc>
          <w:tcPr>
            <w:tcW w:w="797" w:type="pct"/>
            <w:vAlign w:val="center"/>
          </w:tcPr>
          <w:p w14:paraId="500B7BE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{5.3.1}</w:t>
            </w:r>
          </w:p>
        </w:tc>
      </w:tr>
      <w:tr w:rsidR="006D1653" w:rsidRPr="00F81F48" w14:paraId="7F8C283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296182F" w14:textId="77777777" w:rsidR="006D1653" w:rsidRPr="00F81F48" w:rsidRDefault="006D1653" w:rsidP="008940E4">
            <w:pPr>
              <w:spacing w:line="240" w:lineRule="auto"/>
              <w:jc w:val="left"/>
              <w:rPr>
                <w:noProof/>
              </w:rPr>
            </w:pPr>
            <w:r w:rsidRPr="00F81F48">
              <w:rPr>
                <w:noProof/>
              </w:rPr>
              <w:t>Phan Ngọc Quý</w:t>
            </w:r>
          </w:p>
          <w:p w14:paraId="532A6ED5"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DEABE3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17/5/2018</w:t>
            </w:r>
          </w:p>
        </w:tc>
        <w:tc>
          <w:tcPr>
            <w:tcW w:w="1872" w:type="pct"/>
          </w:tcPr>
          <w:p w14:paraId="519036D8"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 xml:space="preserve">Tạo mô hình ER cho hệ thống </w:t>
            </w:r>
          </w:p>
        </w:tc>
        <w:tc>
          <w:tcPr>
            <w:tcW w:w="797" w:type="pct"/>
            <w:vAlign w:val="center"/>
          </w:tcPr>
          <w:p w14:paraId="2494E7C5"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{6.0.0}</w:t>
            </w:r>
          </w:p>
        </w:tc>
      </w:tr>
      <w:tr w:rsidR="006D1653" w:rsidRPr="00F81F48" w14:paraId="0E5798B1"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F0846D"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2C15228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23/5/2018</w:t>
            </w:r>
          </w:p>
        </w:tc>
        <w:tc>
          <w:tcPr>
            <w:tcW w:w="1872" w:type="pct"/>
          </w:tcPr>
          <w:p w14:paraId="41DAD2E9"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một số tính năng trong phạm vi dự án (mục 1.4.1)</w:t>
            </w:r>
          </w:p>
          <w:p w14:paraId="02DA1921"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mô tả các nhóm tính năng (mục 1.4.3)</w:t>
            </w:r>
          </w:p>
          <w:p w14:paraId="0402AA5C"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Bổ sung chi tiết cụ thể cho kết quả khảo sát yêu cầu (mục 2.1.4).</w:t>
            </w:r>
          </w:p>
          <w:p w14:paraId="754E34B5"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Chỉnh sửa mô hình DFD Lập hóa đơn thanh toán</w:t>
            </w:r>
          </w:p>
        </w:tc>
        <w:tc>
          <w:tcPr>
            <w:tcW w:w="797" w:type="pct"/>
            <w:vAlign w:val="center"/>
          </w:tcPr>
          <w:p w14:paraId="5448F7CF"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{7.0.0}</w:t>
            </w:r>
          </w:p>
        </w:tc>
      </w:tr>
      <w:tr w:rsidR="006D1653" w:rsidRPr="00F81F48" w14:paraId="1F3033F3"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18985A2"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23D86EB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1/6/2018</w:t>
            </w:r>
          </w:p>
        </w:tc>
        <w:tc>
          <w:tcPr>
            <w:tcW w:w="1872" w:type="pct"/>
          </w:tcPr>
          <w:p w14:paraId="411B6A25"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Chỉnh sửa mô hình ER</w:t>
            </w:r>
          </w:p>
        </w:tc>
        <w:tc>
          <w:tcPr>
            <w:tcW w:w="797" w:type="pct"/>
            <w:vAlign w:val="center"/>
          </w:tcPr>
          <w:p w14:paraId="53C3F23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{7.0.1}</w:t>
            </w:r>
          </w:p>
        </w:tc>
      </w:tr>
      <w:tr w:rsidR="006D1653" w:rsidRPr="00F81F48" w14:paraId="401CB4D4"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45B072"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678EBD9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2/6/2018</w:t>
            </w:r>
          </w:p>
        </w:tc>
        <w:tc>
          <w:tcPr>
            <w:tcW w:w="1872" w:type="pct"/>
          </w:tcPr>
          <w:p w14:paraId="6A0CEC5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mô hình</w:t>
            </w:r>
            <w:r w:rsidRPr="00F81F48">
              <w:t xml:space="preserve"> quan hệ</w:t>
            </w:r>
          </w:p>
        </w:tc>
        <w:tc>
          <w:tcPr>
            <w:tcW w:w="797" w:type="pct"/>
            <w:vAlign w:val="center"/>
          </w:tcPr>
          <w:p w14:paraId="0CD41B01"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{8.0.0}</w:t>
            </w:r>
          </w:p>
        </w:tc>
      </w:tr>
      <w:tr w:rsidR="006D1653" w:rsidRPr="00F81F48" w14:paraId="5CEDF91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851FD16"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6C670730"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2/6/2018</w:t>
            </w:r>
          </w:p>
        </w:tc>
        <w:tc>
          <w:tcPr>
            <w:tcW w:w="1872" w:type="pct"/>
          </w:tcPr>
          <w:p w14:paraId="478BA03E"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Phân chia lại mô hình DFD cho lập Lập phiếu thuê phòng</w:t>
            </w:r>
          </w:p>
        </w:tc>
        <w:tc>
          <w:tcPr>
            <w:tcW w:w="797" w:type="pct"/>
            <w:vAlign w:val="center"/>
          </w:tcPr>
          <w:p w14:paraId="528F4243"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{9.0.0}</w:t>
            </w:r>
          </w:p>
        </w:tc>
      </w:tr>
      <w:tr w:rsidR="006D1653" w:rsidRPr="00F81F48" w14:paraId="18FF189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0794DF5"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38B073B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3/6/2018</w:t>
            </w:r>
          </w:p>
        </w:tc>
        <w:tc>
          <w:tcPr>
            <w:tcW w:w="1872" w:type="pct"/>
          </w:tcPr>
          <w:p w14:paraId="6454FB4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phòng</w:t>
            </w:r>
          </w:p>
          <w:p w14:paraId="2B3939B9"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phòng</w:t>
            </w:r>
          </w:p>
          <w:p w14:paraId="4D684101"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phòng</w:t>
            </w:r>
          </w:p>
        </w:tc>
        <w:tc>
          <w:tcPr>
            <w:tcW w:w="797" w:type="pct"/>
            <w:vAlign w:val="center"/>
          </w:tcPr>
          <w:p w14:paraId="33929230"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{8.0.1}</w:t>
            </w:r>
          </w:p>
        </w:tc>
      </w:tr>
      <w:tr w:rsidR="006D1653" w:rsidRPr="00F81F48" w14:paraId="0F118D2F"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D5E90C7"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7FE4DFC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3/6/2018</w:t>
            </w:r>
          </w:p>
        </w:tc>
        <w:tc>
          <w:tcPr>
            <w:tcW w:w="1872" w:type="pct"/>
          </w:tcPr>
          <w:p w14:paraId="0A6AE6EA"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đặt phòng</w:t>
            </w:r>
          </w:p>
          <w:p w14:paraId="422942E6"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Tìm khách hàng</w:t>
            </w:r>
          </w:p>
          <w:p w14:paraId="43F84B9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Lập đơn đặt phòng</w:t>
            </w:r>
          </w:p>
          <w:p w14:paraId="2779D2FA"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đơn đặt phòng</w:t>
            </w:r>
          </w:p>
        </w:tc>
        <w:tc>
          <w:tcPr>
            <w:tcW w:w="797" w:type="pct"/>
            <w:vAlign w:val="center"/>
          </w:tcPr>
          <w:p w14:paraId="079F8DDA"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{8.1.0}</w:t>
            </w:r>
          </w:p>
        </w:tc>
      </w:tr>
      <w:tr w:rsidR="006D1653" w:rsidRPr="00F81F48" w14:paraId="4FDE17A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F620543"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5E70B63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3/6/2018</w:t>
            </w:r>
          </w:p>
        </w:tc>
        <w:tc>
          <w:tcPr>
            <w:tcW w:w="1872" w:type="pct"/>
          </w:tcPr>
          <w:p w14:paraId="250BB59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phiếu thuê</w:t>
            </w:r>
          </w:p>
          <w:p w14:paraId="4D418E7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Tìm khách hàng</w:t>
            </w:r>
          </w:p>
          <w:p w14:paraId="6703185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phiếu thuê</w:t>
            </w:r>
          </w:p>
          <w:p w14:paraId="7CC9826A"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Xem chi tiết phiếu thuê</w:t>
            </w:r>
          </w:p>
          <w:p w14:paraId="599D2148"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phiếu thuê</w:t>
            </w:r>
          </w:p>
          <w:p w14:paraId="7C129BE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hóa đơn thanh toán</w:t>
            </w:r>
          </w:p>
        </w:tc>
        <w:tc>
          <w:tcPr>
            <w:tcW w:w="797" w:type="pct"/>
            <w:vAlign w:val="center"/>
          </w:tcPr>
          <w:p w14:paraId="70F3B11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{8.2.1}</w:t>
            </w:r>
          </w:p>
        </w:tc>
      </w:tr>
      <w:tr w:rsidR="006D1653" w:rsidRPr="00F81F48" w14:paraId="61A73487"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63F0A9D"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0B86D67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4/6/2018</w:t>
            </w:r>
          </w:p>
        </w:tc>
        <w:tc>
          <w:tcPr>
            <w:tcW w:w="1872" w:type="pct"/>
          </w:tcPr>
          <w:p w14:paraId="4EDD89BD"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khách hàng</w:t>
            </w:r>
          </w:p>
          <w:p w14:paraId="23F9E596"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Tìm khách hàng</w:t>
            </w:r>
          </w:p>
          <w:p w14:paraId="44E981BC"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khách hàng</w:t>
            </w:r>
          </w:p>
          <w:p w14:paraId="4D22E5C2"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khách hàng</w:t>
            </w:r>
          </w:p>
        </w:tc>
        <w:tc>
          <w:tcPr>
            <w:tcW w:w="797" w:type="pct"/>
            <w:vAlign w:val="center"/>
          </w:tcPr>
          <w:p w14:paraId="4ED522DC"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{8.3.1}</w:t>
            </w:r>
          </w:p>
        </w:tc>
      </w:tr>
      <w:tr w:rsidR="006D1653" w:rsidRPr="00F81F48" w14:paraId="5DD1F96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696FA61" w14:textId="77777777" w:rsidR="006D1653" w:rsidRPr="00F81F48" w:rsidRDefault="006D1653" w:rsidP="008940E4">
            <w:pPr>
              <w:spacing w:line="240" w:lineRule="auto"/>
              <w:jc w:val="left"/>
              <w:rPr>
                <w:noProof/>
              </w:rPr>
            </w:pPr>
            <w:r w:rsidRPr="00F81F48">
              <w:rPr>
                <w:noProof/>
              </w:rPr>
              <w:lastRenderedPageBreak/>
              <w:t>Phan Ngọc Quý</w:t>
            </w:r>
          </w:p>
        </w:tc>
        <w:tc>
          <w:tcPr>
            <w:tcW w:w="1102" w:type="pct"/>
            <w:vAlign w:val="center"/>
          </w:tcPr>
          <w:p w14:paraId="49104530"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4/6/2018</w:t>
            </w:r>
          </w:p>
        </w:tc>
        <w:tc>
          <w:tcPr>
            <w:tcW w:w="1872" w:type="pct"/>
          </w:tcPr>
          <w:p w14:paraId="103B162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dịch vụ</w:t>
            </w:r>
          </w:p>
          <w:p w14:paraId="45CCEC12"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dịch vụ</w:t>
            </w:r>
          </w:p>
          <w:p w14:paraId="286F3E25"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dịch vụ</w:t>
            </w:r>
          </w:p>
          <w:p w14:paraId="61894095" w14:textId="3255CD45" w:rsidR="008A5019" w:rsidRPr="00F81F48" w:rsidRDefault="008A5019"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Đăng ký dịch vụ sử dụng</w:t>
            </w:r>
          </w:p>
        </w:tc>
        <w:tc>
          <w:tcPr>
            <w:tcW w:w="797" w:type="pct"/>
            <w:vAlign w:val="center"/>
          </w:tcPr>
          <w:p w14:paraId="697F905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{8.4.1}</w:t>
            </w:r>
          </w:p>
        </w:tc>
      </w:tr>
      <w:tr w:rsidR="006D1653" w:rsidRPr="00F81F48" w14:paraId="3DC032A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B59D868"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20CFEE84"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4/6/2018</w:t>
            </w:r>
          </w:p>
        </w:tc>
        <w:tc>
          <w:tcPr>
            <w:tcW w:w="1872" w:type="pct"/>
          </w:tcPr>
          <w:p w14:paraId="63FE0489"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nhân viên</w:t>
            </w:r>
          </w:p>
          <w:p w14:paraId="2300D9A8"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nhân viên</w:t>
            </w:r>
          </w:p>
          <w:p w14:paraId="72AACC5B"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nhân viên</w:t>
            </w:r>
          </w:p>
        </w:tc>
        <w:tc>
          <w:tcPr>
            <w:tcW w:w="797" w:type="pct"/>
            <w:vAlign w:val="center"/>
          </w:tcPr>
          <w:p w14:paraId="1D6EC675"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{8.4.4}</w:t>
            </w:r>
          </w:p>
        </w:tc>
      </w:tr>
      <w:tr w:rsidR="006D1653" w:rsidRPr="00F81F48" w14:paraId="6EAC13D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164C4DB"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61E0CD4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5/6/2018</w:t>
            </w:r>
          </w:p>
        </w:tc>
        <w:tc>
          <w:tcPr>
            <w:tcW w:w="1872" w:type="pct"/>
          </w:tcPr>
          <w:p w14:paraId="082F7D07"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Báo cáo tháng</w:t>
            </w:r>
          </w:p>
          <w:p w14:paraId="20DC286C"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Theo doanh thu</w:t>
            </w:r>
          </w:p>
          <w:p w14:paraId="3907778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Theo lợi nhuận</w:t>
            </w:r>
          </w:p>
          <w:p w14:paraId="6E8123AC"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Hệ thống</w:t>
            </w:r>
          </w:p>
        </w:tc>
        <w:tc>
          <w:tcPr>
            <w:tcW w:w="797" w:type="pct"/>
            <w:vAlign w:val="center"/>
          </w:tcPr>
          <w:p w14:paraId="6B426F1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{8.5.1}</w:t>
            </w:r>
          </w:p>
        </w:tc>
      </w:tr>
      <w:tr w:rsidR="006D1653" w:rsidRPr="00F81F48" w14:paraId="00FF17E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818375"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359CF87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5/6/2018</w:t>
            </w:r>
          </w:p>
        </w:tc>
        <w:tc>
          <w:tcPr>
            <w:tcW w:w="1872" w:type="pct"/>
          </w:tcPr>
          <w:p w14:paraId="61F3F831" w14:textId="6BB46729"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giao diện Đăng nhập</w:t>
            </w:r>
          </w:p>
        </w:tc>
        <w:tc>
          <w:tcPr>
            <w:tcW w:w="797" w:type="pct"/>
            <w:vAlign w:val="center"/>
          </w:tcPr>
          <w:p w14:paraId="67855447"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{8.6.1}</w:t>
            </w:r>
          </w:p>
        </w:tc>
      </w:tr>
      <w:tr w:rsidR="006D1653" w:rsidRPr="00F81F48" w14:paraId="3378587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5442F1D"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33D04899"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6/6/2018</w:t>
            </w:r>
          </w:p>
        </w:tc>
        <w:tc>
          <w:tcPr>
            <w:tcW w:w="1872" w:type="pct"/>
          </w:tcPr>
          <w:p w14:paraId="587DEB7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Diễn giải cơ sở dữ liệu</w:t>
            </w:r>
          </w:p>
        </w:tc>
        <w:tc>
          <w:tcPr>
            <w:tcW w:w="797" w:type="pct"/>
            <w:vAlign w:val="center"/>
          </w:tcPr>
          <w:p w14:paraId="71BE7AC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{9.0.1}</w:t>
            </w:r>
          </w:p>
        </w:tc>
      </w:tr>
    </w:tbl>
    <w:p w14:paraId="4242CBD8" w14:textId="77777777" w:rsidR="00560A66" w:rsidRPr="00F81F48" w:rsidRDefault="00560A66" w:rsidP="001645DA">
      <w:pPr>
        <w:rPr>
          <w:noProof/>
          <w:lang w:val="vi-VN" w:eastAsia="vi-VN"/>
        </w:rPr>
      </w:pPr>
    </w:p>
    <w:p w14:paraId="1792FFA1" w14:textId="77777777" w:rsidR="00560A66" w:rsidRPr="00F81F48" w:rsidRDefault="00560A66" w:rsidP="001645DA">
      <w:pPr>
        <w:rPr>
          <w:b/>
          <w:noProof/>
          <w:sz w:val="32"/>
          <w:lang w:val="vi-VN" w:eastAsia="vi-VN"/>
        </w:rPr>
      </w:pPr>
      <w:r w:rsidRPr="00F81F48">
        <w:rPr>
          <w:b/>
          <w:noProof/>
          <w:sz w:val="32"/>
          <w:lang w:val="vi-VN" w:eastAsia="vi-VN"/>
        </w:rPr>
        <w:t>Lịch sử kiểm tra</w:t>
      </w:r>
    </w:p>
    <w:tbl>
      <w:tblPr>
        <w:tblStyle w:val="GridTable4-Accent1"/>
        <w:tblW w:w="5000" w:type="pct"/>
        <w:tblLook w:val="04A0" w:firstRow="1" w:lastRow="0" w:firstColumn="1" w:lastColumn="0" w:noHBand="0" w:noVBand="1"/>
      </w:tblPr>
      <w:tblGrid>
        <w:gridCol w:w="2375"/>
        <w:gridCol w:w="2130"/>
        <w:gridCol w:w="3619"/>
        <w:gridCol w:w="1541"/>
      </w:tblGrid>
      <w:tr w:rsidR="00560A66" w:rsidRPr="00F81F48"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F81F48" w:rsidRDefault="00560A66" w:rsidP="001645DA">
            <w:pPr>
              <w:jc w:val="center"/>
              <w:rPr>
                <w:b w:val="0"/>
                <w:noProof/>
                <w:lang w:val="vi-VN"/>
              </w:rPr>
            </w:pPr>
            <w:r w:rsidRPr="00F81F48">
              <w:rPr>
                <w:noProof/>
                <w:lang w:val="vi-VN"/>
              </w:rPr>
              <w:t>Người kiểm tra</w:t>
            </w:r>
          </w:p>
        </w:tc>
        <w:tc>
          <w:tcPr>
            <w:tcW w:w="1102" w:type="pct"/>
          </w:tcPr>
          <w:p w14:paraId="3846F6C4" w14:textId="77777777" w:rsidR="00560A66" w:rsidRPr="00F81F48"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Ngày kiểm tra</w:t>
            </w:r>
          </w:p>
        </w:tc>
        <w:tc>
          <w:tcPr>
            <w:tcW w:w="1872" w:type="pct"/>
          </w:tcPr>
          <w:p w14:paraId="15758EA7" w14:textId="77777777" w:rsidR="00560A66" w:rsidRPr="00F81F48"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Nhận xét/đánh giá</w:t>
            </w:r>
          </w:p>
        </w:tc>
        <w:tc>
          <w:tcPr>
            <w:tcW w:w="797" w:type="pct"/>
          </w:tcPr>
          <w:p w14:paraId="59EE6127" w14:textId="77777777" w:rsidR="00560A66" w:rsidRPr="00F81F48"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sidRPr="00F81F48">
              <w:rPr>
                <w:noProof/>
                <w:lang w:val="vi-VN"/>
              </w:rPr>
              <w:t>Phiên bản</w:t>
            </w:r>
          </w:p>
        </w:tc>
      </w:tr>
      <w:tr w:rsidR="00560A66" w:rsidRPr="00F81F48"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F81F48" w:rsidRDefault="00C311DC" w:rsidP="001645DA">
            <w:pPr>
              <w:rPr>
                <w:noProof/>
              </w:rPr>
            </w:pPr>
            <w:r w:rsidRPr="00F81F48">
              <w:rPr>
                <w:noProof/>
              </w:rPr>
              <w:t>{</w:t>
            </w:r>
            <w:r w:rsidRPr="00F81F48">
              <w:rPr>
                <w:noProof/>
                <w:lang w:val="vi-VN"/>
              </w:rPr>
              <w:t>Người kiểm tra</w:t>
            </w:r>
            <w:r w:rsidRPr="00F81F48">
              <w:rPr>
                <w:noProof/>
              </w:rPr>
              <w:t>}</w:t>
            </w:r>
          </w:p>
        </w:tc>
        <w:tc>
          <w:tcPr>
            <w:tcW w:w="1102" w:type="pct"/>
          </w:tcPr>
          <w:p w14:paraId="7D9BD259" w14:textId="77777777" w:rsidR="00560A66" w:rsidRPr="00F81F48"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sidRPr="00F81F48">
              <w:rPr>
                <w:noProof/>
              </w:rPr>
              <w:t>{</w:t>
            </w:r>
            <w:r w:rsidR="00560A66" w:rsidRPr="00F81F48">
              <w:rPr>
                <w:noProof/>
                <w:lang w:val="vi-VN"/>
              </w:rPr>
              <w:t>dd/MM/yyyy</w:t>
            </w:r>
            <w:r w:rsidRPr="00F81F48">
              <w:rPr>
                <w:noProof/>
              </w:rPr>
              <w:t>}</w:t>
            </w:r>
          </w:p>
        </w:tc>
        <w:tc>
          <w:tcPr>
            <w:tcW w:w="1872" w:type="pct"/>
          </w:tcPr>
          <w:p w14:paraId="5DE198AA" w14:textId="63E0C9FC" w:rsidR="00560A66" w:rsidRPr="00F81F48" w:rsidRDefault="00C311DC" w:rsidP="00701338">
            <w:pPr>
              <w:cnfStyle w:val="000000100000" w:firstRow="0" w:lastRow="0" w:firstColumn="0" w:lastColumn="0" w:oddVBand="0" w:evenVBand="0" w:oddHBand="1" w:evenHBand="0" w:firstRowFirstColumn="0" w:firstRowLastColumn="0" w:lastRowFirstColumn="0" w:lastRowLastColumn="0"/>
              <w:rPr>
                <w:noProof/>
              </w:rPr>
            </w:pPr>
            <w:r w:rsidRPr="00F81F48">
              <w:rPr>
                <w:noProof/>
              </w:rPr>
              <w:t>{</w:t>
            </w:r>
            <w:r w:rsidR="00560A66" w:rsidRPr="00F81F48">
              <w:rPr>
                <w:noProof/>
                <w:lang w:val="vi-VN"/>
              </w:rPr>
              <w:t>Nội dung nhận xét/đánh</w:t>
            </w:r>
            <w:r w:rsidR="00701338" w:rsidRPr="00F81F48">
              <w:rPr>
                <w:noProof/>
                <w:lang w:val="vi-VN"/>
              </w:rPr>
              <w:t xml:space="preserve"> giá về phiên bản</w:t>
            </w:r>
            <w:r w:rsidRPr="00F81F48">
              <w:rPr>
                <w:noProof/>
                <w:lang w:val="vi-VN"/>
              </w:rPr>
              <w:t xml:space="preserve"> kiểm tra</w:t>
            </w:r>
            <w:r w:rsidRPr="00F81F48">
              <w:rPr>
                <w:noProof/>
              </w:rPr>
              <w:t>}</w:t>
            </w:r>
          </w:p>
        </w:tc>
        <w:tc>
          <w:tcPr>
            <w:tcW w:w="797" w:type="pct"/>
          </w:tcPr>
          <w:p w14:paraId="32AAA72C" w14:textId="77777777" w:rsidR="00560A66" w:rsidRPr="00F81F48"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sidRPr="00F81F48">
              <w:rPr>
                <w:szCs w:val="36"/>
              </w:rPr>
              <w:t>{</w:t>
            </w:r>
            <w:r w:rsidR="00560A66" w:rsidRPr="00F81F48">
              <w:rPr>
                <w:szCs w:val="36"/>
              </w:rPr>
              <w:t>A.B</w:t>
            </w:r>
            <w:r w:rsidR="00560A66" w:rsidRPr="00F81F48">
              <w:rPr>
                <w:noProof/>
              </w:rPr>
              <w:t>.</w:t>
            </w:r>
            <w:r w:rsidR="00560A66" w:rsidRPr="00F81F48">
              <w:rPr>
                <w:noProof/>
                <w:lang w:val="vi-VN"/>
              </w:rPr>
              <w:t>x</w:t>
            </w:r>
            <w:r w:rsidRPr="00F81F48">
              <w:rPr>
                <w:noProof/>
              </w:rPr>
              <w:t>}</w:t>
            </w:r>
          </w:p>
        </w:tc>
      </w:tr>
    </w:tbl>
    <w:p w14:paraId="302B54C5" w14:textId="77777777" w:rsidR="00E06CDF" w:rsidRPr="00F81F48" w:rsidRDefault="00E06CDF" w:rsidP="001645DA">
      <w:pPr>
        <w:rPr>
          <w:b/>
          <w:sz w:val="32"/>
          <w:lang w:eastAsia="vi-VN"/>
        </w:rPr>
      </w:pPr>
    </w:p>
    <w:p w14:paraId="28C111D3" w14:textId="77777777" w:rsidR="0034498D" w:rsidRPr="00F81F48" w:rsidRDefault="0034498D">
      <w:pPr>
        <w:spacing w:line="240" w:lineRule="auto"/>
        <w:jc w:val="left"/>
        <w:rPr>
          <w:b/>
          <w:sz w:val="32"/>
          <w:lang w:eastAsia="vi-VN"/>
        </w:rPr>
      </w:pPr>
      <w:r w:rsidRPr="00F81F48">
        <w:rPr>
          <w:b/>
          <w:sz w:val="32"/>
          <w:lang w:eastAsia="vi-VN"/>
        </w:rPr>
        <w:br w:type="page"/>
      </w:r>
    </w:p>
    <w:p w14:paraId="2C94D471" w14:textId="1CF2BE43" w:rsidR="00854911" w:rsidRPr="00F81F48" w:rsidRDefault="00560A66" w:rsidP="00D4742E">
      <w:pPr>
        <w:rPr>
          <w:noProof/>
        </w:rPr>
      </w:pPr>
      <w:r w:rsidRPr="00F81F48">
        <w:rPr>
          <w:b/>
          <w:sz w:val="32"/>
          <w:lang w:eastAsia="vi-VN"/>
        </w:rPr>
        <w:lastRenderedPageBreak/>
        <w:t>Mục lục</w:t>
      </w:r>
      <w:r w:rsidR="00C311DC" w:rsidRPr="00F81F48">
        <w:rPr>
          <w:rStyle w:val="Hyperlink"/>
        </w:rPr>
        <w:fldChar w:fldCharType="begin"/>
      </w:r>
      <w:r w:rsidR="00C311DC" w:rsidRPr="00F81F48">
        <w:rPr>
          <w:rStyle w:val="Hyperlink"/>
        </w:rPr>
        <w:instrText xml:space="preserve"> TOC \o "1-3" \h \z \u </w:instrText>
      </w:r>
      <w:r w:rsidR="00C311DC" w:rsidRPr="00F81F48">
        <w:rPr>
          <w:rStyle w:val="Hyperlink"/>
        </w:rPr>
        <w:fldChar w:fldCharType="separate"/>
      </w:r>
    </w:p>
    <w:p w14:paraId="64A6C060" w14:textId="61569627" w:rsidR="00854911" w:rsidRPr="00F81F48" w:rsidRDefault="009A7B78">
      <w:pPr>
        <w:pStyle w:val="TOC1"/>
        <w:rPr>
          <w:rFonts w:eastAsiaTheme="minorEastAsia" w:cstheme="minorBidi"/>
          <w:b w:val="0"/>
          <w:sz w:val="22"/>
          <w:szCs w:val="22"/>
          <w:lang w:val="en-US"/>
        </w:rPr>
      </w:pPr>
      <w:hyperlink w:anchor="_Toc515723826" w:history="1">
        <w:r w:rsidR="00854911" w:rsidRPr="00F81F48">
          <w:rPr>
            <w:rStyle w:val="Hyperlink"/>
          </w:rPr>
          <w:t>1</w:t>
        </w:r>
        <w:r w:rsidR="00854911" w:rsidRPr="00F81F48">
          <w:rPr>
            <w:rFonts w:eastAsiaTheme="minorEastAsia" w:cstheme="minorBidi"/>
            <w:b w:val="0"/>
            <w:sz w:val="22"/>
            <w:szCs w:val="22"/>
            <w:lang w:val="en-US"/>
          </w:rPr>
          <w:tab/>
        </w:r>
        <w:r w:rsidR="00854911" w:rsidRPr="00F81F48">
          <w:rPr>
            <w:rStyle w:val="Hyperlink"/>
          </w:rPr>
          <w:t>Giới thiệu</w:t>
        </w:r>
        <w:r w:rsidR="00854911" w:rsidRPr="00F81F48">
          <w:rPr>
            <w:webHidden/>
          </w:rPr>
          <w:tab/>
        </w:r>
        <w:r w:rsidR="00854911" w:rsidRPr="00F81F48">
          <w:rPr>
            <w:webHidden/>
          </w:rPr>
          <w:fldChar w:fldCharType="begin"/>
        </w:r>
        <w:r w:rsidR="00854911" w:rsidRPr="00F81F48">
          <w:rPr>
            <w:webHidden/>
          </w:rPr>
          <w:instrText xml:space="preserve"> PAGEREF _Toc515723826 \h </w:instrText>
        </w:r>
        <w:r w:rsidR="00854911" w:rsidRPr="00F81F48">
          <w:rPr>
            <w:webHidden/>
          </w:rPr>
        </w:r>
        <w:r w:rsidR="00854911" w:rsidRPr="00F81F48">
          <w:rPr>
            <w:webHidden/>
          </w:rPr>
          <w:fldChar w:fldCharType="separate"/>
        </w:r>
        <w:r w:rsidR="008816D2">
          <w:rPr>
            <w:webHidden/>
          </w:rPr>
          <w:t>6</w:t>
        </w:r>
        <w:r w:rsidR="00854911" w:rsidRPr="00F81F48">
          <w:rPr>
            <w:webHidden/>
          </w:rPr>
          <w:fldChar w:fldCharType="end"/>
        </w:r>
      </w:hyperlink>
    </w:p>
    <w:p w14:paraId="6C2F0E18" w14:textId="50B356B2" w:rsidR="00854911" w:rsidRPr="00F81F48" w:rsidRDefault="009A7B78">
      <w:pPr>
        <w:pStyle w:val="TOC2"/>
        <w:rPr>
          <w:rFonts w:eastAsiaTheme="minorEastAsia" w:cstheme="minorBidi"/>
          <w:noProof/>
          <w:sz w:val="22"/>
          <w:szCs w:val="22"/>
          <w:lang w:val="en-US"/>
        </w:rPr>
      </w:pPr>
      <w:hyperlink w:anchor="_Toc515723827" w:history="1">
        <w:r w:rsidR="00854911" w:rsidRPr="00F81F48">
          <w:rPr>
            <w:rStyle w:val="Hyperlink"/>
            <w:noProof/>
          </w:rPr>
          <w:t>1.1</w:t>
        </w:r>
        <w:r w:rsidR="00854911" w:rsidRPr="00F81F48">
          <w:rPr>
            <w:rFonts w:eastAsiaTheme="minorEastAsia" w:cstheme="minorBidi"/>
            <w:noProof/>
            <w:sz w:val="22"/>
            <w:szCs w:val="22"/>
            <w:lang w:val="en-US"/>
          </w:rPr>
          <w:tab/>
        </w:r>
        <w:r w:rsidR="00854911" w:rsidRPr="00F81F48">
          <w:rPr>
            <w:rStyle w:val="Hyperlink"/>
            <w:noProof/>
          </w:rPr>
          <w:t>Từ ngữ viết tắt và thuật ngữ</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_Toc515723827 \h </w:instrText>
        </w:r>
        <w:r w:rsidR="00854911" w:rsidRPr="00F81F48">
          <w:rPr>
            <w:noProof/>
            <w:webHidden/>
          </w:rPr>
        </w:r>
        <w:r w:rsidR="00854911" w:rsidRPr="00F81F48">
          <w:rPr>
            <w:noProof/>
            <w:webHidden/>
          </w:rPr>
          <w:fldChar w:fldCharType="separate"/>
        </w:r>
        <w:r w:rsidR="008816D2">
          <w:rPr>
            <w:noProof/>
            <w:webHidden/>
          </w:rPr>
          <w:t>6</w:t>
        </w:r>
        <w:r w:rsidR="00854911" w:rsidRPr="00F81F48">
          <w:rPr>
            <w:noProof/>
            <w:webHidden/>
          </w:rPr>
          <w:fldChar w:fldCharType="end"/>
        </w:r>
      </w:hyperlink>
    </w:p>
    <w:p w14:paraId="643CAC26" w14:textId="65BF773F" w:rsidR="00854911" w:rsidRPr="00F81F48" w:rsidRDefault="009A7B78">
      <w:pPr>
        <w:pStyle w:val="TOC2"/>
        <w:rPr>
          <w:rFonts w:eastAsiaTheme="minorEastAsia" w:cstheme="minorBidi"/>
          <w:noProof/>
          <w:sz w:val="22"/>
          <w:szCs w:val="22"/>
          <w:lang w:val="en-US"/>
        </w:rPr>
      </w:pPr>
      <w:hyperlink w:anchor="_Toc515723828" w:history="1">
        <w:r w:rsidR="00854911" w:rsidRPr="00F81F48">
          <w:rPr>
            <w:rStyle w:val="Hyperlink"/>
            <w:noProof/>
          </w:rPr>
          <w:t>1.2</w:t>
        </w:r>
        <w:r w:rsidR="00854911" w:rsidRPr="00F81F48">
          <w:rPr>
            <w:rFonts w:eastAsiaTheme="minorEastAsia" w:cstheme="minorBidi"/>
            <w:noProof/>
            <w:sz w:val="22"/>
            <w:szCs w:val="22"/>
            <w:lang w:val="en-US"/>
          </w:rPr>
          <w:tab/>
        </w:r>
        <w:r w:rsidR="00854911" w:rsidRPr="00F81F48">
          <w:rPr>
            <w:rStyle w:val="Hyperlink"/>
            <w:noProof/>
            <w:lang w:val="en-US"/>
          </w:rPr>
          <w:t>Tham khảo</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_Toc515723828 \h </w:instrText>
        </w:r>
        <w:r w:rsidR="00854911" w:rsidRPr="00F81F48">
          <w:rPr>
            <w:noProof/>
            <w:webHidden/>
          </w:rPr>
        </w:r>
        <w:r w:rsidR="00854911" w:rsidRPr="00F81F48">
          <w:rPr>
            <w:noProof/>
            <w:webHidden/>
          </w:rPr>
          <w:fldChar w:fldCharType="separate"/>
        </w:r>
        <w:r w:rsidR="008816D2">
          <w:rPr>
            <w:noProof/>
            <w:webHidden/>
          </w:rPr>
          <w:t>6</w:t>
        </w:r>
        <w:r w:rsidR="00854911" w:rsidRPr="00F81F48">
          <w:rPr>
            <w:noProof/>
            <w:webHidden/>
          </w:rPr>
          <w:fldChar w:fldCharType="end"/>
        </w:r>
      </w:hyperlink>
    </w:p>
    <w:p w14:paraId="06A50A58" w14:textId="0C3C456F" w:rsidR="00854911" w:rsidRPr="00F81F48" w:rsidRDefault="009A7B78">
      <w:pPr>
        <w:pStyle w:val="TOC2"/>
        <w:rPr>
          <w:rFonts w:eastAsiaTheme="minorEastAsia" w:cstheme="minorBidi"/>
          <w:noProof/>
          <w:sz w:val="22"/>
          <w:szCs w:val="22"/>
          <w:lang w:val="en-US"/>
        </w:rPr>
      </w:pPr>
      <w:hyperlink w:anchor="_Toc515723829" w:history="1">
        <w:r w:rsidR="00854911" w:rsidRPr="00F81F48">
          <w:rPr>
            <w:rStyle w:val="Hyperlink"/>
            <w:noProof/>
          </w:rPr>
          <w:t>1.3</w:t>
        </w:r>
        <w:r w:rsidR="00854911" w:rsidRPr="00F81F48">
          <w:rPr>
            <w:rFonts w:eastAsiaTheme="minorEastAsia" w:cstheme="minorBidi"/>
            <w:noProof/>
            <w:sz w:val="22"/>
            <w:szCs w:val="22"/>
            <w:lang w:val="en-US"/>
          </w:rPr>
          <w:tab/>
        </w:r>
        <w:r w:rsidR="00854911" w:rsidRPr="00F81F48">
          <w:rPr>
            <w:rStyle w:val="Hyperlink"/>
            <w:noProof/>
          </w:rPr>
          <w:t>Tổng quan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_Toc515723829 \h </w:instrText>
        </w:r>
        <w:r w:rsidR="00854911" w:rsidRPr="00F81F48">
          <w:rPr>
            <w:noProof/>
            <w:webHidden/>
          </w:rPr>
        </w:r>
        <w:r w:rsidR="00854911" w:rsidRPr="00F81F48">
          <w:rPr>
            <w:noProof/>
            <w:webHidden/>
          </w:rPr>
          <w:fldChar w:fldCharType="separate"/>
        </w:r>
        <w:r w:rsidR="008816D2">
          <w:rPr>
            <w:noProof/>
            <w:webHidden/>
          </w:rPr>
          <w:t>7</w:t>
        </w:r>
        <w:r w:rsidR="00854911" w:rsidRPr="00F81F48">
          <w:rPr>
            <w:noProof/>
            <w:webHidden/>
          </w:rPr>
          <w:fldChar w:fldCharType="end"/>
        </w:r>
      </w:hyperlink>
    </w:p>
    <w:p w14:paraId="048A91F6" w14:textId="4A4F14CB" w:rsidR="00854911" w:rsidRPr="00F81F48" w:rsidRDefault="009A7B78">
      <w:pPr>
        <w:pStyle w:val="TOC3"/>
        <w:rPr>
          <w:rFonts w:eastAsiaTheme="minorEastAsia" w:cstheme="minorBidi"/>
          <w:noProof/>
          <w:sz w:val="22"/>
          <w:szCs w:val="22"/>
          <w:lang w:val="en-US"/>
        </w:rPr>
      </w:pPr>
      <w:hyperlink w:anchor="_Toc515723830" w:history="1">
        <w:r w:rsidR="00854911" w:rsidRPr="00F81F48">
          <w:rPr>
            <w:rStyle w:val="Hyperlink"/>
            <w:noProof/>
            <w:lang w:val="en-US"/>
          </w:rPr>
          <w:t>1.3.1</w:t>
        </w:r>
        <w:r w:rsidR="00854911" w:rsidRPr="00F81F48">
          <w:rPr>
            <w:rFonts w:eastAsiaTheme="minorEastAsia" w:cstheme="minorBidi"/>
            <w:noProof/>
            <w:sz w:val="22"/>
            <w:szCs w:val="22"/>
            <w:lang w:val="en-US"/>
          </w:rPr>
          <w:tab/>
        </w:r>
        <w:r w:rsidR="00854911" w:rsidRPr="00F81F48">
          <w:rPr>
            <w:rStyle w:val="Hyperlink"/>
            <w:noProof/>
          </w:rPr>
          <w:t>Giới thiệu dự</w:t>
        </w:r>
        <w:r w:rsidR="00854911" w:rsidRPr="00F81F48">
          <w:rPr>
            <w:rStyle w:val="Hyperlink"/>
            <w:noProof/>
            <w:lang w:val="en-US"/>
          </w:rPr>
          <w:t xml:space="preserve">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_Toc515723830 \h </w:instrText>
        </w:r>
        <w:r w:rsidR="00854911" w:rsidRPr="00F81F48">
          <w:rPr>
            <w:noProof/>
            <w:webHidden/>
          </w:rPr>
        </w:r>
        <w:r w:rsidR="00854911" w:rsidRPr="00F81F48">
          <w:rPr>
            <w:noProof/>
            <w:webHidden/>
          </w:rPr>
          <w:fldChar w:fldCharType="separate"/>
        </w:r>
        <w:r w:rsidR="008816D2">
          <w:rPr>
            <w:noProof/>
            <w:webHidden/>
          </w:rPr>
          <w:t>7</w:t>
        </w:r>
        <w:r w:rsidR="00854911" w:rsidRPr="00F81F48">
          <w:rPr>
            <w:noProof/>
            <w:webHidden/>
          </w:rPr>
          <w:fldChar w:fldCharType="end"/>
        </w:r>
      </w:hyperlink>
    </w:p>
    <w:p w14:paraId="530E427D" w14:textId="7C60CBDF" w:rsidR="00854911" w:rsidRPr="00F81F48" w:rsidRDefault="009A7B78">
      <w:pPr>
        <w:pStyle w:val="TOC3"/>
        <w:rPr>
          <w:rFonts w:eastAsiaTheme="minorEastAsia" w:cstheme="minorBidi"/>
          <w:noProof/>
          <w:sz w:val="22"/>
          <w:szCs w:val="22"/>
          <w:lang w:val="en-US"/>
        </w:rPr>
      </w:pPr>
      <w:hyperlink w:anchor="_Toc515723831" w:history="1">
        <w:r w:rsidR="00854911" w:rsidRPr="00F81F48">
          <w:rPr>
            <w:rStyle w:val="Hyperlink"/>
            <w:noProof/>
            <w:lang w:val="en-US"/>
          </w:rPr>
          <w:t>1.3.2</w:t>
        </w:r>
        <w:r w:rsidR="00854911" w:rsidRPr="00F81F48">
          <w:rPr>
            <w:rFonts w:eastAsiaTheme="minorEastAsia" w:cstheme="minorBidi"/>
            <w:noProof/>
            <w:sz w:val="22"/>
            <w:szCs w:val="22"/>
            <w:lang w:val="en-US"/>
          </w:rPr>
          <w:tab/>
        </w:r>
        <w:r w:rsidR="00854911" w:rsidRPr="00F81F48">
          <w:rPr>
            <w:rStyle w:val="Hyperlink"/>
            <w:noProof/>
          </w:rPr>
          <w:t>Kh</w:t>
        </w:r>
        <w:r w:rsidR="00854911" w:rsidRPr="00F81F48">
          <w:rPr>
            <w:rStyle w:val="Hyperlink"/>
            <w:noProof/>
            <w:lang w:val="en-US"/>
          </w:rPr>
          <w:t>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_Toc515723831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6519911F" w14:textId="418F030D" w:rsidR="00854911" w:rsidRPr="00F81F48" w:rsidRDefault="009A7B78">
      <w:pPr>
        <w:pStyle w:val="TOC2"/>
        <w:rPr>
          <w:rFonts w:eastAsiaTheme="minorEastAsia" w:cstheme="minorBidi"/>
          <w:noProof/>
          <w:sz w:val="22"/>
          <w:szCs w:val="22"/>
          <w:lang w:val="en-US"/>
        </w:rPr>
      </w:pPr>
      <w:hyperlink w:anchor="_Toc515723832" w:history="1">
        <w:r w:rsidR="00854911" w:rsidRPr="00F81F48">
          <w:rPr>
            <w:rStyle w:val="Hyperlink"/>
            <w:noProof/>
          </w:rPr>
          <w:t>1.4</w:t>
        </w:r>
        <w:r w:rsidR="00854911" w:rsidRPr="00F81F48">
          <w:rPr>
            <w:rFonts w:eastAsiaTheme="minorEastAsia" w:cstheme="minorBidi"/>
            <w:noProof/>
            <w:sz w:val="22"/>
            <w:szCs w:val="22"/>
            <w:lang w:val="en-US"/>
          </w:rPr>
          <w:tab/>
        </w:r>
        <w:r w:rsidR="00854911" w:rsidRPr="00F81F48">
          <w:rPr>
            <w:rStyle w:val="Hyperlink"/>
            <w:noProof/>
          </w:rPr>
          <w:t>Phạm vi,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_Toc515723832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20E138B1" w14:textId="42A67650" w:rsidR="00854911" w:rsidRPr="00F81F48" w:rsidRDefault="009A7B78">
      <w:pPr>
        <w:pStyle w:val="TOC3"/>
        <w:rPr>
          <w:rFonts w:eastAsiaTheme="minorEastAsia" w:cstheme="minorBidi"/>
          <w:noProof/>
          <w:sz w:val="22"/>
          <w:szCs w:val="22"/>
          <w:lang w:val="en-US"/>
        </w:rPr>
      </w:pPr>
      <w:hyperlink w:anchor="_Toc515723833" w:history="1">
        <w:r w:rsidR="00854911" w:rsidRPr="00F81F48">
          <w:rPr>
            <w:rStyle w:val="Hyperlink"/>
            <w:noProof/>
            <w:lang w:val="en-US"/>
          </w:rPr>
          <w:t>1.4.1</w:t>
        </w:r>
        <w:r w:rsidR="00854911" w:rsidRPr="00F81F48">
          <w:rPr>
            <w:rFonts w:eastAsiaTheme="minorEastAsia" w:cstheme="minorBidi"/>
            <w:noProof/>
            <w:sz w:val="22"/>
            <w:szCs w:val="22"/>
            <w:lang w:val="en-US"/>
          </w:rPr>
          <w:tab/>
        </w:r>
        <w:r w:rsidR="00854911" w:rsidRPr="00F81F48">
          <w:rPr>
            <w:rStyle w:val="Hyperlink"/>
            <w:noProof/>
          </w:rPr>
          <w:t>Ph</w:t>
        </w:r>
        <w:r w:rsidR="00854911" w:rsidRPr="00F81F48">
          <w:rPr>
            <w:rStyle w:val="Hyperlink"/>
            <w:noProof/>
            <w:lang w:val="en-US"/>
          </w:rPr>
          <w:t>ạm vi</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_Toc515723833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7B489D63" w14:textId="426D10F6" w:rsidR="00854911" w:rsidRPr="00F81F48" w:rsidRDefault="009A7B78">
      <w:pPr>
        <w:pStyle w:val="TOC3"/>
        <w:rPr>
          <w:rFonts w:eastAsiaTheme="minorEastAsia" w:cstheme="minorBidi"/>
          <w:noProof/>
          <w:sz w:val="22"/>
          <w:szCs w:val="22"/>
          <w:lang w:val="en-US"/>
        </w:rPr>
      </w:pPr>
      <w:hyperlink w:anchor="_Toc515723834" w:history="1">
        <w:r w:rsidR="00854911" w:rsidRPr="00F81F48">
          <w:rPr>
            <w:rStyle w:val="Hyperlink"/>
            <w:noProof/>
          </w:rPr>
          <w:t>1.4.2</w:t>
        </w:r>
        <w:r w:rsidR="00854911" w:rsidRPr="00F81F48">
          <w:rPr>
            <w:rFonts w:eastAsiaTheme="minorEastAsia" w:cstheme="minorBidi"/>
            <w:noProof/>
            <w:sz w:val="22"/>
            <w:szCs w:val="22"/>
            <w:lang w:val="en-US"/>
          </w:rPr>
          <w:tab/>
        </w:r>
        <w:r w:rsidR="00854911" w:rsidRPr="00F81F48">
          <w:rPr>
            <w:rStyle w:val="Hyperlink"/>
            <w:noProof/>
          </w:rPr>
          <w:t>Các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_Toc515723834 \h </w:instrText>
        </w:r>
        <w:r w:rsidR="00854911" w:rsidRPr="00F81F48">
          <w:rPr>
            <w:noProof/>
            <w:webHidden/>
          </w:rPr>
        </w:r>
        <w:r w:rsidR="00854911" w:rsidRPr="00F81F48">
          <w:rPr>
            <w:noProof/>
            <w:webHidden/>
          </w:rPr>
          <w:fldChar w:fldCharType="separate"/>
        </w:r>
        <w:r w:rsidR="008816D2">
          <w:rPr>
            <w:noProof/>
            <w:webHidden/>
          </w:rPr>
          <w:t>10</w:t>
        </w:r>
        <w:r w:rsidR="00854911" w:rsidRPr="00F81F48">
          <w:rPr>
            <w:noProof/>
            <w:webHidden/>
          </w:rPr>
          <w:fldChar w:fldCharType="end"/>
        </w:r>
      </w:hyperlink>
    </w:p>
    <w:p w14:paraId="2BCADCEC" w14:textId="5BBB301D" w:rsidR="00854911" w:rsidRPr="00F81F48" w:rsidRDefault="009A7B78">
      <w:pPr>
        <w:pStyle w:val="TOC3"/>
        <w:rPr>
          <w:rFonts w:eastAsiaTheme="minorEastAsia" w:cstheme="minorBidi"/>
          <w:noProof/>
          <w:sz w:val="22"/>
          <w:szCs w:val="22"/>
          <w:lang w:val="en-US"/>
        </w:rPr>
      </w:pPr>
      <w:hyperlink w:anchor="_Toc515723835" w:history="1">
        <w:r w:rsidR="00854911" w:rsidRPr="00F81F48">
          <w:rPr>
            <w:rStyle w:val="Hyperlink"/>
            <w:noProof/>
          </w:rPr>
          <w:t>1.4.3</w:t>
        </w:r>
        <w:r w:rsidR="00854911" w:rsidRPr="00F81F48">
          <w:rPr>
            <w:rFonts w:eastAsiaTheme="minorEastAsia" w:cstheme="minorBidi"/>
            <w:noProof/>
            <w:sz w:val="22"/>
            <w:szCs w:val="22"/>
            <w:lang w:val="en-US"/>
          </w:rPr>
          <w:tab/>
        </w:r>
        <w:r w:rsidR="00854911" w:rsidRPr="00F81F48">
          <w:rPr>
            <w:rStyle w:val="Hyperlink"/>
            <w:noProof/>
          </w:rPr>
          <w:t>Các nhóm tính năng cần thiết để đáp ứng các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_Toc515723835 \h </w:instrText>
        </w:r>
        <w:r w:rsidR="00854911" w:rsidRPr="00F81F48">
          <w:rPr>
            <w:noProof/>
            <w:webHidden/>
          </w:rPr>
        </w:r>
        <w:r w:rsidR="00854911" w:rsidRPr="00F81F48">
          <w:rPr>
            <w:noProof/>
            <w:webHidden/>
          </w:rPr>
          <w:fldChar w:fldCharType="separate"/>
        </w:r>
        <w:r w:rsidR="008816D2">
          <w:rPr>
            <w:noProof/>
            <w:webHidden/>
          </w:rPr>
          <w:t>10</w:t>
        </w:r>
        <w:r w:rsidR="00854911" w:rsidRPr="00F81F48">
          <w:rPr>
            <w:noProof/>
            <w:webHidden/>
          </w:rPr>
          <w:fldChar w:fldCharType="end"/>
        </w:r>
      </w:hyperlink>
    </w:p>
    <w:p w14:paraId="208A0A40" w14:textId="45DFA6AB" w:rsidR="00854911" w:rsidRPr="00F81F48" w:rsidRDefault="009A7B78">
      <w:pPr>
        <w:pStyle w:val="TOC3"/>
        <w:rPr>
          <w:rFonts w:eastAsiaTheme="minorEastAsia" w:cstheme="minorBidi"/>
          <w:noProof/>
          <w:sz w:val="22"/>
          <w:szCs w:val="22"/>
          <w:lang w:val="en-US"/>
        </w:rPr>
      </w:pPr>
      <w:hyperlink w:anchor="_Toc515723836" w:history="1">
        <w:r w:rsidR="00854911" w:rsidRPr="00F81F48">
          <w:rPr>
            <w:rStyle w:val="Hyperlink"/>
            <w:noProof/>
          </w:rPr>
          <w:t>1.4.4</w:t>
        </w:r>
        <w:r w:rsidR="00854911" w:rsidRPr="00F81F48">
          <w:rPr>
            <w:rFonts w:eastAsiaTheme="minorEastAsia" w:cstheme="minorBidi"/>
            <w:noProof/>
            <w:sz w:val="22"/>
            <w:szCs w:val="22"/>
            <w:lang w:val="en-US"/>
          </w:rPr>
          <w:tab/>
        </w:r>
        <w:r w:rsidR="00854911" w:rsidRPr="00F81F48">
          <w:rPr>
            <w:rStyle w:val="Hyperlink"/>
            <w:noProof/>
          </w:rPr>
          <w:t>Phương pháp phát triển: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_Toc515723836 \h </w:instrText>
        </w:r>
        <w:r w:rsidR="00854911" w:rsidRPr="00F81F48">
          <w:rPr>
            <w:noProof/>
            <w:webHidden/>
          </w:rPr>
        </w:r>
        <w:r w:rsidR="00854911" w:rsidRPr="00F81F48">
          <w:rPr>
            <w:noProof/>
            <w:webHidden/>
          </w:rPr>
          <w:fldChar w:fldCharType="separate"/>
        </w:r>
        <w:r w:rsidR="008816D2">
          <w:rPr>
            <w:noProof/>
            <w:webHidden/>
          </w:rPr>
          <w:t>12</w:t>
        </w:r>
        <w:r w:rsidR="00854911" w:rsidRPr="00F81F48">
          <w:rPr>
            <w:noProof/>
            <w:webHidden/>
          </w:rPr>
          <w:fldChar w:fldCharType="end"/>
        </w:r>
      </w:hyperlink>
    </w:p>
    <w:p w14:paraId="6AB7FBC9" w14:textId="07686404" w:rsidR="00854911" w:rsidRPr="00F81F48" w:rsidRDefault="009A7B78">
      <w:pPr>
        <w:pStyle w:val="TOC3"/>
        <w:rPr>
          <w:rFonts w:eastAsiaTheme="minorEastAsia" w:cstheme="minorBidi"/>
          <w:noProof/>
          <w:sz w:val="22"/>
          <w:szCs w:val="22"/>
          <w:lang w:val="en-US"/>
        </w:rPr>
      </w:pPr>
      <w:hyperlink w:anchor="_Toc515723837" w:history="1">
        <w:r w:rsidR="00854911" w:rsidRPr="00F81F48">
          <w:rPr>
            <w:rStyle w:val="Hyperlink"/>
            <w:noProof/>
          </w:rPr>
          <w:t>1.4.5</w:t>
        </w:r>
        <w:r w:rsidR="00854911" w:rsidRPr="00F81F48">
          <w:rPr>
            <w:rFonts w:eastAsiaTheme="minorEastAsia" w:cstheme="minorBidi"/>
            <w:noProof/>
            <w:sz w:val="22"/>
            <w:szCs w:val="22"/>
            <w:lang w:val="en-US"/>
          </w:rPr>
          <w:tab/>
        </w:r>
        <w:r w:rsidR="00854911" w:rsidRPr="00F81F48">
          <w:rPr>
            <w:rStyle w:val="Hyperlink"/>
            <w:noProof/>
          </w:rPr>
          <w:t>Ngôn ngữ lập trình: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_Toc515723837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2F433340" w14:textId="0BFFD59E" w:rsidR="00854911" w:rsidRPr="00F81F48" w:rsidRDefault="009A7B78">
      <w:pPr>
        <w:pStyle w:val="TOC3"/>
        <w:rPr>
          <w:rFonts w:eastAsiaTheme="minorEastAsia" w:cstheme="minorBidi"/>
          <w:noProof/>
          <w:sz w:val="22"/>
          <w:szCs w:val="22"/>
          <w:lang w:val="en-US"/>
        </w:rPr>
      </w:pPr>
      <w:hyperlink w:anchor="_Toc515723838" w:history="1">
        <w:r w:rsidR="00854911" w:rsidRPr="00F81F48">
          <w:rPr>
            <w:rStyle w:val="Hyperlink"/>
            <w:noProof/>
          </w:rPr>
          <w:t>1.4.6</w:t>
        </w:r>
        <w:r w:rsidR="00854911" w:rsidRPr="00F81F48">
          <w:rPr>
            <w:rFonts w:eastAsiaTheme="minorEastAsia" w:cstheme="minorBidi"/>
            <w:noProof/>
            <w:sz w:val="22"/>
            <w:szCs w:val="22"/>
            <w:lang w:val="en-US"/>
          </w:rPr>
          <w:tab/>
        </w:r>
        <w:r w:rsidR="00854911" w:rsidRPr="00F81F48">
          <w:rPr>
            <w:rStyle w:val="Hyperlink"/>
            <w:noProof/>
          </w:rPr>
          <w:t>Môi trường phát triển: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_Toc515723838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4011E0F0" w14:textId="069DE828" w:rsidR="00854911" w:rsidRPr="00F81F48" w:rsidRDefault="009A7B78">
      <w:pPr>
        <w:pStyle w:val="TOC3"/>
        <w:rPr>
          <w:rFonts w:eastAsiaTheme="minorEastAsia" w:cstheme="minorBidi"/>
          <w:noProof/>
          <w:sz w:val="22"/>
          <w:szCs w:val="22"/>
          <w:lang w:val="en-US"/>
        </w:rPr>
      </w:pPr>
      <w:hyperlink w:anchor="_Toc515723839" w:history="1">
        <w:r w:rsidR="00854911" w:rsidRPr="00F81F48">
          <w:rPr>
            <w:rStyle w:val="Hyperlink"/>
            <w:noProof/>
          </w:rPr>
          <w:t>1.4.7</w:t>
        </w:r>
        <w:r w:rsidR="00854911" w:rsidRPr="00F81F48">
          <w:rPr>
            <w:rFonts w:eastAsiaTheme="minorEastAsia" w:cstheme="minorBidi"/>
            <w:noProof/>
            <w:sz w:val="22"/>
            <w:szCs w:val="22"/>
            <w:lang w:val="en-US"/>
          </w:rPr>
          <w:tab/>
        </w:r>
        <w:r w:rsidR="00854911" w:rsidRPr="00F81F48">
          <w:rPr>
            <w:rStyle w:val="Hyperlink"/>
            <w:noProof/>
          </w:rPr>
          <w:t>Các mối quan hệ của dự án này đến dự án khác:</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_Toc515723839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08EF23FE" w14:textId="499378F0" w:rsidR="00854911" w:rsidRPr="00F81F48" w:rsidRDefault="009A7B78">
      <w:pPr>
        <w:pStyle w:val="TOC2"/>
        <w:rPr>
          <w:rFonts w:eastAsiaTheme="minorEastAsia" w:cstheme="minorBidi"/>
          <w:noProof/>
          <w:sz w:val="22"/>
          <w:szCs w:val="22"/>
          <w:lang w:val="en-US"/>
        </w:rPr>
      </w:pPr>
      <w:hyperlink w:anchor="_Toc515723840" w:history="1">
        <w:r w:rsidR="00854911" w:rsidRPr="00F81F48">
          <w:rPr>
            <w:rStyle w:val="Hyperlink"/>
            <w:noProof/>
            <w:lang w:val="en-US"/>
          </w:rPr>
          <w:t>1.5 Các bên liên quan và nhân sự chính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_Toc515723840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594481B7" w14:textId="5E361143" w:rsidR="00854911" w:rsidRPr="00F81F48" w:rsidRDefault="009A7B78">
      <w:pPr>
        <w:pStyle w:val="TOC2"/>
        <w:rPr>
          <w:rFonts w:eastAsiaTheme="minorEastAsia" w:cstheme="minorBidi"/>
          <w:noProof/>
          <w:sz w:val="22"/>
          <w:szCs w:val="22"/>
          <w:lang w:val="en-US"/>
        </w:rPr>
      </w:pPr>
      <w:hyperlink w:anchor="_Toc515723841" w:history="1">
        <w:r w:rsidR="00854911" w:rsidRPr="00F81F48">
          <w:rPr>
            <w:rStyle w:val="Hyperlink"/>
            <w:noProof/>
            <w:lang w:val="en-US"/>
          </w:rPr>
          <w:t>1.6</w:t>
        </w:r>
        <w:r w:rsidR="00854911" w:rsidRPr="00F81F48">
          <w:rPr>
            <w:rFonts w:eastAsiaTheme="minorEastAsia" w:cstheme="minorBidi"/>
            <w:noProof/>
            <w:sz w:val="22"/>
            <w:szCs w:val="22"/>
            <w:lang w:val="en-US"/>
          </w:rPr>
          <w:tab/>
        </w:r>
        <w:r w:rsidR="00854911" w:rsidRPr="00F81F48">
          <w:rPr>
            <w:rStyle w:val="Hyperlink"/>
            <w:noProof/>
          </w:rPr>
          <w:t>Vai trò và trách nhiệm</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_Toc515723841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34313D65" w14:textId="77AE5167" w:rsidR="00854911" w:rsidRPr="00F81F48" w:rsidRDefault="009A7B78">
      <w:pPr>
        <w:pStyle w:val="TOC1"/>
        <w:rPr>
          <w:rFonts w:eastAsiaTheme="minorEastAsia" w:cstheme="minorBidi"/>
          <w:b w:val="0"/>
          <w:sz w:val="22"/>
          <w:szCs w:val="22"/>
          <w:lang w:val="en-US"/>
        </w:rPr>
      </w:pPr>
      <w:hyperlink w:anchor="_Toc515723842" w:history="1">
        <w:r w:rsidR="00854911" w:rsidRPr="00F81F48">
          <w:rPr>
            <w:rStyle w:val="Hyperlink"/>
          </w:rPr>
          <w:t>2</w:t>
        </w:r>
        <w:r w:rsidR="00854911" w:rsidRPr="00F81F48">
          <w:rPr>
            <w:rFonts w:eastAsiaTheme="minorEastAsia" w:cstheme="minorBidi"/>
            <w:b w:val="0"/>
            <w:sz w:val="22"/>
            <w:szCs w:val="22"/>
            <w:lang w:val="en-US"/>
          </w:rPr>
          <w:tab/>
        </w:r>
        <w:r w:rsidR="00854911" w:rsidRPr="00F81F48">
          <w:rPr>
            <w:rStyle w:val="Hyperlink"/>
          </w:rPr>
          <w:t xml:space="preserve">Đặc tả </w:t>
        </w:r>
        <w:r w:rsidR="00854911" w:rsidRPr="00F81F48">
          <w:rPr>
            <w:rStyle w:val="Hyperlink"/>
            <w:lang w:val="en-US"/>
          </w:rPr>
          <w:t>Yêu cầu</w:t>
        </w:r>
        <w:r w:rsidR="00854911" w:rsidRPr="00F81F48">
          <w:rPr>
            <w:webHidden/>
          </w:rPr>
          <w:tab/>
        </w:r>
        <w:r w:rsidR="00854911" w:rsidRPr="00F81F48">
          <w:rPr>
            <w:webHidden/>
          </w:rPr>
          <w:fldChar w:fldCharType="begin"/>
        </w:r>
        <w:r w:rsidR="00854911" w:rsidRPr="00F81F48">
          <w:rPr>
            <w:webHidden/>
          </w:rPr>
          <w:instrText xml:space="preserve"> PAGEREF _Toc515723842 \h </w:instrText>
        </w:r>
        <w:r w:rsidR="00854911" w:rsidRPr="00F81F48">
          <w:rPr>
            <w:webHidden/>
          </w:rPr>
        </w:r>
        <w:r w:rsidR="00854911" w:rsidRPr="00F81F48">
          <w:rPr>
            <w:webHidden/>
          </w:rPr>
          <w:fldChar w:fldCharType="separate"/>
        </w:r>
        <w:r w:rsidR="008816D2">
          <w:rPr>
            <w:webHidden/>
          </w:rPr>
          <w:t>14</w:t>
        </w:r>
        <w:r w:rsidR="00854911" w:rsidRPr="00F81F48">
          <w:rPr>
            <w:webHidden/>
          </w:rPr>
          <w:fldChar w:fldCharType="end"/>
        </w:r>
      </w:hyperlink>
    </w:p>
    <w:p w14:paraId="600D2574" w14:textId="7EAC5C85" w:rsidR="00854911" w:rsidRPr="00F81F48" w:rsidRDefault="009A7B78">
      <w:pPr>
        <w:pStyle w:val="TOC2"/>
        <w:rPr>
          <w:rFonts w:eastAsiaTheme="minorEastAsia" w:cstheme="minorBidi"/>
          <w:noProof/>
          <w:sz w:val="22"/>
          <w:szCs w:val="22"/>
          <w:lang w:val="en-US"/>
        </w:rPr>
      </w:pPr>
      <w:hyperlink w:anchor="_Toc515723843" w:history="1">
        <w:r w:rsidR="00854911" w:rsidRPr="00F81F48">
          <w:rPr>
            <w:rStyle w:val="Hyperlink"/>
            <w:noProof/>
          </w:rPr>
          <w:t>2.1</w:t>
        </w:r>
        <w:r w:rsidR="00854911" w:rsidRPr="00F81F48">
          <w:rPr>
            <w:rFonts w:eastAsiaTheme="minorEastAsia" w:cstheme="minorBidi"/>
            <w:noProof/>
            <w:sz w:val="22"/>
            <w:szCs w:val="22"/>
            <w:lang w:val="en-US"/>
          </w:rPr>
          <w:tab/>
        </w:r>
        <w:r w:rsidR="00854911" w:rsidRPr="00F81F48">
          <w:rPr>
            <w:rStyle w:val="Hyperlink"/>
            <w:noProof/>
          </w:rPr>
          <w:t>Khảo sát yêu cầu</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_Toc515723843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7362C434" w14:textId="437D2634" w:rsidR="00854911" w:rsidRPr="00F81F48" w:rsidRDefault="009A7B78">
      <w:pPr>
        <w:pStyle w:val="TOC3"/>
        <w:rPr>
          <w:rFonts w:eastAsiaTheme="minorEastAsia" w:cstheme="minorBidi"/>
          <w:noProof/>
          <w:sz w:val="22"/>
          <w:szCs w:val="22"/>
          <w:lang w:val="en-US"/>
        </w:rPr>
      </w:pPr>
      <w:hyperlink w:anchor="_Toc515723844" w:history="1">
        <w:r w:rsidR="00854911" w:rsidRPr="00F81F48">
          <w:rPr>
            <w:rStyle w:val="Hyperlink"/>
            <w:noProof/>
          </w:rPr>
          <w:t>2.1.1</w:t>
        </w:r>
        <w:r w:rsidR="00854911" w:rsidRPr="00F81F48">
          <w:rPr>
            <w:rFonts w:eastAsiaTheme="minorEastAsia" w:cstheme="minorBidi"/>
            <w:noProof/>
            <w:sz w:val="22"/>
            <w:szCs w:val="22"/>
            <w:lang w:val="en-US"/>
          </w:rPr>
          <w:tab/>
        </w:r>
        <w:r w:rsidR="00854911" w:rsidRPr="00F81F48">
          <w:rPr>
            <w:rStyle w:val="Hyperlink"/>
            <w:noProof/>
          </w:rPr>
          <w:t>Đối tượng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_Toc515723844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2F0E02C4" w14:textId="4FF75A8C" w:rsidR="00854911" w:rsidRPr="00F81F48" w:rsidRDefault="009A7B78">
      <w:pPr>
        <w:pStyle w:val="TOC3"/>
        <w:rPr>
          <w:rFonts w:eastAsiaTheme="minorEastAsia" w:cstheme="minorBidi"/>
          <w:noProof/>
          <w:sz w:val="22"/>
          <w:szCs w:val="22"/>
          <w:lang w:val="en-US"/>
        </w:rPr>
      </w:pPr>
      <w:hyperlink w:anchor="_Toc515723845" w:history="1">
        <w:r w:rsidR="00854911" w:rsidRPr="00F81F48">
          <w:rPr>
            <w:rStyle w:val="Hyperlink"/>
            <w:noProof/>
          </w:rPr>
          <w:t>2.1.2</w:t>
        </w:r>
        <w:r w:rsidR="00854911" w:rsidRPr="00F81F48">
          <w:rPr>
            <w:rFonts w:eastAsiaTheme="minorEastAsia" w:cstheme="minorBidi"/>
            <w:noProof/>
            <w:sz w:val="22"/>
            <w:szCs w:val="22"/>
            <w:lang w:val="en-US"/>
          </w:rPr>
          <w:tab/>
        </w:r>
        <w:r w:rsidR="00854911" w:rsidRPr="00F81F48">
          <w:rPr>
            <w:rStyle w:val="Hyperlink"/>
            <w:noProof/>
          </w:rPr>
          <w:t>Nội dung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_Toc515723845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478CE70E" w14:textId="00F3E299" w:rsidR="00854911" w:rsidRPr="00F81F48" w:rsidRDefault="009A7B78">
      <w:pPr>
        <w:pStyle w:val="TOC3"/>
        <w:rPr>
          <w:rFonts w:eastAsiaTheme="minorEastAsia" w:cstheme="minorBidi"/>
          <w:noProof/>
          <w:sz w:val="22"/>
          <w:szCs w:val="22"/>
          <w:lang w:val="en-US"/>
        </w:rPr>
      </w:pPr>
      <w:hyperlink w:anchor="_Toc515723846" w:history="1">
        <w:r w:rsidR="00854911" w:rsidRPr="00F81F48">
          <w:rPr>
            <w:rStyle w:val="Hyperlink"/>
            <w:noProof/>
          </w:rPr>
          <w:t>2.1.3</w:t>
        </w:r>
        <w:r w:rsidR="00854911" w:rsidRPr="00F81F48">
          <w:rPr>
            <w:rFonts w:eastAsiaTheme="minorEastAsia" w:cstheme="minorBidi"/>
            <w:noProof/>
            <w:sz w:val="22"/>
            <w:szCs w:val="22"/>
            <w:lang w:val="en-US"/>
          </w:rPr>
          <w:tab/>
        </w:r>
        <w:r w:rsidR="00854911" w:rsidRPr="00F81F48">
          <w:rPr>
            <w:rStyle w:val="Hyperlink"/>
            <w:noProof/>
          </w:rPr>
          <w:t>Phương pháp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_Toc515723846 \h </w:instrText>
        </w:r>
        <w:r w:rsidR="00854911" w:rsidRPr="00F81F48">
          <w:rPr>
            <w:noProof/>
            <w:webHidden/>
          </w:rPr>
        </w:r>
        <w:r w:rsidR="00854911" w:rsidRPr="00F81F48">
          <w:rPr>
            <w:noProof/>
            <w:webHidden/>
          </w:rPr>
          <w:fldChar w:fldCharType="separate"/>
        </w:r>
        <w:r w:rsidR="008816D2">
          <w:rPr>
            <w:noProof/>
            <w:webHidden/>
          </w:rPr>
          <w:t>16</w:t>
        </w:r>
        <w:r w:rsidR="00854911" w:rsidRPr="00F81F48">
          <w:rPr>
            <w:noProof/>
            <w:webHidden/>
          </w:rPr>
          <w:fldChar w:fldCharType="end"/>
        </w:r>
      </w:hyperlink>
    </w:p>
    <w:p w14:paraId="0388D35D" w14:textId="7BEFC1F8" w:rsidR="00854911" w:rsidRPr="00F81F48" w:rsidRDefault="009A7B78">
      <w:pPr>
        <w:pStyle w:val="TOC3"/>
        <w:rPr>
          <w:rFonts w:eastAsiaTheme="minorEastAsia" w:cstheme="minorBidi"/>
          <w:noProof/>
          <w:sz w:val="22"/>
          <w:szCs w:val="22"/>
          <w:lang w:val="en-US"/>
        </w:rPr>
      </w:pPr>
      <w:hyperlink w:anchor="_Toc515723847" w:history="1">
        <w:r w:rsidR="00854911" w:rsidRPr="00F81F48">
          <w:rPr>
            <w:rStyle w:val="Hyperlink"/>
            <w:noProof/>
          </w:rPr>
          <w:t>2.1.4</w:t>
        </w:r>
        <w:r w:rsidR="00854911" w:rsidRPr="00F81F48">
          <w:rPr>
            <w:rFonts w:eastAsiaTheme="minorEastAsia" w:cstheme="minorBidi"/>
            <w:noProof/>
            <w:sz w:val="22"/>
            <w:szCs w:val="22"/>
            <w:lang w:val="en-US"/>
          </w:rPr>
          <w:tab/>
        </w:r>
        <w:r w:rsidR="00854911" w:rsidRPr="00F81F48">
          <w:rPr>
            <w:rStyle w:val="Hyperlink"/>
            <w:noProof/>
          </w:rPr>
          <w:t>Kết quả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_Toc515723847 \h </w:instrText>
        </w:r>
        <w:r w:rsidR="00854911" w:rsidRPr="00F81F48">
          <w:rPr>
            <w:noProof/>
            <w:webHidden/>
          </w:rPr>
        </w:r>
        <w:r w:rsidR="00854911" w:rsidRPr="00F81F48">
          <w:rPr>
            <w:noProof/>
            <w:webHidden/>
          </w:rPr>
          <w:fldChar w:fldCharType="separate"/>
        </w:r>
        <w:r w:rsidR="008816D2">
          <w:rPr>
            <w:noProof/>
            <w:webHidden/>
          </w:rPr>
          <w:t>18</w:t>
        </w:r>
        <w:r w:rsidR="00854911" w:rsidRPr="00F81F48">
          <w:rPr>
            <w:noProof/>
            <w:webHidden/>
          </w:rPr>
          <w:fldChar w:fldCharType="end"/>
        </w:r>
      </w:hyperlink>
    </w:p>
    <w:p w14:paraId="33215101" w14:textId="2DA45B1B" w:rsidR="00854911" w:rsidRPr="00F81F48" w:rsidRDefault="009A7B78">
      <w:pPr>
        <w:pStyle w:val="TOC1"/>
        <w:rPr>
          <w:rFonts w:eastAsiaTheme="minorEastAsia" w:cstheme="minorBidi"/>
          <w:b w:val="0"/>
          <w:sz w:val="22"/>
          <w:szCs w:val="22"/>
          <w:lang w:val="en-US"/>
        </w:rPr>
      </w:pPr>
      <w:hyperlink w:anchor="_Toc515723848" w:history="1">
        <w:r w:rsidR="00854911" w:rsidRPr="00F81F48">
          <w:rPr>
            <w:rStyle w:val="Hyperlink"/>
            <w:i/>
          </w:rPr>
          <w:t>3</w:t>
        </w:r>
        <w:r w:rsidR="00854911" w:rsidRPr="00F81F48">
          <w:rPr>
            <w:rFonts w:eastAsiaTheme="minorEastAsia" w:cstheme="minorBidi"/>
            <w:b w:val="0"/>
            <w:sz w:val="22"/>
            <w:szCs w:val="22"/>
            <w:lang w:val="en-US"/>
          </w:rPr>
          <w:tab/>
        </w:r>
        <w:r w:rsidR="00854911" w:rsidRPr="00F81F48">
          <w:rPr>
            <w:rStyle w:val="Hyperlink"/>
            <w:i/>
          </w:rPr>
          <w:t>Thiết kế</w:t>
        </w:r>
        <w:r w:rsidR="00854911" w:rsidRPr="00F81F48">
          <w:rPr>
            <w:rStyle w:val="Hyperlink"/>
            <w:i/>
            <w:lang w:val="en-US"/>
          </w:rPr>
          <w:t xml:space="preserve"> - đặc tả </w:t>
        </w:r>
        <w:r w:rsidR="00854911" w:rsidRPr="00F81F48">
          <w:rPr>
            <w:rStyle w:val="Hyperlink"/>
            <w:i/>
          </w:rPr>
          <w:t>hệ thống</w:t>
        </w:r>
        <w:r w:rsidR="00854911" w:rsidRPr="00F81F48">
          <w:rPr>
            <w:webHidden/>
          </w:rPr>
          <w:tab/>
        </w:r>
        <w:r w:rsidR="00854911" w:rsidRPr="00F81F48">
          <w:rPr>
            <w:webHidden/>
          </w:rPr>
          <w:fldChar w:fldCharType="begin"/>
        </w:r>
        <w:r w:rsidR="00854911" w:rsidRPr="00F81F48">
          <w:rPr>
            <w:webHidden/>
          </w:rPr>
          <w:instrText xml:space="preserve"> PAGEREF _Toc515723848 \h </w:instrText>
        </w:r>
        <w:r w:rsidR="00854911" w:rsidRPr="00F81F48">
          <w:rPr>
            <w:webHidden/>
          </w:rPr>
        </w:r>
        <w:r w:rsidR="00854911" w:rsidRPr="00F81F48">
          <w:rPr>
            <w:webHidden/>
          </w:rPr>
          <w:fldChar w:fldCharType="separate"/>
        </w:r>
        <w:r w:rsidR="008816D2">
          <w:rPr>
            <w:webHidden/>
          </w:rPr>
          <w:t>26</w:t>
        </w:r>
        <w:r w:rsidR="00854911" w:rsidRPr="00F81F48">
          <w:rPr>
            <w:webHidden/>
          </w:rPr>
          <w:fldChar w:fldCharType="end"/>
        </w:r>
      </w:hyperlink>
    </w:p>
    <w:p w14:paraId="202D7260" w14:textId="3FCA8E55" w:rsidR="00854911" w:rsidRPr="00F81F48" w:rsidRDefault="009A7B78">
      <w:pPr>
        <w:pStyle w:val="TOC2"/>
        <w:rPr>
          <w:rFonts w:eastAsiaTheme="minorEastAsia" w:cstheme="minorBidi"/>
          <w:noProof/>
          <w:sz w:val="22"/>
          <w:szCs w:val="22"/>
          <w:lang w:val="en-US"/>
        </w:rPr>
      </w:pPr>
      <w:hyperlink w:anchor="_Toc515723849" w:history="1">
        <w:r w:rsidR="00854911" w:rsidRPr="00F81F48">
          <w:rPr>
            <w:rStyle w:val="Hyperlink"/>
            <w:i/>
            <w:noProof/>
          </w:rPr>
          <w:t>3.1</w:t>
        </w:r>
        <w:r w:rsidR="00854911" w:rsidRPr="00F81F48">
          <w:rPr>
            <w:rFonts w:eastAsiaTheme="minorEastAsia" w:cstheme="minorBidi"/>
            <w:noProof/>
            <w:sz w:val="22"/>
            <w:szCs w:val="22"/>
            <w:lang w:val="en-US"/>
          </w:rPr>
          <w:tab/>
        </w:r>
        <w:r w:rsidR="00854911" w:rsidRPr="00F81F48">
          <w:rPr>
            <w:rStyle w:val="Hyperlink"/>
            <w:i/>
            <w:noProof/>
          </w:rPr>
          <w:t>Thiết kế thành phần xử lý</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_Toc515723849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0A898CA4" w14:textId="6AFA7635" w:rsidR="00854911" w:rsidRPr="00F81F48" w:rsidRDefault="009A7B78">
      <w:pPr>
        <w:pStyle w:val="TOC3"/>
        <w:rPr>
          <w:rFonts w:eastAsiaTheme="minorEastAsia" w:cstheme="minorBidi"/>
          <w:noProof/>
          <w:sz w:val="22"/>
          <w:szCs w:val="22"/>
          <w:lang w:val="en-US"/>
        </w:rPr>
      </w:pPr>
      <w:hyperlink w:anchor="_Toc515723850" w:history="1">
        <w:r w:rsidR="00854911" w:rsidRPr="00F81F48">
          <w:rPr>
            <w:rStyle w:val="Hyperlink"/>
            <w:noProof/>
          </w:rPr>
          <w:t>3.1.1</w:t>
        </w:r>
        <w:r w:rsidR="00854911" w:rsidRPr="00F81F48">
          <w:rPr>
            <w:rFonts w:eastAsiaTheme="minorEastAsia" w:cstheme="minorBidi"/>
            <w:noProof/>
            <w:sz w:val="22"/>
            <w:szCs w:val="22"/>
            <w:lang w:val="en-US"/>
          </w:rPr>
          <w:tab/>
        </w:r>
        <w:r w:rsidR="00854911" w:rsidRPr="00F81F48">
          <w:rPr>
            <w:rStyle w:val="Hyperlink"/>
            <w:noProof/>
          </w:rPr>
          <w:t>Mô hình DFD cho Lập danh mục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_Toc515723850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59E53928" w14:textId="35C43F5E" w:rsidR="00854911" w:rsidRPr="00F81F48" w:rsidRDefault="009A7B78">
      <w:pPr>
        <w:pStyle w:val="TOC3"/>
        <w:rPr>
          <w:rFonts w:eastAsiaTheme="minorEastAsia" w:cstheme="minorBidi"/>
          <w:noProof/>
          <w:sz w:val="22"/>
          <w:szCs w:val="22"/>
          <w:lang w:val="en-US"/>
        </w:rPr>
      </w:pPr>
      <w:hyperlink w:anchor="_Toc515723851" w:history="1">
        <w:r w:rsidR="00854911" w:rsidRPr="00F81F48">
          <w:rPr>
            <w:rStyle w:val="Hyperlink"/>
            <w:noProof/>
          </w:rPr>
          <w:t>3.1.2</w:t>
        </w:r>
        <w:r w:rsidR="00854911" w:rsidRPr="00F81F48">
          <w:rPr>
            <w:rFonts w:eastAsiaTheme="minorEastAsia" w:cstheme="minorBidi"/>
            <w:noProof/>
            <w:sz w:val="22"/>
            <w:szCs w:val="22"/>
            <w:lang w:val="en-US"/>
          </w:rPr>
          <w:tab/>
        </w:r>
        <w:r w:rsidR="00854911" w:rsidRPr="00F81F48">
          <w:rPr>
            <w:rStyle w:val="Hyperlink"/>
            <w:noProof/>
          </w:rPr>
          <w:t>Mô hình DFD cho Lập phiếu thuê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_Toc515723851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49CE9B9B" w14:textId="02A83673" w:rsidR="00854911" w:rsidRPr="00F81F48" w:rsidRDefault="009A7B78">
      <w:pPr>
        <w:pStyle w:val="TOC3"/>
        <w:rPr>
          <w:rFonts w:eastAsiaTheme="minorEastAsia" w:cstheme="minorBidi"/>
          <w:noProof/>
          <w:sz w:val="22"/>
          <w:szCs w:val="22"/>
          <w:lang w:val="en-US"/>
        </w:rPr>
      </w:pPr>
      <w:hyperlink w:anchor="_Toc515723852" w:history="1">
        <w:r w:rsidR="00854911" w:rsidRPr="00F81F48">
          <w:rPr>
            <w:rStyle w:val="Hyperlink"/>
            <w:noProof/>
          </w:rPr>
          <w:t>3.1.3</w:t>
        </w:r>
        <w:r w:rsidR="00854911" w:rsidRPr="00F81F48">
          <w:rPr>
            <w:rFonts w:eastAsiaTheme="minorEastAsia" w:cstheme="minorBidi"/>
            <w:noProof/>
            <w:sz w:val="22"/>
            <w:szCs w:val="22"/>
            <w:lang w:val="en-US"/>
          </w:rPr>
          <w:tab/>
        </w:r>
        <w:r w:rsidR="00854911" w:rsidRPr="00F81F48">
          <w:rPr>
            <w:rStyle w:val="Hyperlink"/>
            <w:noProof/>
          </w:rPr>
          <w:t>Mô hình DFD cho Đặt trước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_Toc515723852 \h </w:instrText>
        </w:r>
        <w:r w:rsidR="00854911" w:rsidRPr="00F81F48">
          <w:rPr>
            <w:noProof/>
            <w:webHidden/>
          </w:rPr>
        </w:r>
        <w:r w:rsidR="00854911" w:rsidRPr="00F81F48">
          <w:rPr>
            <w:noProof/>
            <w:webHidden/>
          </w:rPr>
          <w:fldChar w:fldCharType="separate"/>
        </w:r>
        <w:r w:rsidR="008816D2">
          <w:rPr>
            <w:noProof/>
            <w:webHidden/>
          </w:rPr>
          <w:t>27</w:t>
        </w:r>
        <w:r w:rsidR="00854911" w:rsidRPr="00F81F48">
          <w:rPr>
            <w:noProof/>
            <w:webHidden/>
          </w:rPr>
          <w:fldChar w:fldCharType="end"/>
        </w:r>
      </w:hyperlink>
    </w:p>
    <w:p w14:paraId="16346E9D" w14:textId="7235DB8A" w:rsidR="00854911" w:rsidRPr="00F81F48" w:rsidRDefault="009A7B78">
      <w:pPr>
        <w:pStyle w:val="TOC3"/>
        <w:rPr>
          <w:rFonts w:eastAsiaTheme="minorEastAsia" w:cstheme="minorBidi"/>
          <w:noProof/>
          <w:sz w:val="22"/>
          <w:szCs w:val="22"/>
          <w:lang w:val="en-US"/>
        </w:rPr>
      </w:pPr>
      <w:hyperlink w:anchor="_Toc515723853" w:history="1">
        <w:r w:rsidR="00854911" w:rsidRPr="00F81F48">
          <w:rPr>
            <w:rStyle w:val="Hyperlink"/>
            <w:noProof/>
          </w:rPr>
          <w:t>3.1.4</w:t>
        </w:r>
        <w:r w:rsidR="00854911" w:rsidRPr="00F81F48">
          <w:rPr>
            <w:rFonts w:eastAsiaTheme="minorEastAsia" w:cstheme="minorBidi"/>
            <w:noProof/>
            <w:sz w:val="22"/>
            <w:szCs w:val="22"/>
            <w:lang w:val="en-US"/>
          </w:rPr>
          <w:tab/>
        </w:r>
        <w:r w:rsidR="00854911" w:rsidRPr="00F81F48">
          <w:rPr>
            <w:rStyle w:val="Hyperlink"/>
            <w:noProof/>
          </w:rPr>
          <w:t>Mô hình DFD cho Tra cứu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_Toc515723853 \h </w:instrText>
        </w:r>
        <w:r w:rsidR="00854911" w:rsidRPr="00F81F48">
          <w:rPr>
            <w:noProof/>
            <w:webHidden/>
          </w:rPr>
        </w:r>
        <w:r w:rsidR="00854911" w:rsidRPr="00F81F48">
          <w:rPr>
            <w:noProof/>
            <w:webHidden/>
          </w:rPr>
          <w:fldChar w:fldCharType="separate"/>
        </w:r>
        <w:r w:rsidR="008816D2">
          <w:rPr>
            <w:noProof/>
            <w:webHidden/>
          </w:rPr>
          <w:t>28</w:t>
        </w:r>
        <w:r w:rsidR="00854911" w:rsidRPr="00F81F48">
          <w:rPr>
            <w:noProof/>
            <w:webHidden/>
          </w:rPr>
          <w:fldChar w:fldCharType="end"/>
        </w:r>
      </w:hyperlink>
    </w:p>
    <w:p w14:paraId="748446B0" w14:textId="20BC56DA" w:rsidR="00854911" w:rsidRPr="00F81F48" w:rsidRDefault="009A7B78">
      <w:pPr>
        <w:pStyle w:val="TOC3"/>
        <w:rPr>
          <w:rFonts w:eastAsiaTheme="minorEastAsia" w:cstheme="minorBidi"/>
          <w:noProof/>
          <w:sz w:val="22"/>
          <w:szCs w:val="22"/>
          <w:lang w:val="en-US"/>
        </w:rPr>
      </w:pPr>
      <w:hyperlink w:anchor="_Toc515723854" w:history="1">
        <w:r w:rsidR="00854911" w:rsidRPr="00F81F48">
          <w:rPr>
            <w:rStyle w:val="Hyperlink"/>
            <w:noProof/>
          </w:rPr>
          <w:t>3.1.5</w:t>
        </w:r>
        <w:r w:rsidR="00854911" w:rsidRPr="00F81F48">
          <w:rPr>
            <w:rFonts w:eastAsiaTheme="minorEastAsia" w:cstheme="minorBidi"/>
            <w:noProof/>
            <w:sz w:val="22"/>
            <w:szCs w:val="22"/>
            <w:lang w:val="en-US"/>
          </w:rPr>
          <w:tab/>
        </w:r>
        <w:r w:rsidR="00854911" w:rsidRPr="00F81F48">
          <w:rPr>
            <w:rStyle w:val="Hyperlink"/>
            <w:noProof/>
          </w:rPr>
          <w:t>Mô hình DFD cho Lập hóa đơn thanh toán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_Toc515723854 \h </w:instrText>
        </w:r>
        <w:r w:rsidR="00854911" w:rsidRPr="00F81F48">
          <w:rPr>
            <w:noProof/>
            <w:webHidden/>
          </w:rPr>
        </w:r>
        <w:r w:rsidR="00854911" w:rsidRPr="00F81F48">
          <w:rPr>
            <w:noProof/>
            <w:webHidden/>
          </w:rPr>
          <w:fldChar w:fldCharType="separate"/>
        </w:r>
        <w:r w:rsidR="008816D2">
          <w:rPr>
            <w:noProof/>
            <w:webHidden/>
          </w:rPr>
          <w:t>29</w:t>
        </w:r>
        <w:r w:rsidR="00854911" w:rsidRPr="00F81F48">
          <w:rPr>
            <w:noProof/>
            <w:webHidden/>
          </w:rPr>
          <w:fldChar w:fldCharType="end"/>
        </w:r>
      </w:hyperlink>
    </w:p>
    <w:p w14:paraId="1198BCFC" w14:textId="623E2102" w:rsidR="00854911" w:rsidRPr="00F81F48" w:rsidRDefault="009A7B78">
      <w:pPr>
        <w:pStyle w:val="TOC3"/>
        <w:rPr>
          <w:rFonts w:eastAsiaTheme="minorEastAsia" w:cstheme="minorBidi"/>
          <w:noProof/>
          <w:sz w:val="22"/>
          <w:szCs w:val="22"/>
          <w:lang w:val="en-US"/>
        </w:rPr>
      </w:pPr>
      <w:hyperlink w:anchor="_Toc515723855" w:history="1">
        <w:r w:rsidR="00854911" w:rsidRPr="00F81F48">
          <w:rPr>
            <w:rStyle w:val="Hyperlink"/>
            <w:noProof/>
          </w:rPr>
          <w:t>3.1.6</w:t>
        </w:r>
        <w:r w:rsidR="00854911" w:rsidRPr="00F81F48">
          <w:rPr>
            <w:rFonts w:eastAsiaTheme="minorEastAsia" w:cstheme="minorBidi"/>
            <w:noProof/>
            <w:sz w:val="22"/>
            <w:szCs w:val="22"/>
            <w:lang w:val="en-US"/>
          </w:rPr>
          <w:tab/>
        </w:r>
        <w:r w:rsidR="00854911" w:rsidRPr="00F81F48">
          <w:rPr>
            <w:rStyle w:val="Hyperlink"/>
            <w:noProof/>
          </w:rPr>
          <w:t>Mô hình DFD cho Lập báo cáo tháng theo loại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_Toc515723855 \h </w:instrText>
        </w:r>
        <w:r w:rsidR="00854911" w:rsidRPr="00F81F48">
          <w:rPr>
            <w:noProof/>
            <w:webHidden/>
          </w:rPr>
        </w:r>
        <w:r w:rsidR="00854911" w:rsidRPr="00F81F48">
          <w:rPr>
            <w:noProof/>
            <w:webHidden/>
          </w:rPr>
          <w:fldChar w:fldCharType="separate"/>
        </w:r>
        <w:r w:rsidR="008816D2">
          <w:rPr>
            <w:noProof/>
            <w:webHidden/>
          </w:rPr>
          <w:t>30</w:t>
        </w:r>
        <w:r w:rsidR="00854911" w:rsidRPr="00F81F48">
          <w:rPr>
            <w:noProof/>
            <w:webHidden/>
          </w:rPr>
          <w:fldChar w:fldCharType="end"/>
        </w:r>
      </w:hyperlink>
    </w:p>
    <w:p w14:paraId="2B96CA84" w14:textId="34D74207" w:rsidR="00854911" w:rsidRPr="00F81F48" w:rsidRDefault="009A7B78">
      <w:pPr>
        <w:pStyle w:val="TOC3"/>
        <w:rPr>
          <w:rFonts w:eastAsiaTheme="minorEastAsia" w:cstheme="minorBidi"/>
          <w:noProof/>
          <w:sz w:val="22"/>
          <w:szCs w:val="22"/>
          <w:lang w:val="en-US"/>
        </w:rPr>
      </w:pPr>
      <w:hyperlink w:anchor="_Toc515723856" w:history="1">
        <w:r w:rsidR="00854911" w:rsidRPr="00F81F48">
          <w:rPr>
            <w:rStyle w:val="Hyperlink"/>
            <w:noProof/>
          </w:rPr>
          <w:t>3.1.7</w:t>
        </w:r>
        <w:r w:rsidR="00854911" w:rsidRPr="00F81F48">
          <w:rPr>
            <w:rFonts w:eastAsiaTheme="minorEastAsia" w:cstheme="minorBidi"/>
            <w:noProof/>
            <w:sz w:val="22"/>
            <w:szCs w:val="22"/>
            <w:lang w:val="en-US"/>
          </w:rPr>
          <w:tab/>
        </w:r>
        <w:r w:rsidR="00854911" w:rsidRPr="00F81F48">
          <w:rPr>
            <w:rStyle w:val="Hyperlink"/>
            <w:noProof/>
          </w:rPr>
          <w:t>Mô hình DFD cho Lập báo cáo tháng theo mật độ sử dụng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_Toc515723856 \h </w:instrText>
        </w:r>
        <w:r w:rsidR="00854911" w:rsidRPr="00F81F48">
          <w:rPr>
            <w:noProof/>
            <w:webHidden/>
          </w:rPr>
        </w:r>
        <w:r w:rsidR="00854911" w:rsidRPr="00F81F48">
          <w:rPr>
            <w:noProof/>
            <w:webHidden/>
          </w:rPr>
          <w:fldChar w:fldCharType="separate"/>
        </w:r>
        <w:r w:rsidR="008816D2">
          <w:rPr>
            <w:noProof/>
            <w:webHidden/>
          </w:rPr>
          <w:t>31</w:t>
        </w:r>
        <w:r w:rsidR="00854911" w:rsidRPr="00F81F48">
          <w:rPr>
            <w:noProof/>
            <w:webHidden/>
          </w:rPr>
          <w:fldChar w:fldCharType="end"/>
        </w:r>
      </w:hyperlink>
    </w:p>
    <w:p w14:paraId="52E401EB" w14:textId="2C990F3F" w:rsidR="00854911" w:rsidRPr="00F81F48" w:rsidRDefault="009A7B78">
      <w:pPr>
        <w:pStyle w:val="TOC3"/>
        <w:rPr>
          <w:rFonts w:eastAsiaTheme="minorEastAsia" w:cstheme="minorBidi"/>
          <w:noProof/>
          <w:sz w:val="22"/>
          <w:szCs w:val="22"/>
          <w:lang w:val="en-US"/>
        </w:rPr>
      </w:pPr>
      <w:hyperlink w:anchor="_Toc515723857" w:history="1">
        <w:r w:rsidR="00854911" w:rsidRPr="00F81F48">
          <w:rPr>
            <w:rStyle w:val="Hyperlink"/>
            <w:noProof/>
          </w:rPr>
          <w:t>3.1.8</w:t>
        </w:r>
        <w:r w:rsidR="00854911" w:rsidRPr="00F81F48">
          <w:rPr>
            <w:rFonts w:eastAsiaTheme="minorEastAsia" w:cstheme="minorBidi"/>
            <w:noProof/>
            <w:sz w:val="22"/>
            <w:szCs w:val="22"/>
            <w:lang w:val="en-US"/>
          </w:rPr>
          <w:tab/>
        </w:r>
        <w:r w:rsidR="00854911" w:rsidRPr="00F81F48">
          <w:rPr>
            <w:rStyle w:val="Hyperlink"/>
            <w:noProof/>
          </w:rPr>
          <w:t>Mô hình DFD cho Thay đổi quy định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_Toc515723857 \h </w:instrText>
        </w:r>
        <w:r w:rsidR="00854911" w:rsidRPr="00F81F48">
          <w:rPr>
            <w:noProof/>
            <w:webHidden/>
          </w:rPr>
        </w:r>
        <w:r w:rsidR="00854911" w:rsidRPr="00F81F48">
          <w:rPr>
            <w:noProof/>
            <w:webHidden/>
          </w:rPr>
          <w:fldChar w:fldCharType="separate"/>
        </w:r>
        <w:r w:rsidR="008816D2">
          <w:rPr>
            <w:noProof/>
            <w:webHidden/>
          </w:rPr>
          <w:t>32</w:t>
        </w:r>
        <w:r w:rsidR="00854911" w:rsidRPr="00F81F48">
          <w:rPr>
            <w:noProof/>
            <w:webHidden/>
          </w:rPr>
          <w:fldChar w:fldCharType="end"/>
        </w:r>
      </w:hyperlink>
    </w:p>
    <w:p w14:paraId="102A77A8" w14:textId="4E3EFA0B" w:rsidR="00854911" w:rsidRPr="00F81F48" w:rsidRDefault="009A7B78">
      <w:pPr>
        <w:pStyle w:val="TOC2"/>
        <w:rPr>
          <w:rFonts w:eastAsiaTheme="minorEastAsia" w:cstheme="minorBidi"/>
          <w:noProof/>
          <w:sz w:val="22"/>
          <w:szCs w:val="22"/>
          <w:lang w:val="en-US"/>
        </w:rPr>
      </w:pPr>
      <w:hyperlink w:anchor="_Toc515723858" w:history="1">
        <w:r w:rsidR="00854911" w:rsidRPr="00F81F48">
          <w:rPr>
            <w:rStyle w:val="Hyperlink"/>
            <w:i/>
            <w:noProof/>
          </w:rPr>
          <w:t>3.2</w:t>
        </w:r>
        <w:r w:rsidR="00854911" w:rsidRPr="00F81F48">
          <w:rPr>
            <w:rFonts w:eastAsiaTheme="minorEastAsia" w:cstheme="minorBidi"/>
            <w:noProof/>
            <w:sz w:val="22"/>
            <w:szCs w:val="22"/>
            <w:lang w:val="en-US"/>
          </w:rPr>
          <w:tab/>
        </w:r>
        <w:r w:rsidR="00854911" w:rsidRPr="00F81F48">
          <w:rPr>
            <w:rStyle w:val="Hyperlink"/>
            <w:i/>
            <w:noProof/>
          </w:rPr>
          <w:t>Thiết kế thành phần dữ liệu</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_Toc515723858 \h </w:instrText>
        </w:r>
        <w:r w:rsidR="00854911" w:rsidRPr="00F81F48">
          <w:rPr>
            <w:noProof/>
            <w:webHidden/>
          </w:rPr>
        </w:r>
        <w:r w:rsidR="00854911" w:rsidRPr="00F81F48">
          <w:rPr>
            <w:noProof/>
            <w:webHidden/>
          </w:rPr>
          <w:fldChar w:fldCharType="separate"/>
        </w:r>
        <w:r w:rsidR="008816D2">
          <w:rPr>
            <w:noProof/>
            <w:webHidden/>
          </w:rPr>
          <w:t>34</w:t>
        </w:r>
        <w:r w:rsidR="00854911" w:rsidRPr="00F81F48">
          <w:rPr>
            <w:noProof/>
            <w:webHidden/>
          </w:rPr>
          <w:fldChar w:fldCharType="end"/>
        </w:r>
      </w:hyperlink>
    </w:p>
    <w:p w14:paraId="483D0EFE" w14:textId="1B828F58" w:rsidR="00854911" w:rsidRPr="00F81F48" w:rsidRDefault="009A7B78">
      <w:pPr>
        <w:pStyle w:val="TOC3"/>
        <w:rPr>
          <w:rFonts w:eastAsiaTheme="minorEastAsia" w:cstheme="minorBidi"/>
          <w:noProof/>
          <w:sz w:val="22"/>
          <w:szCs w:val="22"/>
          <w:lang w:val="en-US"/>
        </w:rPr>
      </w:pPr>
      <w:hyperlink w:anchor="_Toc515723859" w:history="1">
        <w:r w:rsidR="00854911" w:rsidRPr="00F81F48">
          <w:rPr>
            <w:rStyle w:val="Hyperlink"/>
            <w:noProof/>
          </w:rPr>
          <w:t>3.2.1</w:t>
        </w:r>
        <w:r w:rsidR="00854911" w:rsidRPr="00F81F48">
          <w:rPr>
            <w:rFonts w:eastAsiaTheme="minorEastAsia" w:cstheme="minorBidi"/>
            <w:noProof/>
            <w:sz w:val="22"/>
            <w:szCs w:val="22"/>
            <w:lang w:val="en-US"/>
          </w:rPr>
          <w:tab/>
        </w:r>
        <w:r w:rsidR="00854911" w:rsidRPr="00F81F48">
          <w:rPr>
            <w:rStyle w:val="Hyperlink"/>
            <w:noProof/>
          </w:rPr>
          <w:t>Mô h</w:t>
        </w:r>
        <w:r w:rsidR="00854911" w:rsidRPr="00F81F48">
          <w:rPr>
            <w:rStyle w:val="Hyperlink"/>
            <w:noProof/>
            <w:lang w:val="en-US"/>
          </w:rPr>
          <w:t>ình ER</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_Toc515723859 \h </w:instrText>
        </w:r>
        <w:r w:rsidR="00854911" w:rsidRPr="00F81F48">
          <w:rPr>
            <w:noProof/>
            <w:webHidden/>
          </w:rPr>
        </w:r>
        <w:r w:rsidR="00854911" w:rsidRPr="00F81F48">
          <w:rPr>
            <w:noProof/>
            <w:webHidden/>
          </w:rPr>
          <w:fldChar w:fldCharType="separate"/>
        </w:r>
        <w:r w:rsidR="008816D2">
          <w:rPr>
            <w:noProof/>
            <w:webHidden/>
          </w:rPr>
          <w:t>34</w:t>
        </w:r>
        <w:r w:rsidR="00854911" w:rsidRPr="00F81F48">
          <w:rPr>
            <w:noProof/>
            <w:webHidden/>
          </w:rPr>
          <w:fldChar w:fldCharType="end"/>
        </w:r>
      </w:hyperlink>
    </w:p>
    <w:p w14:paraId="6975117E" w14:textId="257D029C" w:rsidR="00854911" w:rsidRPr="00F81F48" w:rsidRDefault="009A7B78">
      <w:pPr>
        <w:pStyle w:val="TOC3"/>
        <w:rPr>
          <w:rFonts w:eastAsiaTheme="minorEastAsia" w:cstheme="minorBidi"/>
          <w:noProof/>
          <w:sz w:val="22"/>
          <w:szCs w:val="22"/>
          <w:lang w:val="en-US"/>
        </w:rPr>
      </w:pPr>
      <w:hyperlink w:anchor="_Toc515723860" w:history="1">
        <w:r w:rsidR="00854911" w:rsidRPr="00F81F48">
          <w:rPr>
            <w:rStyle w:val="Hyperlink"/>
            <w:noProof/>
          </w:rPr>
          <w:t>3.2.2</w:t>
        </w:r>
        <w:r w:rsidR="00854911" w:rsidRPr="00F81F48">
          <w:rPr>
            <w:rFonts w:eastAsiaTheme="minorEastAsia" w:cstheme="minorBidi"/>
            <w:noProof/>
            <w:sz w:val="22"/>
            <w:szCs w:val="22"/>
            <w:lang w:val="en-US"/>
          </w:rPr>
          <w:tab/>
        </w:r>
        <w:r w:rsidR="00854911" w:rsidRPr="00F81F48">
          <w:rPr>
            <w:rStyle w:val="Hyperlink"/>
            <w:noProof/>
          </w:rPr>
          <w:t>Chuyển mô hình ER sang mô hình quan hệ</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_Toc515723860 \h </w:instrText>
        </w:r>
        <w:r w:rsidR="00854911" w:rsidRPr="00F81F48">
          <w:rPr>
            <w:noProof/>
            <w:webHidden/>
          </w:rPr>
        </w:r>
        <w:r w:rsidR="00854911" w:rsidRPr="00F81F48">
          <w:rPr>
            <w:noProof/>
            <w:webHidden/>
          </w:rPr>
          <w:fldChar w:fldCharType="separate"/>
        </w:r>
        <w:r w:rsidR="008816D2">
          <w:rPr>
            <w:noProof/>
            <w:webHidden/>
          </w:rPr>
          <w:t>35</w:t>
        </w:r>
        <w:r w:rsidR="00854911" w:rsidRPr="00F81F48">
          <w:rPr>
            <w:noProof/>
            <w:webHidden/>
          </w:rPr>
          <w:fldChar w:fldCharType="end"/>
        </w:r>
      </w:hyperlink>
    </w:p>
    <w:p w14:paraId="4B2D0C34" w14:textId="36674819" w:rsidR="00854911" w:rsidRPr="00F81F48" w:rsidRDefault="009A7B78">
      <w:pPr>
        <w:pStyle w:val="TOC2"/>
        <w:rPr>
          <w:rFonts w:eastAsiaTheme="minorEastAsia" w:cstheme="minorBidi"/>
          <w:noProof/>
          <w:sz w:val="22"/>
          <w:szCs w:val="22"/>
          <w:lang w:val="en-US"/>
        </w:rPr>
      </w:pPr>
      <w:hyperlink w:anchor="_Toc515723861" w:history="1">
        <w:r w:rsidR="00854911" w:rsidRPr="00F81F48">
          <w:rPr>
            <w:rStyle w:val="Hyperlink"/>
            <w:i/>
            <w:noProof/>
          </w:rPr>
          <w:t>3.3</w:t>
        </w:r>
        <w:r w:rsidR="00854911" w:rsidRPr="00F81F48">
          <w:rPr>
            <w:rFonts w:eastAsiaTheme="minorEastAsia" w:cstheme="minorBidi"/>
            <w:noProof/>
            <w:sz w:val="22"/>
            <w:szCs w:val="22"/>
            <w:lang w:val="en-US"/>
          </w:rPr>
          <w:tab/>
        </w:r>
        <w:r w:rsidR="00854911" w:rsidRPr="00F81F48">
          <w:rPr>
            <w:rStyle w:val="Hyperlink"/>
            <w:i/>
            <w:noProof/>
          </w:rPr>
          <w:t>Thiết kế thành phần giao diện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_Toc515723861 \h </w:instrText>
        </w:r>
        <w:r w:rsidR="00854911" w:rsidRPr="00F81F48">
          <w:rPr>
            <w:noProof/>
            <w:webHidden/>
          </w:rPr>
        </w:r>
        <w:r w:rsidR="00854911" w:rsidRPr="00F81F48">
          <w:rPr>
            <w:noProof/>
            <w:webHidden/>
          </w:rPr>
          <w:fldChar w:fldCharType="separate"/>
        </w:r>
        <w:r w:rsidR="008816D2">
          <w:rPr>
            <w:noProof/>
            <w:webHidden/>
          </w:rPr>
          <w:t>41</w:t>
        </w:r>
        <w:r w:rsidR="00854911" w:rsidRPr="00F81F48">
          <w:rPr>
            <w:noProof/>
            <w:webHidden/>
          </w:rPr>
          <w:fldChar w:fldCharType="end"/>
        </w:r>
      </w:hyperlink>
    </w:p>
    <w:p w14:paraId="1A3A0348" w14:textId="4910E3FD" w:rsidR="00854911" w:rsidRPr="00F81F48" w:rsidRDefault="009A7B78">
      <w:pPr>
        <w:pStyle w:val="TOC1"/>
        <w:rPr>
          <w:rFonts w:eastAsiaTheme="minorEastAsia" w:cstheme="minorBidi"/>
          <w:b w:val="0"/>
          <w:sz w:val="22"/>
          <w:szCs w:val="22"/>
          <w:lang w:val="en-US"/>
        </w:rPr>
      </w:pPr>
      <w:hyperlink w:anchor="_Toc515723862" w:history="1">
        <w:r w:rsidR="00854911" w:rsidRPr="00F81F48">
          <w:rPr>
            <w:rStyle w:val="Hyperlink"/>
            <w:lang w:val="en-US"/>
          </w:rPr>
          <w:t>4</w:t>
        </w:r>
        <w:r w:rsidR="00854911" w:rsidRPr="00F81F48">
          <w:rPr>
            <w:rFonts w:eastAsiaTheme="minorEastAsia" w:cstheme="minorBidi"/>
            <w:b w:val="0"/>
            <w:sz w:val="22"/>
            <w:szCs w:val="22"/>
            <w:lang w:val="en-US"/>
          </w:rPr>
          <w:tab/>
        </w:r>
        <w:r w:rsidR="00854911" w:rsidRPr="00F81F48">
          <w:rPr>
            <w:rStyle w:val="Hyperlink"/>
          </w:rPr>
          <w:t>Tổng kết – đánh giá</w:t>
        </w:r>
        <w:r w:rsidR="00854911" w:rsidRPr="00F81F48">
          <w:rPr>
            <w:webHidden/>
          </w:rPr>
          <w:tab/>
        </w:r>
        <w:r w:rsidR="00854911" w:rsidRPr="00F81F48">
          <w:rPr>
            <w:webHidden/>
          </w:rPr>
          <w:fldChar w:fldCharType="begin"/>
        </w:r>
        <w:r w:rsidR="00854911" w:rsidRPr="00F81F48">
          <w:rPr>
            <w:webHidden/>
          </w:rPr>
          <w:instrText xml:space="preserve"> PAGEREF _Toc515723862 \h </w:instrText>
        </w:r>
        <w:r w:rsidR="00854911" w:rsidRPr="00F81F48">
          <w:rPr>
            <w:webHidden/>
          </w:rPr>
        </w:r>
        <w:r w:rsidR="00854911" w:rsidRPr="00F81F48">
          <w:rPr>
            <w:webHidden/>
          </w:rPr>
          <w:fldChar w:fldCharType="separate"/>
        </w:r>
        <w:r w:rsidR="008816D2">
          <w:rPr>
            <w:webHidden/>
          </w:rPr>
          <w:t>68</w:t>
        </w:r>
        <w:r w:rsidR="00854911" w:rsidRPr="00F81F48">
          <w:rPr>
            <w:webHidden/>
          </w:rPr>
          <w:fldChar w:fldCharType="end"/>
        </w:r>
      </w:hyperlink>
    </w:p>
    <w:p w14:paraId="3E9C9335" w14:textId="4EC6D1B7" w:rsidR="00854911" w:rsidRPr="00F81F48" w:rsidRDefault="009A7B78">
      <w:pPr>
        <w:pStyle w:val="TOC1"/>
        <w:rPr>
          <w:rFonts w:eastAsiaTheme="minorEastAsia" w:cstheme="minorBidi"/>
          <w:b w:val="0"/>
          <w:sz w:val="22"/>
          <w:szCs w:val="22"/>
          <w:lang w:val="en-US"/>
        </w:rPr>
      </w:pPr>
      <w:hyperlink w:anchor="_Toc515723863" w:history="1">
        <w:r w:rsidR="00854911" w:rsidRPr="00F81F48">
          <w:rPr>
            <w:rStyle w:val="Hyperlink"/>
            <w:i/>
          </w:rPr>
          <w:t>5</w:t>
        </w:r>
        <w:r w:rsidR="00854911" w:rsidRPr="00F81F48">
          <w:rPr>
            <w:rFonts w:eastAsiaTheme="minorEastAsia" w:cstheme="minorBidi"/>
            <w:b w:val="0"/>
            <w:sz w:val="22"/>
            <w:szCs w:val="22"/>
            <w:lang w:val="en-US"/>
          </w:rPr>
          <w:tab/>
        </w:r>
        <w:r w:rsidR="00854911" w:rsidRPr="00F81F48">
          <w:rPr>
            <w:rStyle w:val="Hyperlink"/>
            <w:i/>
            <w:lang w:val="en-US"/>
          </w:rPr>
          <w:t>Phụ lục</w:t>
        </w:r>
        <w:r w:rsidR="00854911" w:rsidRPr="00F81F48">
          <w:rPr>
            <w:webHidden/>
          </w:rPr>
          <w:tab/>
        </w:r>
        <w:r w:rsidR="00854911" w:rsidRPr="00F81F48">
          <w:rPr>
            <w:webHidden/>
          </w:rPr>
          <w:fldChar w:fldCharType="begin"/>
        </w:r>
        <w:r w:rsidR="00854911" w:rsidRPr="00F81F48">
          <w:rPr>
            <w:webHidden/>
          </w:rPr>
          <w:instrText xml:space="preserve"> PAGEREF _Toc515723863 \h </w:instrText>
        </w:r>
        <w:r w:rsidR="00854911" w:rsidRPr="00F81F48">
          <w:rPr>
            <w:webHidden/>
          </w:rPr>
        </w:r>
        <w:r w:rsidR="00854911" w:rsidRPr="00F81F48">
          <w:rPr>
            <w:webHidden/>
          </w:rPr>
          <w:fldChar w:fldCharType="separate"/>
        </w:r>
        <w:r w:rsidR="008816D2">
          <w:rPr>
            <w:webHidden/>
          </w:rPr>
          <w:t>69</w:t>
        </w:r>
        <w:r w:rsidR="00854911" w:rsidRPr="00F81F48">
          <w:rPr>
            <w:webHidden/>
          </w:rPr>
          <w:fldChar w:fldCharType="end"/>
        </w:r>
      </w:hyperlink>
    </w:p>
    <w:p w14:paraId="17C83EFC" w14:textId="7C2301AD" w:rsidR="00854911" w:rsidRPr="00F81F48" w:rsidRDefault="009A7B78">
      <w:pPr>
        <w:pStyle w:val="TOC2"/>
        <w:rPr>
          <w:rFonts w:eastAsiaTheme="minorEastAsia" w:cstheme="minorBidi"/>
          <w:noProof/>
          <w:sz w:val="22"/>
          <w:szCs w:val="22"/>
          <w:lang w:val="en-US"/>
        </w:rPr>
      </w:pPr>
      <w:hyperlink w:anchor="_Toc515723864" w:history="1">
        <w:r w:rsidR="00854911" w:rsidRPr="00F81F48">
          <w:rPr>
            <w:rStyle w:val="Hyperlink"/>
            <w:i/>
            <w:noProof/>
          </w:rPr>
          <w:t>5.1</w:t>
        </w:r>
        <w:r w:rsidR="00854911" w:rsidRPr="00F81F48">
          <w:rPr>
            <w:rFonts w:eastAsiaTheme="minorEastAsia" w:cstheme="minorBidi"/>
            <w:noProof/>
            <w:sz w:val="22"/>
            <w:szCs w:val="22"/>
            <w:lang w:val="en-US"/>
          </w:rPr>
          <w:tab/>
        </w:r>
        <w:r w:rsidR="00854911" w:rsidRPr="00F81F48">
          <w:rPr>
            <w:rStyle w:val="Hyperlink"/>
            <w:i/>
            <w:noProof/>
          </w:rPr>
          <w:t>Kế hoạch phỏng vấn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_Toc515723864 \h </w:instrText>
        </w:r>
        <w:r w:rsidR="00854911" w:rsidRPr="00F81F48">
          <w:rPr>
            <w:noProof/>
            <w:webHidden/>
          </w:rPr>
        </w:r>
        <w:r w:rsidR="00854911" w:rsidRPr="00F81F48">
          <w:rPr>
            <w:noProof/>
            <w:webHidden/>
          </w:rPr>
          <w:fldChar w:fldCharType="separate"/>
        </w:r>
        <w:r w:rsidR="008816D2">
          <w:rPr>
            <w:noProof/>
            <w:webHidden/>
          </w:rPr>
          <w:t>69</w:t>
        </w:r>
        <w:r w:rsidR="00854911" w:rsidRPr="00F81F48">
          <w:rPr>
            <w:noProof/>
            <w:webHidden/>
          </w:rPr>
          <w:fldChar w:fldCharType="end"/>
        </w:r>
      </w:hyperlink>
    </w:p>
    <w:p w14:paraId="7824FE25" w14:textId="56112A01" w:rsidR="00854911" w:rsidRPr="00F81F48" w:rsidRDefault="009A7B78">
      <w:pPr>
        <w:pStyle w:val="TOC2"/>
        <w:rPr>
          <w:rFonts w:eastAsiaTheme="minorEastAsia" w:cstheme="minorBidi"/>
          <w:noProof/>
          <w:sz w:val="22"/>
          <w:szCs w:val="22"/>
          <w:lang w:val="en-US"/>
        </w:rPr>
      </w:pPr>
      <w:hyperlink w:anchor="_Toc515723865" w:history="1">
        <w:r w:rsidR="00854911" w:rsidRPr="00F81F48">
          <w:rPr>
            <w:rStyle w:val="Hyperlink"/>
            <w:i/>
            <w:noProof/>
          </w:rPr>
          <w:t>5.2</w:t>
        </w:r>
        <w:r w:rsidR="00854911" w:rsidRPr="00F81F48">
          <w:rPr>
            <w:rFonts w:eastAsiaTheme="minorEastAsia" w:cstheme="minorBidi"/>
            <w:noProof/>
            <w:sz w:val="22"/>
            <w:szCs w:val="22"/>
            <w:lang w:val="en-US"/>
          </w:rPr>
          <w:tab/>
        </w:r>
        <w:r w:rsidR="00854911" w:rsidRPr="00F81F48">
          <w:rPr>
            <w:rStyle w:val="Hyperlink"/>
            <w:i/>
            <w:noProof/>
          </w:rPr>
          <w:t>Kết quả trả lời các câu hỏi.</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_Toc515723865 \h </w:instrText>
        </w:r>
        <w:r w:rsidR="00854911" w:rsidRPr="00F81F48">
          <w:rPr>
            <w:noProof/>
            <w:webHidden/>
          </w:rPr>
        </w:r>
        <w:r w:rsidR="00854911" w:rsidRPr="00F81F48">
          <w:rPr>
            <w:noProof/>
            <w:webHidden/>
          </w:rPr>
          <w:fldChar w:fldCharType="separate"/>
        </w:r>
        <w:r w:rsidR="008816D2">
          <w:rPr>
            <w:noProof/>
            <w:webHidden/>
          </w:rPr>
          <w:t>70</w:t>
        </w:r>
        <w:r w:rsidR="00854911" w:rsidRPr="00F81F48">
          <w:rPr>
            <w:noProof/>
            <w:webHidden/>
          </w:rPr>
          <w:fldChar w:fldCharType="end"/>
        </w:r>
      </w:hyperlink>
    </w:p>
    <w:p w14:paraId="3E36BEE9" w14:textId="664B66FD" w:rsidR="00854911" w:rsidRPr="00F81F48" w:rsidRDefault="009A7B78">
      <w:pPr>
        <w:pStyle w:val="TOC2"/>
        <w:rPr>
          <w:rFonts w:eastAsiaTheme="minorEastAsia" w:cstheme="minorBidi"/>
          <w:noProof/>
          <w:sz w:val="22"/>
          <w:szCs w:val="22"/>
          <w:lang w:val="en-US"/>
        </w:rPr>
      </w:pPr>
      <w:hyperlink w:anchor="_Toc515723866" w:history="1">
        <w:r w:rsidR="00854911" w:rsidRPr="00F81F48">
          <w:rPr>
            <w:rStyle w:val="Hyperlink"/>
            <w:i/>
            <w:noProof/>
          </w:rPr>
          <w:t>5.3</w:t>
        </w:r>
        <w:r w:rsidR="00854911" w:rsidRPr="00F81F48">
          <w:rPr>
            <w:rFonts w:eastAsiaTheme="minorEastAsia" w:cstheme="minorBidi"/>
            <w:noProof/>
            <w:sz w:val="22"/>
            <w:szCs w:val="22"/>
            <w:lang w:val="en-US"/>
          </w:rPr>
          <w:tab/>
        </w:r>
        <w:r w:rsidR="00854911" w:rsidRPr="00F81F48">
          <w:rPr>
            <w:rStyle w:val="Hyperlink"/>
            <w:i/>
            <w:noProof/>
          </w:rPr>
          <w:t>Các tài mẫu liệu có liên quan đến nghiệp vụ của các đối tượng trên: (quy trình, biểu mẫu, phiếu, báo cáo,…)</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_Toc515723866 \h </w:instrText>
        </w:r>
        <w:r w:rsidR="00854911" w:rsidRPr="00F81F48">
          <w:rPr>
            <w:noProof/>
            <w:webHidden/>
          </w:rPr>
        </w:r>
        <w:r w:rsidR="00854911" w:rsidRPr="00F81F48">
          <w:rPr>
            <w:noProof/>
            <w:webHidden/>
          </w:rPr>
          <w:fldChar w:fldCharType="separate"/>
        </w:r>
        <w:r w:rsidR="008816D2">
          <w:rPr>
            <w:noProof/>
            <w:webHidden/>
          </w:rPr>
          <w:t>79</w:t>
        </w:r>
        <w:r w:rsidR="00854911" w:rsidRPr="00F81F48">
          <w:rPr>
            <w:noProof/>
            <w:webHidden/>
          </w:rPr>
          <w:fldChar w:fldCharType="end"/>
        </w:r>
      </w:hyperlink>
    </w:p>
    <w:p w14:paraId="6F65700E" w14:textId="1484B9BF" w:rsidR="009A7B78" w:rsidRDefault="00C311DC" w:rsidP="009A7B78">
      <w:pPr>
        <w:pStyle w:val="TOC1"/>
      </w:pPr>
      <w:r w:rsidRPr="00F81F48">
        <w:rPr>
          <w:rStyle w:val="Hyperlink"/>
          <w:rFonts w:cs="Tahoma"/>
          <w:lang w:val="en-US"/>
        </w:rPr>
        <w:fldChar w:fldCharType="end"/>
      </w:r>
      <w:r w:rsidR="00560A66" w:rsidRPr="00F81F48">
        <w:br w:type="page"/>
      </w:r>
      <w:bookmarkStart w:id="0" w:name="_GoBack"/>
      <w:bookmarkEnd w:id="0"/>
    </w:p>
    <w:p w14:paraId="4952E821" w14:textId="41211B4F" w:rsidR="00BF34CA" w:rsidRDefault="00BF34CA">
      <w:pPr>
        <w:spacing w:line="240" w:lineRule="auto"/>
        <w:jc w:val="left"/>
      </w:pPr>
      <w:r>
        <w:lastRenderedPageBreak/>
        <w:br w:type="page"/>
      </w:r>
    </w:p>
    <w:p w14:paraId="2E216E9B" w14:textId="77777777" w:rsidR="009A7B78" w:rsidRDefault="009A7B78">
      <w:pPr>
        <w:spacing w:line="240" w:lineRule="auto"/>
        <w:jc w:val="left"/>
        <w:rPr>
          <w:rFonts w:cs="Times New Roman"/>
          <w:b/>
          <w:noProof/>
          <w:lang w:val="en-CA"/>
        </w:rPr>
      </w:pPr>
    </w:p>
    <w:p w14:paraId="11FF91B0" w14:textId="77777777" w:rsidR="00560A66" w:rsidRPr="00F81F48" w:rsidRDefault="00560A66" w:rsidP="009A7B78">
      <w:pPr>
        <w:pStyle w:val="TOC1"/>
      </w:pPr>
    </w:p>
    <w:p w14:paraId="2188B8A8" w14:textId="36860731" w:rsidR="00B72945" w:rsidRPr="00F81F48" w:rsidRDefault="00B72945" w:rsidP="00C311DC">
      <w:pPr>
        <w:pStyle w:val="Heading1"/>
      </w:pPr>
      <w:bookmarkStart w:id="1" w:name="_Toc357686229"/>
      <w:bookmarkStart w:id="2" w:name="_Toc397524570"/>
      <w:bookmarkStart w:id="3" w:name="_Toc397524857"/>
      <w:bookmarkStart w:id="4" w:name="_Toc507683418"/>
      <w:bookmarkStart w:id="5" w:name="_Toc515723826"/>
      <w:bookmarkStart w:id="6" w:name="_Toc351313942"/>
      <w:bookmarkStart w:id="7" w:name="_Toc355873072"/>
      <w:r w:rsidRPr="00F81F48">
        <w:t>Giới thiệu</w:t>
      </w:r>
      <w:bookmarkEnd w:id="1"/>
      <w:bookmarkEnd w:id="2"/>
      <w:bookmarkEnd w:id="3"/>
      <w:bookmarkEnd w:id="4"/>
      <w:bookmarkEnd w:id="5"/>
    </w:p>
    <w:p w14:paraId="73BEB208" w14:textId="5F8E05B8" w:rsidR="000C0AA3" w:rsidRPr="00F81F48" w:rsidRDefault="000C0AA3" w:rsidP="00B07B80">
      <w:pPr>
        <w:ind w:firstLine="576"/>
        <w:rPr>
          <w:lang w:eastAsia="vi-VN"/>
        </w:rPr>
      </w:pPr>
      <w:bookmarkStart w:id="8" w:name="_Toc357686230"/>
      <w:r w:rsidRPr="00F81F48">
        <w:rPr>
          <w:lang w:eastAsia="vi-VN"/>
        </w:rPr>
        <w:t>Nhằm tạo ra một hệ thống quản lý</w:t>
      </w:r>
      <w:r w:rsidR="00ED05EB" w:rsidRPr="00F81F48">
        <w:rPr>
          <w:lang w:eastAsia="vi-VN"/>
        </w:rPr>
        <w:t xml:space="preserve"> cho</w:t>
      </w:r>
      <w:r w:rsidR="006D3B87" w:rsidRPr="00F81F48">
        <w:rPr>
          <w:lang w:eastAsia="vi-VN"/>
        </w:rPr>
        <w:t xml:space="preserve"> khách sạn</w:t>
      </w:r>
      <w:r w:rsidRPr="00F81F48">
        <w:rPr>
          <w:lang w:eastAsia="vi-VN"/>
        </w:rPr>
        <w:t xml:space="preserve"> </w:t>
      </w:r>
      <w:bookmarkStart w:id="9" w:name="_Hlk508918605"/>
      <w:r w:rsidRPr="00F81F48">
        <w:rPr>
          <w:lang w:eastAsia="vi-VN"/>
        </w:rPr>
        <w:t>CyberHo</w:t>
      </w:r>
      <w:r w:rsidR="008C6E75" w:rsidRPr="00F81F48">
        <w:rPr>
          <w:lang w:eastAsia="vi-VN"/>
        </w:rPr>
        <w:t>l</w:t>
      </w:r>
      <w:bookmarkEnd w:id="9"/>
      <w:r w:rsidR="00ED05EB" w:rsidRPr="00F81F48">
        <w:rPr>
          <w:lang w:eastAsia="vi-VN"/>
        </w:rPr>
        <w:t xml:space="preserve"> (khoảng 25 phòng)</w:t>
      </w:r>
      <w:r w:rsidRPr="00F81F48">
        <w:rPr>
          <w:lang w:eastAsia="vi-VN"/>
        </w:rPr>
        <w:t xml:space="preserve"> với những chức năng chính: đặt phòng, thuê phòng, trả phòng, lập báo cáo. </w:t>
      </w:r>
    </w:p>
    <w:p w14:paraId="56ED118B" w14:textId="2D39BA76" w:rsidR="000C0AA3" w:rsidRPr="00F81F48" w:rsidRDefault="000C0AA3" w:rsidP="00B07B80">
      <w:pPr>
        <w:ind w:firstLine="576"/>
        <w:rPr>
          <w:lang w:eastAsia="vi-VN"/>
        </w:rPr>
      </w:pPr>
      <w:r w:rsidRPr="00F81F48">
        <w:rPr>
          <w:lang w:eastAsia="vi-VN"/>
        </w:rPr>
        <w:t xml:space="preserve">Tài liệu này </w:t>
      </w:r>
      <w:r w:rsidR="0079027D" w:rsidRPr="00F81F48">
        <w:rPr>
          <w:lang w:eastAsia="vi-VN"/>
        </w:rPr>
        <w:t>sẽ giới thiệu về thông tin dự án/ đề tài:</w:t>
      </w:r>
      <w:r w:rsidR="00E57886" w:rsidRPr="00F81F48">
        <w:rPr>
          <w:lang w:eastAsia="vi-VN"/>
        </w:rPr>
        <w:t xml:space="preserve"> tài liệu đặc tả,</w:t>
      </w:r>
      <w:r w:rsidR="0079027D" w:rsidRPr="00F81F48">
        <w:rPr>
          <w:lang w:eastAsia="vi-VN"/>
        </w:rPr>
        <w:t xml:space="preserve"> khảo sát, mục tiêu, phạm vi, các chức năng,</w:t>
      </w:r>
      <w:r w:rsidR="004C3090" w:rsidRPr="00F81F48">
        <w:rPr>
          <w:lang w:eastAsia="vi-VN"/>
        </w:rPr>
        <w:t xml:space="preserve"> các yêu cầu nghiệp vụ,</w:t>
      </w:r>
      <w:r w:rsidR="0079027D" w:rsidRPr="00F81F48">
        <w:rPr>
          <w:lang w:eastAsia="vi-VN"/>
        </w:rPr>
        <w:t xml:space="preserve"> ngôn ngữ - môi trường phát triển của phần mềm.</w:t>
      </w:r>
    </w:p>
    <w:p w14:paraId="4D31D6EC" w14:textId="77777777" w:rsidR="00E469DD" w:rsidRPr="00F81F48" w:rsidRDefault="00E469DD" w:rsidP="00C311DC">
      <w:pPr>
        <w:pStyle w:val="Heading2"/>
      </w:pPr>
      <w:bookmarkStart w:id="10" w:name="_Toc352776985"/>
      <w:bookmarkStart w:id="11" w:name="_Toc357064945"/>
      <w:bookmarkStart w:id="12" w:name="_Toc357686237"/>
      <w:bookmarkStart w:id="13" w:name="_Toc397524571"/>
      <w:bookmarkStart w:id="14" w:name="_Toc397524858"/>
      <w:bookmarkStart w:id="15" w:name="_Toc507683419"/>
      <w:bookmarkStart w:id="16" w:name="_Toc515723827"/>
      <w:r w:rsidRPr="00F81F48">
        <w:rPr>
          <w:noProof/>
        </w:rPr>
        <w:t>Từ ngữ viết tắt và thuật ngữ</w:t>
      </w:r>
      <w:bookmarkEnd w:id="10"/>
      <w:bookmarkEnd w:id="11"/>
      <w:bookmarkEnd w:id="12"/>
      <w:bookmarkEnd w:id="13"/>
      <w:bookmarkEnd w:id="14"/>
      <w:bookmarkEnd w:id="15"/>
      <w:bookmarkEnd w:id="16"/>
    </w:p>
    <w:tbl>
      <w:tblPr>
        <w:tblStyle w:val="GridTable4-Accent1"/>
        <w:tblW w:w="5000" w:type="pct"/>
        <w:tblLook w:val="04A0" w:firstRow="1" w:lastRow="0" w:firstColumn="1" w:lastColumn="0" w:noHBand="0" w:noVBand="1"/>
      </w:tblPr>
      <w:tblGrid>
        <w:gridCol w:w="1622"/>
        <w:gridCol w:w="8043"/>
      </w:tblGrid>
      <w:tr w:rsidR="00E469DD" w:rsidRPr="00F81F48"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F81F48" w:rsidRDefault="00E469DD" w:rsidP="001645DA">
            <w:pPr>
              <w:jc w:val="center"/>
              <w:rPr>
                <w:noProof/>
                <w:lang w:val="vi-VN"/>
              </w:rPr>
            </w:pPr>
            <w:r w:rsidRPr="00F81F48">
              <w:rPr>
                <w:noProof/>
                <w:lang w:val="vi-VN"/>
              </w:rPr>
              <w:t xml:space="preserve">Từ viết tắt </w:t>
            </w:r>
          </w:p>
        </w:tc>
        <w:tc>
          <w:tcPr>
            <w:tcW w:w="4161" w:type="pct"/>
            <w:hideMark/>
          </w:tcPr>
          <w:p w14:paraId="350F78A7" w14:textId="77777777" w:rsidR="00E469DD" w:rsidRPr="00F81F48"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F81F48">
              <w:rPr>
                <w:noProof/>
                <w:lang w:val="vi-VN"/>
              </w:rPr>
              <w:t>Diễn giải</w:t>
            </w:r>
          </w:p>
        </w:tc>
      </w:tr>
      <w:tr w:rsidR="00E469DD" w:rsidRPr="00F81F48"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F81F48" w:rsidRDefault="00E469DD" w:rsidP="001645DA">
            <w:pPr>
              <w:rPr>
                <w:noProof/>
                <w:color w:val="000000"/>
                <w:highlight w:val="yellow"/>
                <w:lang w:eastAsia="vi-VN"/>
              </w:rPr>
            </w:pPr>
          </w:p>
        </w:tc>
        <w:tc>
          <w:tcPr>
            <w:tcW w:w="4161" w:type="pct"/>
          </w:tcPr>
          <w:p w14:paraId="0A2231C6" w14:textId="77777777" w:rsidR="00E469DD" w:rsidRPr="00F81F48"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F81F48"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F81F48" w:rsidRDefault="00C74F8D" w:rsidP="001645DA">
            <w:pPr>
              <w:rPr>
                <w:noProof/>
                <w:color w:val="000000"/>
                <w:lang w:val="vi-VN" w:eastAsia="vi-VN"/>
              </w:rPr>
            </w:pPr>
          </w:p>
        </w:tc>
        <w:tc>
          <w:tcPr>
            <w:tcW w:w="4161" w:type="pct"/>
          </w:tcPr>
          <w:p w14:paraId="031F1D9F" w14:textId="77777777" w:rsidR="00C74F8D" w:rsidRPr="00F81F48"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F81F48" w:rsidRDefault="008821AB" w:rsidP="001645DA">
      <w:pPr>
        <w:pStyle w:val="Heading2"/>
      </w:pPr>
      <w:bookmarkStart w:id="17" w:name="_Toc397524572"/>
      <w:bookmarkStart w:id="18" w:name="_Toc397524859"/>
      <w:bookmarkStart w:id="19" w:name="_Toc507683420"/>
      <w:bookmarkStart w:id="20" w:name="_Toc515723828"/>
      <w:r w:rsidRPr="00F81F48">
        <w:rPr>
          <w:lang w:val="en-US"/>
        </w:rPr>
        <w:t>Tham khảo</w:t>
      </w:r>
      <w:bookmarkEnd w:id="17"/>
      <w:bookmarkEnd w:id="18"/>
      <w:bookmarkEnd w:id="19"/>
      <w:bookmarkEnd w:id="20"/>
    </w:p>
    <w:tbl>
      <w:tblPr>
        <w:tblStyle w:val="GridTable4-Accent1"/>
        <w:tblW w:w="5000" w:type="pct"/>
        <w:tblLayout w:type="fixed"/>
        <w:tblLook w:val="04A0" w:firstRow="1" w:lastRow="0" w:firstColumn="1" w:lastColumn="0" w:noHBand="0" w:noVBand="1"/>
      </w:tblPr>
      <w:tblGrid>
        <w:gridCol w:w="804"/>
        <w:gridCol w:w="4802"/>
        <w:gridCol w:w="4059"/>
      </w:tblGrid>
      <w:tr w:rsidR="008821AB" w:rsidRPr="00F81F48"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F81F48" w:rsidRDefault="008821AB" w:rsidP="001645DA">
            <w:pPr>
              <w:jc w:val="center"/>
              <w:rPr>
                <w:rFonts w:cs="Times New Roman"/>
                <w:bCs w:val="0"/>
              </w:rPr>
            </w:pPr>
            <w:r w:rsidRPr="00F81F48">
              <w:rPr>
                <w:rFonts w:cs="Times New Roman"/>
              </w:rPr>
              <w:t>STT</w:t>
            </w:r>
          </w:p>
        </w:tc>
        <w:tc>
          <w:tcPr>
            <w:tcW w:w="2484" w:type="pct"/>
            <w:noWrap/>
            <w:hideMark/>
          </w:tcPr>
          <w:p w14:paraId="3DB2C176" w14:textId="648772D3" w:rsidR="008821AB" w:rsidRPr="00F81F48"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81F48">
              <w:rPr>
                <w:rFonts w:cs="Times New Roman"/>
              </w:rPr>
              <w:t>Tên tài liệu</w:t>
            </w:r>
            <w:r w:rsidR="00B07B80" w:rsidRPr="00F81F48">
              <w:rPr>
                <w:rFonts w:cs="Times New Roman"/>
              </w:rPr>
              <w:t>/ Nguồn tham khảo</w:t>
            </w:r>
          </w:p>
        </w:tc>
        <w:tc>
          <w:tcPr>
            <w:tcW w:w="2100" w:type="pct"/>
            <w:noWrap/>
            <w:hideMark/>
          </w:tcPr>
          <w:p w14:paraId="0DB48EDB" w14:textId="00E6F2F8" w:rsidR="008821AB" w:rsidRPr="00F81F48"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81F48">
              <w:rPr>
                <w:rFonts w:cs="Times New Roman"/>
              </w:rPr>
              <w:t>Mô tả</w:t>
            </w:r>
            <w:r w:rsidR="00B07B80" w:rsidRPr="00F81F48">
              <w:rPr>
                <w:rFonts w:cs="Times New Roman"/>
              </w:rPr>
              <w:t xml:space="preserve"> chi tiết</w:t>
            </w:r>
          </w:p>
        </w:tc>
      </w:tr>
      <w:tr w:rsidR="00B9144B" w:rsidRPr="00F81F48"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F81F48"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Pr="00F81F48"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Document_intelio</w:t>
            </w:r>
            <w:r w:rsidR="004A1CC3" w:rsidRPr="00F81F48">
              <w:rPr>
                <w:rFonts w:cs="Times New Roman"/>
                <w:sz w:val="22"/>
                <w:szCs w:val="22"/>
              </w:rPr>
              <w:t xml:space="preserve"> / </w:t>
            </w:r>
            <w:hyperlink r:id="rId9" w:history="1">
              <w:r w:rsidR="00185E89" w:rsidRPr="00F81F48">
                <w:rPr>
                  <w:rStyle w:val="Hyperlink"/>
                  <w:rFonts w:cs="Times New Roman"/>
                  <w:sz w:val="22"/>
                  <w:szCs w:val="22"/>
                </w:rPr>
                <w:t>http://intelio.net/</w:t>
              </w:r>
            </w:hyperlink>
            <w:r w:rsidR="00185E89" w:rsidRPr="00F81F48">
              <w:rPr>
                <w:rFonts w:cs="Times New Roman"/>
                <w:sz w:val="22"/>
                <w:szCs w:val="22"/>
              </w:rPr>
              <w:t xml:space="preserve"> </w:t>
            </w:r>
          </w:p>
          <w:p w14:paraId="5E6D524A" w14:textId="04F514C2" w:rsidR="006E77CA" w:rsidRPr="00F81F48"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 xml:space="preserve">Tải: </w:t>
            </w:r>
            <w:hyperlink r:id="rId10" w:history="1">
              <w:r w:rsidR="00BF6DA5" w:rsidRPr="00F81F48">
                <w:rPr>
                  <w:rStyle w:val="Hyperlink"/>
                  <w:rFonts w:cs="Times New Roman"/>
                  <w:sz w:val="18"/>
                  <w:szCs w:val="22"/>
                </w:rPr>
                <w:t>https://dl.dropbox.com/s/bzu8nj33sz01x4v/Document_intelio.pdf?dl=0</w:t>
              </w:r>
            </w:hyperlink>
            <w:r w:rsidR="00BF6DA5" w:rsidRPr="00F81F48">
              <w:rPr>
                <w:rFonts w:cs="Times New Roman"/>
                <w:sz w:val="18"/>
                <w:szCs w:val="22"/>
              </w:rPr>
              <w:t xml:space="preserve"> </w:t>
            </w:r>
          </w:p>
        </w:tc>
        <w:tc>
          <w:tcPr>
            <w:tcW w:w="2100" w:type="pct"/>
            <w:noWrap/>
            <w:vAlign w:val="center"/>
          </w:tcPr>
          <w:p w14:paraId="22FAD2ED" w14:textId="3824D2FF" w:rsidR="00B9144B" w:rsidRPr="00F81F48"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Tổng quan phần mềm khách sạn Intelio</w:t>
            </w:r>
          </w:p>
        </w:tc>
      </w:tr>
      <w:tr w:rsidR="00FF3B36" w:rsidRPr="00F81F48"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F81F48"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Pr="00F81F48"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doc</w:t>
            </w:r>
            <w:r w:rsidR="007D0794" w:rsidRPr="00F81F48">
              <w:rPr>
                <w:rFonts w:cs="Times New Roman"/>
                <w:sz w:val="22"/>
                <w:szCs w:val="22"/>
              </w:rPr>
              <w:t xml:space="preserve">Sophia / </w:t>
            </w:r>
            <w:hyperlink r:id="rId11" w:history="1">
              <w:r w:rsidR="007D0794" w:rsidRPr="00F81F48">
                <w:rPr>
                  <w:rStyle w:val="Hyperlink"/>
                  <w:rFonts w:cs="Times New Roman"/>
                  <w:sz w:val="22"/>
                  <w:szCs w:val="22"/>
                </w:rPr>
                <w:t>http://sophiasolution.com/</w:t>
              </w:r>
            </w:hyperlink>
          </w:p>
          <w:p w14:paraId="22B79AB6" w14:textId="6CA831D1" w:rsidR="007D0794" w:rsidRPr="00F81F48"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 xml:space="preserve">Tải: </w:t>
            </w:r>
            <w:hyperlink r:id="rId12" w:history="1">
              <w:r w:rsidRPr="00F81F48">
                <w:rPr>
                  <w:rStyle w:val="Hyperlink"/>
                  <w:rFonts w:cs="Times New Roman"/>
                  <w:sz w:val="18"/>
                  <w:szCs w:val="22"/>
                </w:rPr>
                <w:t>https://dl.dropbox.com/s/yae8boxnfb66x6j/Document_Sophia.pdf?dl=0</w:t>
              </w:r>
            </w:hyperlink>
            <w:r w:rsidRPr="00F81F48">
              <w:rPr>
                <w:rFonts w:cs="Times New Roman"/>
                <w:sz w:val="18"/>
                <w:szCs w:val="22"/>
              </w:rPr>
              <w:t xml:space="preserve"> </w:t>
            </w:r>
          </w:p>
        </w:tc>
        <w:tc>
          <w:tcPr>
            <w:tcW w:w="2100" w:type="pct"/>
            <w:noWrap/>
            <w:vAlign w:val="center"/>
          </w:tcPr>
          <w:p w14:paraId="78B6EAFE" w14:textId="7034C188" w:rsidR="00FF3B36" w:rsidRPr="00F81F48"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Các yêu cầu nghiệp vụ khách sạn Sophia</w:t>
            </w:r>
          </w:p>
        </w:tc>
      </w:tr>
      <w:tr w:rsidR="00113BFD" w:rsidRPr="00F81F48"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F81F48"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Pr="00F81F48"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 xml:space="preserve">Khách sạn OHOTEL / </w:t>
            </w:r>
            <w:hyperlink r:id="rId13" w:history="1">
              <w:r w:rsidRPr="00F81F48">
                <w:rPr>
                  <w:rStyle w:val="Hyperlink"/>
                  <w:rFonts w:cs="Times New Roman"/>
                  <w:sz w:val="22"/>
                  <w:szCs w:val="22"/>
                </w:rPr>
                <w:t>http://hotel.oxu.vn/</w:t>
              </w:r>
            </w:hyperlink>
            <w:r w:rsidRPr="00F81F48">
              <w:rPr>
                <w:rFonts w:cs="Times New Roman"/>
                <w:sz w:val="22"/>
                <w:szCs w:val="22"/>
              </w:rPr>
              <w:t xml:space="preserve"> </w:t>
            </w:r>
          </w:p>
          <w:p w14:paraId="46C509D6" w14:textId="77777777" w:rsidR="008C6AD1" w:rsidRPr="00F81F48"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Tải:</w:t>
            </w:r>
          </w:p>
          <w:p w14:paraId="4DB9D3B0" w14:textId="1053DEFF" w:rsidR="008C6AD1" w:rsidRPr="00F81F48" w:rsidRDefault="009A7B78"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1F48">
                <w:rPr>
                  <w:rStyle w:val="Hyperlink"/>
                  <w:rFonts w:cs="Times New Roman"/>
                  <w:sz w:val="18"/>
                  <w:szCs w:val="22"/>
                </w:rPr>
                <w:t>https://dl.dropbox.com/s/nq3q4buzbj3u9rv/Document_OHOTEL.pdf?dl=0</w:t>
              </w:r>
            </w:hyperlink>
            <w:r w:rsidR="00AB65D9" w:rsidRPr="00F81F48">
              <w:rPr>
                <w:rFonts w:cs="Times New Roman"/>
                <w:sz w:val="18"/>
                <w:szCs w:val="22"/>
              </w:rPr>
              <w:t xml:space="preserve"> </w:t>
            </w:r>
          </w:p>
        </w:tc>
        <w:tc>
          <w:tcPr>
            <w:tcW w:w="2100" w:type="pct"/>
            <w:noWrap/>
            <w:vAlign w:val="center"/>
          </w:tcPr>
          <w:p w14:paraId="6CFAE6C5" w14:textId="1A9E62B4" w:rsidR="00113BFD" w:rsidRPr="00F81F48"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Các chức năng, nguyên tắc hoạt động hệ thống OHotel</w:t>
            </w:r>
          </w:p>
        </w:tc>
      </w:tr>
      <w:tr w:rsidR="00C5433B" w:rsidRPr="00F81F48"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F81F48"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F81F48"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F81F48"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F81F48"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F81F48" w:rsidRDefault="00BB72B5" w:rsidP="005740E8">
      <w:pPr>
        <w:pStyle w:val="Heading2"/>
      </w:pPr>
      <w:bookmarkStart w:id="21" w:name="_Toc397524573"/>
      <w:bookmarkStart w:id="22" w:name="_Toc397524860"/>
      <w:bookmarkStart w:id="23" w:name="_Toc507683421"/>
      <w:bookmarkStart w:id="24" w:name="_Toc515723829"/>
      <w:r w:rsidRPr="00F81F48">
        <w:t>Tổng quan dự án</w:t>
      </w:r>
      <w:bookmarkEnd w:id="6"/>
      <w:bookmarkEnd w:id="7"/>
      <w:bookmarkEnd w:id="8"/>
      <w:bookmarkEnd w:id="21"/>
      <w:bookmarkEnd w:id="22"/>
      <w:bookmarkEnd w:id="23"/>
      <w:bookmarkEnd w:id="24"/>
    </w:p>
    <w:p w14:paraId="71727C27" w14:textId="368F31DD" w:rsidR="00B72945" w:rsidRPr="00F81F48" w:rsidRDefault="005740E8" w:rsidP="005740E8">
      <w:pPr>
        <w:pStyle w:val="Heading3"/>
        <w:rPr>
          <w:lang w:val="en-US"/>
        </w:rPr>
      </w:pPr>
      <w:r w:rsidRPr="00F81F48">
        <w:t xml:space="preserve"> </w:t>
      </w:r>
      <w:bookmarkStart w:id="25" w:name="_Toc515723830"/>
      <w:r w:rsidRPr="00F81F48">
        <w:t>Giới thiệu dự</w:t>
      </w:r>
      <w:r w:rsidRPr="00F81F48">
        <w:rPr>
          <w:lang w:val="en-US"/>
        </w:rPr>
        <w:t xml:space="preserve"> án</w:t>
      </w:r>
      <w:bookmarkEnd w:id="25"/>
    </w:p>
    <w:p w14:paraId="35D527F9" w14:textId="5FBEAD97" w:rsidR="005740E8" w:rsidRPr="00F81F48" w:rsidRDefault="005740E8" w:rsidP="005740E8">
      <w:pPr>
        <w:ind w:firstLine="450"/>
        <w:rPr>
          <w:lang w:eastAsia="vi-VN"/>
        </w:rPr>
      </w:pPr>
      <w:r w:rsidRPr="00F81F48">
        <w:rPr>
          <w:lang w:eastAsia="vi-VN"/>
        </w:rPr>
        <w:t>Chúng ta có thể khẳng định rằng các ngành kinh tế dịch vụ (du lịch, khách sạn…) đang thực sự tìm được chỗ đứng của mình trong xã hội ngày nay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cơ hội để hưởng thụ thành quả lao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 ta chỉ có thể không phủ nhận vai trò của nó trong cuộc sống nói chung. Do vậy, một trong những cách đáp ứng nhanh nhất và hiệu quả nhất hiện nay mà chủ doanh nghiệp có thể lựa chọn là áp dụng công nghệ thông tin vào hoạt động kinh doanh của mình.</w:t>
      </w:r>
    </w:p>
    <w:p w14:paraId="386FC424" w14:textId="77777777" w:rsidR="005740E8" w:rsidRPr="00F81F48" w:rsidRDefault="005740E8" w:rsidP="005740E8">
      <w:pPr>
        <w:ind w:firstLine="540"/>
        <w:rPr>
          <w:lang w:eastAsia="vi-VN"/>
        </w:rPr>
      </w:pPr>
      <w:r w:rsidRPr="00F81F48">
        <w:rPr>
          <w:lang w:eastAsia="vi-VN"/>
        </w:rPr>
        <w:t xml:space="preserve">Ở 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F81F48" w:rsidRDefault="005740E8" w:rsidP="005740E8">
      <w:pPr>
        <w:ind w:firstLine="540"/>
        <w:rPr>
          <w:lang w:eastAsia="vi-VN"/>
        </w:rPr>
      </w:pPr>
      <w:r w:rsidRPr="00F81F4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sidRPr="00F81F48">
        <w:rPr>
          <w:lang w:eastAsia="vi-VN"/>
        </w:rPr>
        <w:t xml:space="preserve"> </w:t>
      </w:r>
      <w:r w:rsidRPr="00F81F4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sidRPr="00F81F48">
        <w:rPr>
          <w:lang w:eastAsia="vi-VN"/>
        </w:rPr>
        <w:t xml:space="preserve">nhóm </w:t>
      </w:r>
      <w:r w:rsidRPr="00F81F48">
        <w:rPr>
          <w:lang w:eastAsia="vi-VN"/>
        </w:rPr>
        <w:t xml:space="preserve">em đã mạnh dạn chọn cho mình công việc phân tích và thiết kế hệ thống quản lý khách sạn nhằm đáp ứng một </w:t>
      </w:r>
      <w:r w:rsidRPr="00F81F48">
        <w:rPr>
          <w:lang w:eastAsia="vi-VN"/>
        </w:rPr>
        <w:lastRenderedPageBreak/>
        <w:t>phần nào đó cho nhu cầu cần thiết trong việc đổi mới và cải tiến hệ thống khách sạn hiện nay ở Việt Nam.</w:t>
      </w:r>
    </w:p>
    <w:p w14:paraId="58D4C081" w14:textId="639F180C" w:rsidR="005740E8" w:rsidRPr="00F81F48" w:rsidRDefault="005740E8" w:rsidP="005740E8">
      <w:pPr>
        <w:pStyle w:val="Heading3"/>
        <w:rPr>
          <w:lang w:val="en-US"/>
        </w:rPr>
      </w:pPr>
      <w:r w:rsidRPr="00F81F48">
        <w:t xml:space="preserve"> </w:t>
      </w:r>
      <w:bookmarkStart w:id="26" w:name="_Toc515723831"/>
      <w:r w:rsidRPr="00F81F48">
        <w:t>Kh</w:t>
      </w:r>
      <w:r w:rsidRPr="00F81F48">
        <w:rPr>
          <w:lang w:val="en-US"/>
        </w:rPr>
        <w:t>ảo sát</w:t>
      </w:r>
      <w:bookmarkEnd w:id="26"/>
    </w:p>
    <w:p w14:paraId="44F63846" w14:textId="31E381B2" w:rsidR="006377E0" w:rsidRPr="00F81F48" w:rsidRDefault="006377E0" w:rsidP="00EA151E">
      <w:pPr>
        <w:ind w:firstLine="540"/>
        <w:rPr>
          <w:lang w:eastAsia="vi-VN"/>
        </w:rPr>
      </w:pPr>
      <w:r w:rsidRPr="00F81F48">
        <w:rPr>
          <w:lang w:eastAsia="vi-VN"/>
        </w:rPr>
        <w:t>Sau khi khảo sát một vài khách sạn vừa và nhỏ trong thành phố nhóm thực hiện đã</w:t>
      </w:r>
      <w:r w:rsidR="00EA151E" w:rsidRPr="00F81F48">
        <w:rPr>
          <w:lang w:eastAsia="vi-VN"/>
        </w:rPr>
        <w:t xml:space="preserve"> </w:t>
      </w:r>
      <w:r w:rsidRPr="00F81F48">
        <w:rPr>
          <w:lang w:eastAsia="vi-VN"/>
        </w:rPr>
        <w:t>đưa ra một mô hình</w:t>
      </w:r>
      <w:r w:rsidR="00EA151E" w:rsidRPr="00F81F48">
        <w:rPr>
          <w:lang w:eastAsia="vi-VN"/>
        </w:rPr>
        <w:t xml:space="preserve"> tổ chức và cách thức hoạt động </w:t>
      </w:r>
      <w:r w:rsidRPr="00F81F48">
        <w:rPr>
          <w:lang w:eastAsia="vi-VN"/>
        </w:rPr>
        <w:t>chung cho hệ thống khách sạn.</w:t>
      </w:r>
    </w:p>
    <w:p w14:paraId="3D28E295" w14:textId="36AB257B" w:rsidR="00701338" w:rsidRPr="00F81F48" w:rsidRDefault="006377E0" w:rsidP="00EA151E">
      <w:pPr>
        <w:ind w:firstLine="540"/>
        <w:rPr>
          <w:lang w:eastAsia="vi-VN"/>
        </w:rPr>
      </w:pPr>
      <w:r w:rsidRPr="00F81F48">
        <w:rPr>
          <w:lang w:eastAsia="vi-VN"/>
        </w:rPr>
        <w:t>Tất cả các phòng được trang bị tùy thuộc vào loại phòng, các thiết bị như: máy điều</w:t>
      </w:r>
      <w:r w:rsidR="00EA151E" w:rsidRPr="00F81F48">
        <w:rPr>
          <w:lang w:eastAsia="vi-VN"/>
        </w:rPr>
        <w:t xml:space="preserve"> </w:t>
      </w:r>
      <w:r w:rsidRPr="00F81F48">
        <w:rPr>
          <w:lang w:eastAsia="vi-VN"/>
        </w:rPr>
        <w:t>hòa, truyền hình cáp, truyền hình vệ tinh, mi-ni bar, bàn l</w:t>
      </w:r>
      <w:r w:rsidR="00701338" w:rsidRPr="00F81F48">
        <w:rPr>
          <w:lang w:eastAsia="vi-VN"/>
        </w:rPr>
        <w:t>àm việc, diện thoại, internet….</w:t>
      </w:r>
    </w:p>
    <w:p w14:paraId="465FD2CB" w14:textId="47CCC946" w:rsidR="006377E0" w:rsidRPr="00F81F48" w:rsidRDefault="006377E0" w:rsidP="00EA151E">
      <w:pPr>
        <w:ind w:firstLine="540"/>
        <w:rPr>
          <w:lang w:eastAsia="vi-VN"/>
        </w:rPr>
      </w:pPr>
      <w:r w:rsidRPr="00F81F48">
        <w:rPr>
          <w:lang w:eastAsia="vi-VN"/>
        </w:rPr>
        <w:t>Hiện tại khách sạn chưa có một chương trình chuyên quản lý việc đặt phòng thanh</w:t>
      </w:r>
      <w:r w:rsidR="00EA151E" w:rsidRPr="00F81F48">
        <w:rPr>
          <w:lang w:eastAsia="vi-VN"/>
        </w:rPr>
        <w:t xml:space="preserve"> </w:t>
      </w:r>
      <w:r w:rsidRPr="00F81F48">
        <w:rPr>
          <w:lang w:eastAsia="vi-VN"/>
        </w:rPr>
        <w:t>toán. Nhân viên của khách sạn dùng phần mềm Excel để quản lý việc đặt phòng, đăng</w:t>
      </w:r>
      <w:r w:rsidR="00EA151E" w:rsidRPr="00F81F48">
        <w:rPr>
          <w:lang w:eastAsia="vi-VN"/>
        </w:rPr>
        <w:t xml:space="preserve"> </w:t>
      </w:r>
      <w:r w:rsidRPr="00F81F48">
        <w:rPr>
          <w:lang w:eastAsia="vi-VN"/>
        </w:rPr>
        <w:t>ký, trả phòng của khách hàng, quản lý thông tin nhân viên. Chính vì thế đã gặp một vài</w:t>
      </w:r>
      <w:r w:rsidR="00EA151E" w:rsidRPr="00F81F48">
        <w:rPr>
          <w:lang w:eastAsia="vi-VN"/>
        </w:rPr>
        <w:t xml:space="preserve"> </w:t>
      </w:r>
      <w:r w:rsidRPr="00F81F48">
        <w:rPr>
          <w:lang w:eastAsia="vi-VN"/>
        </w:rPr>
        <w:t>khó khăn sau:</w:t>
      </w:r>
    </w:p>
    <w:p w14:paraId="15EEA1AE" w14:textId="5896A5CB" w:rsidR="006377E0" w:rsidRPr="00F81F48" w:rsidRDefault="006377E0" w:rsidP="00AC6219">
      <w:pPr>
        <w:pStyle w:val="ListParagraph"/>
        <w:numPr>
          <w:ilvl w:val="0"/>
          <w:numId w:val="10"/>
        </w:numPr>
        <w:rPr>
          <w:lang w:eastAsia="vi-VN"/>
        </w:rPr>
      </w:pPr>
      <w:r w:rsidRPr="00F81F48">
        <w:rPr>
          <w:lang w:eastAsia="vi-VN"/>
        </w:rPr>
        <w:t>Những xừ lý thủ tục đặt phòng, nhận phòng, trả phòng mất thời gian và vẫn còn</w:t>
      </w:r>
      <w:r w:rsidR="00EA151E" w:rsidRPr="00F81F48">
        <w:rPr>
          <w:lang w:eastAsia="vi-VN"/>
        </w:rPr>
        <w:t xml:space="preserve"> </w:t>
      </w:r>
      <w:r w:rsidRPr="00F81F48">
        <w:rPr>
          <w:lang w:eastAsia="vi-VN"/>
        </w:rPr>
        <w:t>thực hiện thủ công.</w:t>
      </w:r>
    </w:p>
    <w:p w14:paraId="40B4A7C3" w14:textId="74609F26" w:rsidR="006377E0" w:rsidRPr="00F81F48" w:rsidRDefault="006377E0" w:rsidP="00AC6219">
      <w:pPr>
        <w:pStyle w:val="ListParagraph"/>
        <w:numPr>
          <w:ilvl w:val="0"/>
          <w:numId w:val="10"/>
        </w:numPr>
        <w:rPr>
          <w:lang w:eastAsia="vi-VN"/>
        </w:rPr>
      </w:pPr>
      <w:r w:rsidRPr="00F81F48">
        <w:rPr>
          <w:lang w:eastAsia="vi-VN"/>
        </w:rPr>
        <w:t>Khó kiểm tra phòng hư, kiểm soát tình trạng phòng (phòng trống, phòng đang sử</w:t>
      </w:r>
      <w:r w:rsidR="00EA151E" w:rsidRPr="00F81F48">
        <w:rPr>
          <w:lang w:eastAsia="vi-VN"/>
        </w:rPr>
        <w:t xml:space="preserve"> </w:t>
      </w:r>
      <w:r w:rsidRPr="00F81F48">
        <w:rPr>
          <w:lang w:eastAsia="vi-VN"/>
        </w:rPr>
        <w:t>dụng…) do đó làm giảm chất lượng dịch vụ của khách sạn.</w:t>
      </w:r>
    </w:p>
    <w:p w14:paraId="7C88A189" w14:textId="51A4E98B" w:rsidR="006377E0" w:rsidRPr="00F81F48" w:rsidRDefault="006377E0" w:rsidP="00AC6219">
      <w:pPr>
        <w:pStyle w:val="ListParagraph"/>
        <w:numPr>
          <w:ilvl w:val="0"/>
          <w:numId w:val="10"/>
        </w:numPr>
        <w:rPr>
          <w:lang w:eastAsia="vi-VN"/>
        </w:rPr>
      </w:pPr>
      <w:r w:rsidRPr="00F81F48">
        <w:rPr>
          <w:lang w:eastAsia="vi-VN"/>
        </w:rPr>
        <w:t>Khó khăn trong việc quản lý nhân sự, quản lý các thông tin khách hàng, thông tin</w:t>
      </w:r>
      <w:r w:rsidR="00EA151E" w:rsidRPr="00F81F48">
        <w:rPr>
          <w:lang w:eastAsia="vi-VN"/>
        </w:rPr>
        <w:t xml:space="preserve"> </w:t>
      </w:r>
      <w:r w:rsidRPr="00F81F48">
        <w:rPr>
          <w:lang w:eastAsia="vi-VN"/>
        </w:rPr>
        <w:t>hóa đơn, thông tin phiếu đăng ký phòng, đăng ký dịch vụ…</w:t>
      </w:r>
    </w:p>
    <w:p w14:paraId="696A6E61" w14:textId="504BD4C1" w:rsidR="005740E8" w:rsidRPr="00F81F48" w:rsidRDefault="006377E0" w:rsidP="00EA151E">
      <w:pPr>
        <w:ind w:firstLine="540"/>
        <w:rPr>
          <w:lang w:eastAsia="vi-VN"/>
        </w:rPr>
      </w:pPr>
      <w:r w:rsidRPr="00F81F48">
        <w:rPr>
          <w:lang w:eastAsia="vi-VN"/>
        </w:rPr>
        <w:t>Vì lẽ đó, ban lãnh đạo khách sạn yêu cầu có một chương trình có khả năng quản lý</w:t>
      </w:r>
      <w:r w:rsidR="00EA151E" w:rsidRPr="00F81F48">
        <w:rPr>
          <w:lang w:eastAsia="vi-VN"/>
        </w:rPr>
        <w:t xml:space="preserve"> </w:t>
      </w:r>
      <w:r w:rsidRPr="00F81F48">
        <w:rPr>
          <w:lang w:eastAsia="vi-VN"/>
        </w:rPr>
        <w:t>những thông tin về khách hàng, thông tin đặt phòng, nhận phòng, trả phòng, các báo</w:t>
      </w:r>
      <w:r w:rsidR="00EA151E" w:rsidRPr="00F81F48">
        <w:rPr>
          <w:lang w:eastAsia="vi-VN"/>
        </w:rPr>
        <w:t xml:space="preserve"> </w:t>
      </w:r>
      <w:r w:rsidRPr="00F81F48">
        <w:rPr>
          <w:lang w:eastAsia="vi-VN"/>
        </w:rPr>
        <w:t>cáo, quản lý nhân viên, quản lý danh mục</w:t>
      </w:r>
      <w:r w:rsidR="00CC2E96" w:rsidRPr="00F81F48">
        <w:rPr>
          <w:lang w:eastAsia="vi-VN"/>
        </w:rPr>
        <w:t xml:space="preserve"> hệ thống</w:t>
      </w:r>
      <w:r w:rsidR="003C586F" w:rsidRPr="00F81F48">
        <w:rPr>
          <w:lang w:eastAsia="vi-VN"/>
        </w:rPr>
        <w:t>…</w:t>
      </w:r>
    </w:p>
    <w:p w14:paraId="5011C8F2" w14:textId="0A5DA59D" w:rsidR="00B72945" w:rsidRPr="00F81F48" w:rsidRDefault="00B72945" w:rsidP="001645DA">
      <w:pPr>
        <w:pStyle w:val="Heading2"/>
      </w:pPr>
      <w:bookmarkStart w:id="27" w:name="_Toc351313943"/>
      <w:bookmarkStart w:id="28" w:name="_Toc355873073"/>
      <w:bookmarkStart w:id="29" w:name="_Toc357686231"/>
      <w:bookmarkStart w:id="30" w:name="_Toc397524574"/>
      <w:bookmarkStart w:id="31" w:name="_Toc397524861"/>
      <w:bookmarkStart w:id="32" w:name="_Toc507683422"/>
      <w:bookmarkStart w:id="33" w:name="_Toc515723832"/>
      <w:r w:rsidRPr="00F81F48">
        <w:t>Phạm vi, mục tiêu dự án</w:t>
      </w:r>
      <w:bookmarkEnd w:id="27"/>
      <w:bookmarkEnd w:id="28"/>
      <w:bookmarkEnd w:id="29"/>
      <w:bookmarkEnd w:id="30"/>
      <w:bookmarkEnd w:id="31"/>
      <w:bookmarkEnd w:id="32"/>
      <w:bookmarkEnd w:id="33"/>
    </w:p>
    <w:p w14:paraId="2706EF00" w14:textId="5DC46495" w:rsidR="006377E0" w:rsidRPr="00F81F48" w:rsidRDefault="006377E0" w:rsidP="006377E0">
      <w:pPr>
        <w:pStyle w:val="Heading3"/>
        <w:rPr>
          <w:lang w:val="en-US"/>
        </w:rPr>
      </w:pPr>
      <w:r w:rsidRPr="00F81F48">
        <w:t xml:space="preserve"> </w:t>
      </w:r>
      <w:bookmarkStart w:id="34" w:name="_Toc515723833"/>
      <w:r w:rsidRPr="00F81F48">
        <w:t>Ph</w:t>
      </w:r>
      <w:r w:rsidRPr="00F81F48">
        <w:rPr>
          <w:lang w:val="en-US"/>
        </w:rPr>
        <w:t>ạm vi</w:t>
      </w:r>
      <w:bookmarkEnd w:id="34"/>
    </w:p>
    <w:p w14:paraId="525389C2" w14:textId="2431C5C5" w:rsidR="006377E0" w:rsidRPr="00F81F48" w:rsidRDefault="00CC2E96" w:rsidP="00CC2E96">
      <w:pPr>
        <w:ind w:firstLine="540"/>
        <w:rPr>
          <w:lang w:eastAsia="vi-VN"/>
        </w:rPr>
      </w:pPr>
      <w:r w:rsidRPr="00F81F48">
        <w:rPr>
          <w:lang w:eastAsia="vi-VN"/>
        </w:rPr>
        <w:t>Dự án này</w:t>
      </w:r>
      <w:r w:rsidR="006377E0" w:rsidRPr="00F81F48">
        <w:rPr>
          <w:lang w:eastAsia="vi-VN"/>
        </w:rPr>
        <w:t xml:space="preserve"> tập chủ yếu tập trung vào các nghiệp vụ chính của một khác</w:t>
      </w:r>
      <w:r w:rsidRPr="00F81F48">
        <w:rPr>
          <w:lang w:eastAsia="vi-VN"/>
        </w:rPr>
        <w:t xml:space="preserve">h sạn chứ không </w:t>
      </w:r>
      <w:r w:rsidR="006377E0" w:rsidRPr="00F81F48">
        <w:rPr>
          <w:lang w:eastAsia="vi-VN"/>
        </w:rPr>
        <w:t>đi sâu vào chi tiết hay thực hiện nhiều nghiệp vụ quá p</w:t>
      </w:r>
      <w:r w:rsidRPr="00F81F48">
        <w:rPr>
          <w:lang w:eastAsia="vi-VN"/>
        </w:rPr>
        <w:t xml:space="preserve">hức tạp do vấn đề về thời gian </w:t>
      </w:r>
      <w:r w:rsidR="006377E0" w:rsidRPr="00F81F48">
        <w:rPr>
          <w:lang w:eastAsia="vi-VN"/>
        </w:rPr>
        <w:t>cũng như là kinh nghiệm vẫn còn ít. Tuy nhiên, với nhữ</w:t>
      </w:r>
      <w:r w:rsidRPr="00F81F48">
        <w:rPr>
          <w:lang w:eastAsia="vi-VN"/>
        </w:rPr>
        <w:t>ng nghiệp vụ trong dự</w:t>
      </w:r>
      <w:r w:rsidR="00EA151E" w:rsidRPr="00F81F48">
        <w:rPr>
          <w:lang w:eastAsia="vi-VN"/>
        </w:rPr>
        <w:t xml:space="preserve"> </w:t>
      </w:r>
      <w:r w:rsidRPr="00F81F48">
        <w:rPr>
          <w:lang w:eastAsia="vi-VN"/>
        </w:rPr>
        <w:t xml:space="preserve">án đã đủ </w:t>
      </w:r>
      <w:r w:rsidR="006377E0" w:rsidRPr="00F81F48">
        <w:rPr>
          <w:lang w:eastAsia="vi-VN"/>
        </w:rPr>
        <w:t xml:space="preserve">để triển khai ra một </w:t>
      </w:r>
      <w:r w:rsidRPr="00F81F48">
        <w:rPr>
          <w:lang w:eastAsia="vi-VN"/>
        </w:rPr>
        <w:t>hệ thống quản lý</w:t>
      </w:r>
      <w:r w:rsidR="006377E0" w:rsidRPr="00F81F48">
        <w:rPr>
          <w:lang w:eastAsia="vi-VN"/>
        </w:rPr>
        <w:t xml:space="preserve"> thực tế dành cho các khách sạn</w:t>
      </w:r>
      <w:r w:rsidR="0007260C" w:rsidRPr="00F81F48">
        <w:rPr>
          <w:lang w:eastAsia="vi-VN"/>
        </w:rPr>
        <w:t xml:space="preserve"> /</w:t>
      </w:r>
      <w:r w:rsidR="006377E0" w:rsidRPr="00F81F48">
        <w:rPr>
          <w:lang w:eastAsia="vi-VN"/>
        </w:rPr>
        <w:t xml:space="preserve"> </w:t>
      </w:r>
      <w:r w:rsidRPr="00F81F48">
        <w:rPr>
          <w:lang w:eastAsia="vi-VN"/>
        </w:rPr>
        <w:t>nhà nghỉ</w:t>
      </w:r>
      <w:r w:rsidR="006377E0" w:rsidRPr="00F81F48">
        <w:rPr>
          <w:lang w:eastAsia="vi-VN"/>
        </w:rPr>
        <w:t xml:space="preserve"> vừa và nhỏ</w:t>
      </w:r>
      <w:r w:rsidR="00942236" w:rsidRPr="00F81F48">
        <w:rPr>
          <w:lang w:eastAsia="vi-VN"/>
        </w:rPr>
        <w:t xml:space="preserve"> (tầm khoảng 2</w:t>
      </w:r>
      <w:r w:rsidR="0062545A" w:rsidRPr="00F81F48">
        <w:rPr>
          <w:lang w:eastAsia="vi-VN"/>
        </w:rPr>
        <w:t>5</w:t>
      </w:r>
      <w:r w:rsidR="00942236" w:rsidRPr="00F81F48">
        <w:rPr>
          <w:lang w:eastAsia="vi-VN"/>
        </w:rPr>
        <w:t xml:space="preserve"> phòng)</w:t>
      </w:r>
      <w:r w:rsidR="006377E0" w:rsidRPr="00F81F48">
        <w:rPr>
          <w:lang w:eastAsia="vi-VN"/>
        </w:rPr>
        <w:t>.</w:t>
      </w:r>
    </w:p>
    <w:p w14:paraId="414C1A5A" w14:textId="36F67C1E" w:rsidR="00CC2E96" w:rsidRPr="00F81F48" w:rsidRDefault="00CC2E96" w:rsidP="004267FA">
      <w:pPr>
        <w:spacing w:line="480" w:lineRule="auto"/>
        <w:ind w:firstLine="547"/>
        <w:rPr>
          <w:lang w:eastAsia="vi-VN"/>
        </w:rPr>
      </w:pPr>
      <w:r w:rsidRPr="00F81F48">
        <w:rPr>
          <w:lang w:eastAsia="vi-VN"/>
        </w:rPr>
        <w:t>Dự</w:t>
      </w:r>
      <w:r w:rsidR="00EA151E" w:rsidRPr="00F81F48">
        <w:rPr>
          <w:lang w:eastAsia="vi-VN"/>
        </w:rPr>
        <w:t xml:space="preserve"> </w:t>
      </w:r>
      <w:r w:rsidRPr="00F81F48">
        <w:rPr>
          <w:lang w:eastAsia="vi-VN"/>
        </w:rPr>
        <w:t xml:space="preserve">án chỉ thực hiện trên cơ sở lý thuyết chưa </w:t>
      </w:r>
      <w:r w:rsidR="00942236" w:rsidRPr="00F81F48">
        <w:rPr>
          <w:lang w:eastAsia="vi-VN"/>
        </w:rPr>
        <w:t>vận hành thử nghiệm trong bối cảnh thực tế</w:t>
      </w:r>
      <w:r w:rsidRPr="00F81F48">
        <w:rPr>
          <w:lang w:eastAsia="vi-VN"/>
        </w:rPr>
        <w:t>.</w:t>
      </w:r>
    </w:p>
    <w:p w14:paraId="29046CD5" w14:textId="64B4FA30" w:rsidR="00D305AE" w:rsidRPr="00F81F48" w:rsidRDefault="00D305AE" w:rsidP="00D305AE">
      <w:pPr>
        <w:spacing w:line="480" w:lineRule="auto"/>
        <w:ind w:firstLine="547"/>
        <w:jc w:val="center"/>
        <w:rPr>
          <w:lang w:eastAsia="vi-VN"/>
        </w:rPr>
      </w:pPr>
      <w:r w:rsidRPr="00F81F48">
        <w:rPr>
          <w:lang w:eastAsia="vi-VN"/>
        </w:rPr>
        <w:t>Bảng 1.4.1 – Các chức năng có trong phạm vị dự án</w:t>
      </w:r>
    </w:p>
    <w:tbl>
      <w:tblPr>
        <w:tblStyle w:val="GridTable4"/>
        <w:tblW w:w="0" w:type="auto"/>
        <w:tblInd w:w="895" w:type="dxa"/>
        <w:tblLook w:val="04A0" w:firstRow="1" w:lastRow="0" w:firstColumn="1" w:lastColumn="0" w:noHBand="0" w:noVBand="1"/>
      </w:tblPr>
      <w:tblGrid>
        <w:gridCol w:w="631"/>
        <w:gridCol w:w="4400"/>
        <w:gridCol w:w="2984"/>
      </w:tblGrid>
      <w:tr w:rsidR="00062F1B" w:rsidRPr="00F81F48"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Pr="00F81F48" w:rsidRDefault="00E67718" w:rsidP="0033212A">
            <w:pPr>
              <w:spacing w:line="240" w:lineRule="auto"/>
              <w:jc w:val="center"/>
              <w:rPr>
                <w:lang w:eastAsia="vi-VN"/>
              </w:rPr>
            </w:pPr>
            <w:r w:rsidRPr="00F81F48">
              <w:rPr>
                <w:lang w:eastAsia="vi-VN"/>
              </w:rPr>
              <w:t>STT</w:t>
            </w:r>
          </w:p>
        </w:tc>
        <w:tc>
          <w:tcPr>
            <w:tcW w:w="4400" w:type="dxa"/>
            <w:vAlign w:val="center"/>
          </w:tcPr>
          <w:p w14:paraId="7257AB1A" w14:textId="4D0ECC19" w:rsidR="00062F1B" w:rsidRPr="00F81F48"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Chức năng</w:t>
            </w:r>
          </w:p>
        </w:tc>
        <w:tc>
          <w:tcPr>
            <w:tcW w:w="2984" w:type="dxa"/>
            <w:vAlign w:val="center"/>
          </w:tcPr>
          <w:p w14:paraId="284BE63A" w14:textId="7D65F9DF" w:rsidR="00062F1B" w:rsidRPr="00F81F48"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Phạm vi dự án</w:t>
            </w:r>
          </w:p>
        </w:tc>
      </w:tr>
      <w:tr w:rsidR="006A0C2C" w:rsidRPr="00F81F48"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Pr="00F81F48" w:rsidRDefault="003E6389" w:rsidP="00AD2B3A">
            <w:pPr>
              <w:spacing w:line="240" w:lineRule="auto"/>
              <w:jc w:val="left"/>
              <w:rPr>
                <w:lang w:eastAsia="vi-VN"/>
              </w:rPr>
            </w:pPr>
            <w:bookmarkStart w:id="35" w:name="_Hlk509908813"/>
            <w:r w:rsidRPr="00F81F48">
              <w:rPr>
                <w:lang w:eastAsia="vi-VN"/>
              </w:rPr>
              <w:t>SƠ ĐỒ PHÒNG</w:t>
            </w:r>
          </w:p>
        </w:tc>
      </w:tr>
      <w:bookmarkEnd w:id="35"/>
      <w:tr w:rsidR="00062F1B" w:rsidRPr="00F81F48"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F81F48" w:rsidRDefault="006A0C2C" w:rsidP="0033212A">
            <w:pPr>
              <w:spacing w:line="240" w:lineRule="auto"/>
              <w:jc w:val="center"/>
              <w:rPr>
                <w:b w:val="0"/>
                <w:lang w:eastAsia="vi-VN"/>
              </w:rPr>
            </w:pPr>
            <w:r w:rsidRPr="00F81F48">
              <w:rPr>
                <w:b w:val="0"/>
                <w:lang w:eastAsia="vi-VN"/>
              </w:rPr>
              <w:t>1</w:t>
            </w:r>
          </w:p>
        </w:tc>
        <w:tc>
          <w:tcPr>
            <w:tcW w:w="4400" w:type="dxa"/>
            <w:shd w:val="clear" w:color="auto" w:fill="FFFFFF" w:themeFill="background1"/>
            <w:vAlign w:val="center"/>
          </w:tcPr>
          <w:p w14:paraId="6B5878A5" w14:textId="5A54E9BF" w:rsidR="00062F1B" w:rsidRPr="00F81F48"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Sơ đồ phòng hiển thị cho nhiều ngày</w:t>
            </w:r>
          </w:p>
        </w:tc>
        <w:tc>
          <w:tcPr>
            <w:tcW w:w="2984" w:type="dxa"/>
            <w:shd w:val="clear" w:color="auto" w:fill="FFFFFF" w:themeFill="background1"/>
            <w:vAlign w:val="center"/>
          </w:tcPr>
          <w:p w14:paraId="3C19421C" w14:textId="66DA282F"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62F1B" w:rsidRPr="00F81F48"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F81F48" w:rsidRDefault="006A0C2C" w:rsidP="0033212A">
            <w:pPr>
              <w:spacing w:line="240" w:lineRule="auto"/>
              <w:jc w:val="center"/>
              <w:rPr>
                <w:b w:val="0"/>
                <w:lang w:eastAsia="vi-VN"/>
              </w:rPr>
            </w:pPr>
            <w:r w:rsidRPr="00F81F48">
              <w:rPr>
                <w:b w:val="0"/>
                <w:lang w:eastAsia="vi-VN"/>
              </w:rPr>
              <w:t>2</w:t>
            </w:r>
          </w:p>
        </w:tc>
        <w:tc>
          <w:tcPr>
            <w:tcW w:w="4400" w:type="dxa"/>
            <w:shd w:val="clear" w:color="auto" w:fill="FFFFFF" w:themeFill="background1"/>
            <w:vAlign w:val="center"/>
          </w:tcPr>
          <w:p w14:paraId="67D31CD2" w14:textId="7BF7B1AC" w:rsidR="00062F1B" w:rsidRPr="00F81F48"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Sơ đồ phòng chi tiết trong một ngày</w:t>
            </w:r>
          </w:p>
        </w:tc>
        <w:tc>
          <w:tcPr>
            <w:tcW w:w="2984" w:type="dxa"/>
            <w:shd w:val="clear" w:color="auto" w:fill="FFFFFF" w:themeFill="background1"/>
            <w:vAlign w:val="center"/>
          </w:tcPr>
          <w:p w14:paraId="29058925" w14:textId="18ED68CC" w:rsidR="00062F1B" w:rsidRPr="00F81F48" w:rsidRDefault="00062F1B"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ED7A04" w:rsidRPr="00F81F48"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Pr="00F81F48" w:rsidRDefault="00ED7A04" w:rsidP="003B6DC5">
            <w:pPr>
              <w:spacing w:line="240" w:lineRule="auto"/>
              <w:jc w:val="left"/>
              <w:rPr>
                <w:lang w:eastAsia="vi-VN"/>
              </w:rPr>
            </w:pPr>
            <w:r w:rsidRPr="00F81F48">
              <w:rPr>
                <w:lang w:eastAsia="vi-VN"/>
              </w:rPr>
              <w:t>QUẢN LÝ XẾP PHÒNG</w:t>
            </w:r>
          </w:p>
        </w:tc>
      </w:tr>
      <w:tr w:rsidR="00062F1B" w:rsidRPr="00F81F48"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F81F48" w:rsidRDefault="006A0C2C" w:rsidP="0033212A">
            <w:pPr>
              <w:spacing w:line="240" w:lineRule="auto"/>
              <w:jc w:val="center"/>
              <w:rPr>
                <w:b w:val="0"/>
                <w:lang w:eastAsia="vi-VN"/>
              </w:rPr>
            </w:pPr>
            <w:r w:rsidRPr="00F81F48">
              <w:rPr>
                <w:b w:val="0"/>
                <w:lang w:eastAsia="vi-VN"/>
              </w:rPr>
              <w:t>3</w:t>
            </w:r>
          </w:p>
        </w:tc>
        <w:tc>
          <w:tcPr>
            <w:tcW w:w="4400" w:type="dxa"/>
            <w:shd w:val="clear" w:color="auto" w:fill="FFFFFF" w:themeFill="background1"/>
            <w:vAlign w:val="center"/>
          </w:tcPr>
          <w:p w14:paraId="53D7880D" w14:textId="29C14C1A" w:rsidR="00062F1B" w:rsidRPr="00F81F48"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booking</w:t>
            </w:r>
          </w:p>
        </w:tc>
        <w:tc>
          <w:tcPr>
            <w:tcW w:w="2984" w:type="dxa"/>
            <w:shd w:val="clear" w:color="auto" w:fill="FFFFFF" w:themeFill="background1"/>
            <w:vAlign w:val="center"/>
          </w:tcPr>
          <w:p w14:paraId="0E8B39E3" w14:textId="2474E857" w:rsidR="00062F1B"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62F1B" w:rsidRPr="00F81F48"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F81F48" w:rsidRDefault="006A0C2C" w:rsidP="0033212A">
            <w:pPr>
              <w:spacing w:line="240" w:lineRule="auto"/>
              <w:jc w:val="center"/>
              <w:rPr>
                <w:b w:val="0"/>
                <w:lang w:eastAsia="vi-VN"/>
              </w:rPr>
            </w:pPr>
            <w:r w:rsidRPr="00F81F48">
              <w:rPr>
                <w:b w:val="0"/>
                <w:lang w:eastAsia="vi-VN"/>
              </w:rPr>
              <w:lastRenderedPageBreak/>
              <w:t>4</w:t>
            </w:r>
          </w:p>
        </w:tc>
        <w:tc>
          <w:tcPr>
            <w:tcW w:w="4400" w:type="dxa"/>
            <w:shd w:val="clear" w:color="auto" w:fill="FFFFFF" w:themeFill="background1"/>
            <w:vAlign w:val="center"/>
          </w:tcPr>
          <w:p w14:paraId="5CD000CF" w14:textId="3BAB2B9A" w:rsidR="00062F1B" w:rsidRPr="00F81F48"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Xếp phòng lên sơ đồ</w:t>
            </w:r>
          </w:p>
        </w:tc>
        <w:tc>
          <w:tcPr>
            <w:tcW w:w="2984" w:type="dxa"/>
            <w:shd w:val="clear" w:color="auto" w:fill="FFFFFF" w:themeFill="background1"/>
            <w:vAlign w:val="center"/>
          </w:tcPr>
          <w:p w14:paraId="32BBE376" w14:textId="13CCE6B6"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Pr="00F81F48" w:rsidRDefault="00AD0571" w:rsidP="003B6DC5">
            <w:pPr>
              <w:spacing w:line="240" w:lineRule="auto"/>
              <w:jc w:val="left"/>
              <w:rPr>
                <w:lang w:eastAsia="vi-VN"/>
              </w:rPr>
            </w:pPr>
            <w:r w:rsidRPr="00F81F48">
              <w:rPr>
                <w:lang w:eastAsia="vi-VN"/>
              </w:rPr>
              <w:t>QUẢN LÝ CHECK IN</w:t>
            </w:r>
          </w:p>
        </w:tc>
      </w:tr>
      <w:tr w:rsidR="00502ED3" w:rsidRPr="00F81F48"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F81F48" w:rsidRDefault="006A0C2C" w:rsidP="0033212A">
            <w:pPr>
              <w:spacing w:line="240" w:lineRule="auto"/>
              <w:jc w:val="center"/>
              <w:rPr>
                <w:b w:val="0"/>
                <w:lang w:eastAsia="vi-VN"/>
              </w:rPr>
            </w:pPr>
            <w:r w:rsidRPr="00F81F48">
              <w:rPr>
                <w:b w:val="0"/>
                <w:lang w:eastAsia="vi-VN"/>
              </w:rPr>
              <w:t>5</w:t>
            </w:r>
          </w:p>
        </w:tc>
        <w:tc>
          <w:tcPr>
            <w:tcW w:w="4400" w:type="dxa"/>
            <w:shd w:val="clear" w:color="auto" w:fill="FFFFFF" w:themeFill="background1"/>
            <w:vAlign w:val="center"/>
          </w:tcPr>
          <w:p w14:paraId="29ECE2C3" w14:textId="6AE693BD" w:rsidR="00062F1B" w:rsidRPr="00F81F48"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danh sách khách dự kiến đến</w:t>
            </w:r>
          </w:p>
        </w:tc>
        <w:tc>
          <w:tcPr>
            <w:tcW w:w="2984" w:type="dxa"/>
            <w:shd w:val="clear" w:color="auto" w:fill="FFFFFF" w:themeFill="background1"/>
            <w:vAlign w:val="center"/>
          </w:tcPr>
          <w:p w14:paraId="7FC40EA1" w14:textId="77777777"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rsidRPr="00F81F48"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F81F48" w:rsidRDefault="006A0C2C" w:rsidP="0033212A">
            <w:pPr>
              <w:spacing w:line="240" w:lineRule="auto"/>
              <w:jc w:val="center"/>
              <w:rPr>
                <w:b w:val="0"/>
                <w:lang w:eastAsia="vi-VN"/>
              </w:rPr>
            </w:pPr>
            <w:r w:rsidRPr="00F81F48">
              <w:rPr>
                <w:b w:val="0"/>
                <w:lang w:eastAsia="vi-VN"/>
              </w:rPr>
              <w:t>6</w:t>
            </w:r>
          </w:p>
        </w:tc>
        <w:tc>
          <w:tcPr>
            <w:tcW w:w="4400" w:type="dxa"/>
            <w:shd w:val="clear" w:color="auto" w:fill="FFFFFF" w:themeFill="background1"/>
            <w:vAlign w:val="center"/>
          </w:tcPr>
          <w:p w14:paraId="68CD498F" w14:textId="76898C13" w:rsidR="00062F1B" w:rsidRPr="00F81F48"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Check in khách vãng lai (khách lẻ, khách đoàn)</w:t>
            </w:r>
          </w:p>
        </w:tc>
        <w:tc>
          <w:tcPr>
            <w:tcW w:w="2984" w:type="dxa"/>
            <w:shd w:val="clear" w:color="auto" w:fill="FFFFFF" w:themeFill="background1"/>
            <w:vAlign w:val="center"/>
          </w:tcPr>
          <w:p w14:paraId="268BD9AE" w14:textId="307A2C63" w:rsidR="00062F1B"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691122" w:rsidRPr="00F81F48"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F81F48" w:rsidRDefault="00132C21" w:rsidP="0033212A">
            <w:pPr>
              <w:spacing w:line="240" w:lineRule="auto"/>
              <w:jc w:val="center"/>
              <w:rPr>
                <w:b w:val="0"/>
                <w:lang w:eastAsia="vi-VN"/>
              </w:rPr>
            </w:pPr>
            <w:r w:rsidRPr="00F81F48">
              <w:rPr>
                <w:b w:val="0"/>
                <w:lang w:eastAsia="vi-VN"/>
              </w:rPr>
              <w:t>7</w:t>
            </w:r>
          </w:p>
        </w:tc>
        <w:tc>
          <w:tcPr>
            <w:tcW w:w="4400" w:type="dxa"/>
            <w:shd w:val="clear" w:color="auto" w:fill="FFFFFF" w:themeFill="background1"/>
            <w:vAlign w:val="center"/>
          </w:tcPr>
          <w:p w14:paraId="08903C08" w14:textId="5548EFD9" w:rsidR="003E6389" w:rsidRPr="00F81F48"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7D064D" w:rsidRPr="00F81F48"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Pr="00F81F48" w:rsidRDefault="007D064D" w:rsidP="003B6DC5">
            <w:pPr>
              <w:spacing w:line="240" w:lineRule="auto"/>
              <w:jc w:val="left"/>
              <w:rPr>
                <w:lang w:eastAsia="vi-VN"/>
              </w:rPr>
            </w:pPr>
            <w:r w:rsidRPr="00F81F48">
              <w:rPr>
                <w:lang w:eastAsia="vi-VN"/>
              </w:rPr>
              <w:t>QUẢN LÝ LƯU TRÚ</w:t>
            </w:r>
          </w:p>
        </w:tc>
      </w:tr>
      <w:tr w:rsidR="000A20DF" w:rsidRPr="00F81F48"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F81F48" w:rsidRDefault="00BC0AC8" w:rsidP="0033212A">
            <w:pPr>
              <w:spacing w:line="240" w:lineRule="auto"/>
              <w:jc w:val="center"/>
              <w:rPr>
                <w:b w:val="0"/>
                <w:lang w:eastAsia="vi-VN"/>
              </w:rPr>
            </w:pPr>
            <w:r w:rsidRPr="00F81F48">
              <w:rPr>
                <w:b w:val="0"/>
                <w:lang w:eastAsia="vi-VN"/>
              </w:rPr>
              <w:t>8</w:t>
            </w:r>
          </w:p>
        </w:tc>
        <w:tc>
          <w:tcPr>
            <w:tcW w:w="4400" w:type="dxa"/>
            <w:shd w:val="clear" w:color="auto" w:fill="FFFFFF" w:themeFill="background1"/>
            <w:vAlign w:val="center"/>
          </w:tcPr>
          <w:p w14:paraId="77D3158F" w14:textId="312B319E"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Cập nhật dịch vụ cho khách</w:t>
            </w:r>
          </w:p>
        </w:tc>
        <w:tc>
          <w:tcPr>
            <w:tcW w:w="2984" w:type="dxa"/>
            <w:shd w:val="clear" w:color="auto" w:fill="FFFFFF" w:themeFill="background1"/>
            <w:vAlign w:val="center"/>
          </w:tcPr>
          <w:p w14:paraId="77EF1657" w14:textId="093FB6D5"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0A20DF" w:rsidRPr="00F81F48"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F81F48" w:rsidRDefault="00BC0AC8" w:rsidP="0033212A">
            <w:pPr>
              <w:spacing w:line="240" w:lineRule="auto"/>
              <w:jc w:val="center"/>
              <w:rPr>
                <w:b w:val="0"/>
                <w:lang w:eastAsia="vi-VN"/>
              </w:rPr>
            </w:pPr>
            <w:r w:rsidRPr="00F81F48">
              <w:rPr>
                <w:b w:val="0"/>
                <w:lang w:eastAsia="vi-VN"/>
              </w:rPr>
              <w:t>9</w:t>
            </w:r>
          </w:p>
        </w:tc>
        <w:tc>
          <w:tcPr>
            <w:tcW w:w="4400" w:type="dxa"/>
            <w:shd w:val="clear" w:color="auto" w:fill="FFFFFF" w:themeFill="background1"/>
            <w:vAlign w:val="center"/>
          </w:tcPr>
          <w:p w14:paraId="3E6E51FA" w14:textId="09DD2880"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 quá trình chuyển phòng</w:t>
            </w:r>
          </w:p>
        </w:tc>
        <w:tc>
          <w:tcPr>
            <w:tcW w:w="2984" w:type="dxa"/>
            <w:shd w:val="clear" w:color="auto" w:fill="FFFFFF" w:themeFill="background1"/>
            <w:vAlign w:val="center"/>
          </w:tcPr>
          <w:p w14:paraId="294BB9B1" w14:textId="1F47316C"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rsidRPr="00F81F48"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F81F48" w:rsidRDefault="00BC0AC8" w:rsidP="0033212A">
            <w:pPr>
              <w:spacing w:line="240" w:lineRule="auto"/>
              <w:jc w:val="center"/>
              <w:rPr>
                <w:b w:val="0"/>
                <w:lang w:eastAsia="vi-VN"/>
              </w:rPr>
            </w:pPr>
            <w:r w:rsidRPr="00F81F48">
              <w:rPr>
                <w:b w:val="0"/>
                <w:lang w:eastAsia="vi-VN"/>
              </w:rPr>
              <w:t>10</w:t>
            </w:r>
          </w:p>
        </w:tc>
        <w:tc>
          <w:tcPr>
            <w:tcW w:w="4400" w:type="dxa"/>
            <w:shd w:val="clear" w:color="auto" w:fill="FFFFFF" w:themeFill="background1"/>
            <w:vAlign w:val="center"/>
          </w:tcPr>
          <w:p w14:paraId="77E2419D" w14:textId="08239578"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Theo dõi sổ nhật ký khách hàng</w:t>
            </w:r>
          </w:p>
        </w:tc>
        <w:tc>
          <w:tcPr>
            <w:tcW w:w="2984" w:type="dxa"/>
            <w:shd w:val="clear" w:color="auto" w:fill="FFFFFF" w:themeFill="background1"/>
            <w:vAlign w:val="center"/>
          </w:tcPr>
          <w:p w14:paraId="3DFC1EB1" w14:textId="77777777"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F81F48" w:rsidRDefault="00BC0AC8" w:rsidP="0033212A">
            <w:pPr>
              <w:spacing w:line="240" w:lineRule="auto"/>
              <w:jc w:val="center"/>
              <w:rPr>
                <w:b w:val="0"/>
                <w:lang w:eastAsia="vi-VN"/>
              </w:rPr>
            </w:pPr>
            <w:r w:rsidRPr="00F81F48">
              <w:rPr>
                <w:b w:val="0"/>
                <w:lang w:eastAsia="vi-VN"/>
              </w:rPr>
              <w:t>11</w:t>
            </w:r>
          </w:p>
        </w:tc>
        <w:tc>
          <w:tcPr>
            <w:tcW w:w="4400" w:type="dxa"/>
            <w:shd w:val="clear" w:color="auto" w:fill="FFFFFF" w:themeFill="background1"/>
            <w:vAlign w:val="center"/>
          </w:tcPr>
          <w:p w14:paraId="6D761637" w14:textId="57885EC2"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khách lưu trú</w:t>
            </w:r>
          </w:p>
        </w:tc>
        <w:tc>
          <w:tcPr>
            <w:tcW w:w="2984" w:type="dxa"/>
            <w:shd w:val="clear" w:color="auto" w:fill="FFFFFF" w:themeFill="background1"/>
            <w:vAlign w:val="center"/>
          </w:tcPr>
          <w:p w14:paraId="663F3A3C" w14:textId="6C55BE80" w:rsidR="003E6389"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570D4" w:rsidRPr="00F81F48"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F81F48" w:rsidRDefault="00BC0AC8" w:rsidP="0033212A">
            <w:pPr>
              <w:spacing w:line="240" w:lineRule="auto"/>
              <w:jc w:val="center"/>
              <w:rPr>
                <w:b w:val="0"/>
                <w:lang w:eastAsia="vi-VN"/>
              </w:rPr>
            </w:pPr>
            <w:r w:rsidRPr="00F81F48">
              <w:rPr>
                <w:b w:val="0"/>
                <w:lang w:eastAsia="vi-VN"/>
              </w:rPr>
              <w:t>12</w:t>
            </w:r>
          </w:p>
        </w:tc>
        <w:tc>
          <w:tcPr>
            <w:tcW w:w="4400" w:type="dxa"/>
            <w:shd w:val="clear" w:color="auto" w:fill="FFFFFF" w:themeFill="background1"/>
            <w:vAlign w:val="center"/>
          </w:tcPr>
          <w:p w14:paraId="34024A3D" w14:textId="7AB87A5D"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Đăng ký tạm trú tạm vắng</w:t>
            </w:r>
          </w:p>
        </w:tc>
        <w:tc>
          <w:tcPr>
            <w:tcW w:w="2984" w:type="dxa"/>
            <w:shd w:val="clear" w:color="auto" w:fill="FFFFFF" w:themeFill="background1"/>
            <w:vAlign w:val="center"/>
          </w:tcPr>
          <w:p w14:paraId="56E6C77F" w14:textId="77777777"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Pr="00F81F48" w:rsidRDefault="007D064D" w:rsidP="003B6DC5">
            <w:pPr>
              <w:spacing w:line="240" w:lineRule="auto"/>
              <w:jc w:val="left"/>
              <w:rPr>
                <w:lang w:eastAsia="vi-VN"/>
              </w:rPr>
            </w:pPr>
            <w:r w:rsidRPr="00F81F48">
              <w:rPr>
                <w:lang w:eastAsia="vi-VN"/>
              </w:rPr>
              <w:t>QUẢN LÝ CHECK OUT</w:t>
            </w:r>
          </w:p>
        </w:tc>
      </w:tr>
      <w:tr w:rsidR="000570D4" w:rsidRPr="00F81F48"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F81F48" w:rsidRDefault="00BC0AC8" w:rsidP="0033212A">
            <w:pPr>
              <w:spacing w:line="240" w:lineRule="auto"/>
              <w:jc w:val="center"/>
              <w:rPr>
                <w:b w:val="0"/>
                <w:lang w:eastAsia="vi-VN"/>
              </w:rPr>
            </w:pPr>
            <w:r w:rsidRPr="00F81F48">
              <w:rPr>
                <w:b w:val="0"/>
                <w:lang w:eastAsia="vi-VN"/>
              </w:rPr>
              <w:t>13</w:t>
            </w:r>
          </w:p>
        </w:tc>
        <w:tc>
          <w:tcPr>
            <w:tcW w:w="4400" w:type="dxa"/>
            <w:shd w:val="clear" w:color="auto" w:fill="FFFFFF" w:themeFill="background1"/>
            <w:vAlign w:val="center"/>
          </w:tcPr>
          <w:p w14:paraId="4F59CDFC" w14:textId="0E05DB93"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danh sách khách dự kiến đi</w:t>
            </w:r>
          </w:p>
        </w:tc>
        <w:tc>
          <w:tcPr>
            <w:tcW w:w="2984" w:type="dxa"/>
            <w:shd w:val="clear" w:color="auto" w:fill="FFFFFF" w:themeFill="background1"/>
            <w:vAlign w:val="center"/>
          </w:tcPr>
          <w:p w14:paraId="434012B7" w14:textId="32EF6D9F"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F81F48" w:rsidRDefault="00BC0AC8" w:rsidP="0033212A">
            <w:pPr>
              <w:spacing w:line="240" w:lineRule="auto"/>
              <w:jc w:val="center"/>
              <w:rPr>
                <w:b w:val="0"/>
                <w:lang w:eastAsia="vi-VN"/>
              </w:rPr>
            </w:pPr>
            <w:r w:rsidRPr="00F81F48">
              <w:rPr>
                <w:b w:val="0"/>
                <w:lang w:eastAsia="vi-VN"/>
              </w:rPr>
              <w:t>14</w:t>
            </w:r>
          </w:p>
        </w:tc>
        <w:tc>
          <w:tcPr>
            <w:tcW w:w="4400" w:type="dxa"/>
            <w:shd w:val="clear" w:color="auto" w:fill="FFFFFF" w:themeFill="background1"/>
            <w:vAlign w:val="center"/>
          </w:tcPr>
          <w:p w14:paraId="6058E770" w14:textId="6EFC2DE7"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Chuyển thanh toán giữa các phòng với nhau</w:t>
            </w:r>
          </w:p>
        </w:tc>
        <w:tc>
          <w:tcPr>
            <w:tcW w:w="2984" w:type="dxa"/>
            <w:shd w:val="clear" w:color="auto" w:fill="FFFFFF" w:themeFill="background1"/>
            <w:vAlign w:val="center"/>
          </w:tcPr>
          <w:p w14:paraId="4DB38F40" w14:textId="0A0A36BF"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rsidRPr="00F81F48"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F81F48" w:rsidRDefault="00BC0AC8" w:rsidP="0033212A">
            <w:pPr>
              <w:spacing w:line="240" w:lineRule="auto"/>
              <w:jc w:val="center"/>
              <w:rPr>
                <w:b w:val="0"/>
                <w:lang w:eastAsia="vi-VN"/>
              </w:rPr>
            </w:pPr>
            <w:r w:rsidRPr="00F81F48">
              <w:rPr>
                <w:b w:val="0"/>
                <w:lang w:eastAsia="vi-VN"/>
              </w:rPr>
              <w:t>15</w:t>
            </w:r>
          </w:p>
        </w:tc>
        <w:tc>
          <w:tcPr>
            <w:tcW w:w="4400" w:type="dxa"/>
            <w:shd w:val="clear" w:color="auto" w:fill="FFFFFF" w:themeFill="background1"/>
            <w:vAlign w:val="center"/>
          </w:tcPr>
          <w:p w14:paraId="4FEDCA77" w14:textId="2D6F2090"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Lập hóa đơn thanh toán</w:t>
            </w:r>
          </w:p>
        </w:tc>
        <w:tc>
          <w:tcPr>
            <w:tcW w:w="2984" w:type="dxa"/>
            <w:shd w:val="clear" w:color="auto" w:fill="FFFFFF" w:themeFill="background1"/>
            <w:vAlign w:val="center"/>
          </w:tcPr>
          <w:p w14:paraId="707D0FA5" w14:textId="106E1E6F"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502ED3" w:rsidRPr="00F81F48"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F81F48" w:rsidRDefault="00BC0AC8" w:rsidP="0033212A">
            <w:pPr>
              <w:spacing w:line="240" w:lineRule="auto"/>
              <w:jc w:val="center"/>
              <w:rPr>
                <w:b w:val="0"/>
                <w:lang w:eastAsia="vi-VN"/>
              </w:rPr>
            </w:pPr>
            <w:r w:rsidRPr="00F81F48">
              <w:rPr>
                <w:b w:val="0"/>
                <w:lang w:eastAsia="vi-VN"/>
              </w:rPr>
              <w:t>16</w:t>
            </w:r>
          </w:p>
        </w:tc>
        <w:tc>
          <w:tcPr>
            <w:tcW w:w="4400" w:type="dxa"/>
            <w:shd w:val="clear" w:color="auto" w:fill="FFFFFF" w:themeFill="background1"/>
            <w:vAlign w:val="center"/>
          </w:tcPr>
          <w:p w14:paraId="49A0B36B" w14:textId="63197CF5"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Tách gộp hóa đơn</w:t>
            </w:r>
          </w:p>
        </w:tc>
        <w:tc>
          <w:tcPr>
            <w:tcW w:w="2984" w:type="dxa"/>
            <w:shd w:val="clear" w:color="auto" w:fill="FFFFFF" w:themeFill="background1"/>
            <w:vAlign w:val="center"/>
          </w:tcPr>
          <w:p w14:paraId="350FF134" w14:textId="72D46274"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rsidRPr="00F81F48"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F81F48" w:rsidRDefault="00BC0AC8" w:rsidP="0033212A">
            <w:pPr>
              <w:spacing w:line="240" w:lineRule="auto"/>
              <w:jc w:val="center"/>
              <w:rPr>
                <w:b w:val="0"/>
                <w:lang w:eastAsia="vi-VN"/>
              </w:rPr>
            </w:pPr>
            <w:r w:rsidRPr="00F81F48">
              <w:rPr>
                <w:b w:val="0"/>
                <w:lang w:eastAsia="vi-VN"/>
              </w:rPr>
              <w:t>17</w:t>
            </w:r>
          </w:p>
        </w:tc>
        <w:tc>
          <w:tcPr>
            <w:tcW w:w="4400" w:type="dxa"/>
            <w:shd w:val="clear" w:color="auto" w:fill="FFFFFF" w:themeFill="background1"/>
            <w:vAlign w:val="center"/>
          </w:tcPr>
          <w:p w14:paraId="1BD8C234" w14:textId="033C0325"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Ghi nợ hóa đơn</w:t>
            </w:r>
          </w:p>
        </w:tc>
        <w:tc>
          <w:tcPr>
            <w:tcW w:w="2984" w:type="dxa"/>
            <w:shd w:val="clear" w:color="auto" w:fill="FFFFFF" w:themeFill="background1"/>
            <w:vAlign w:val="center"/>
          </w:tcPr>
          <w:p w14:paraId="659F0002" w14:textId="77777777" w:rsidR="007D064D" w:rsidRPr="00F81F48"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F81F48" w:rsidRDefault="00BC0AC8" w:rsidP="0033212A">
            <w:pPr>
              <w:spacing w:line="240" w:lineRule="auto"/>
              <w:jc w:val="center"/>
              <w:rPr>
                <w:b w:val="0"/>
                <w:lang w:eastAsia="vi-VN"/>
              </w:rPr>
            </w:pPr>
            <w:r w:rsidRPr="00F81F48">
              <w:rPr>
                <w:b w:val="0"/>
                <w:lang w:eastAsia="vi-VN"/>
              </w:rPr>
              <w:t>18</w:t>
            </w:r>
          </w:p>
        </w:tc>
        <w:tc>
          <w:tcPr>
            <w:tcW w:w="4400" w:type="dxa"/>
            <w:shd w:val="clear" w:color="auto" w:fill="FFFFFF" w:themeFill="background1"/>
            <w:vAlign w:val="center"/>
          </w:tcPr>
          <w:p w14:paraId="6E94E37A" w14:textId="77755D0C"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Check out cho khách lẻ, khách đoàn</w:t>
            </w:r>
          </w:p>
        </w:tc>
        <w:tc>
          <w:tcPr>
            <w:tcW w:w="2984" w:type="dxa"/>
            <w:shd w:val="clear" w:color="auto" w:fill="FFFFFF" w:themeFill="background1"/>
            <w:vAlign w:val="center"/>
          </w:tcPr>
          <w:p w14:paraId="60E7B16F" w14:textId="7B360F29"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Pr="00F81F48" w:rsidRDefault="007D064D" w:rsidP="003B6DC5">
            <w:pPr>
              <w:spacing w:line="240" w:lineRule="auto"/>
              <w:jc w:val="left"/>
              <w:rPr>
                <w:lang w:eastAsia="vi-VN"/>
              </w:rPr>
            </w:pPr>
            <w:r w:rsidRPr="00F81F48">
              <w:rPr>
                <w:lang w:eastAsia="vi-VN"/>
              </w:rPr>
              <w:t>KIỂM TOÁN ĐÊM</w:t>
            </w:r>
          </w:p>
        </w:tc>
      </w:tr>
      <w:tr w:rsidR="007D064D" w:rsidRPr="00F81F48"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F81F48" w:rsidRDefault="00BC0AC8" w:rsidP="0033212A">
            <w:pPr>
              <w:spacing w:line="240" w:lineRule="auto"/>
              <w:jc w:val="center"/>
              <w:rPr>
                <w:b w:val="0"/>
                <w:lang w:eastAsia="vi-VN"/>
              </w:rPr>
            </w:pPr>
            <w:r w:rsidRPr="00F81F48">
              <w:rPr>
                <w:b w:val="0"/>
                <w:lang w:eastAsia="vi-VN"/>
              </w:rPr>
              <w:t>19</w:t>
            </w:r>
          </w:p>
        </w:tc>
        <w:tc>
          <w:tcPr>
            <w:tcW w:w="4400" w:type="dxa"/>
            <w:shd w:val="clear" w:color="auto" w:fill="FFFFFF" w:themeFill="background1"/>
            <w:vAlign w:val="center"/>
          </w:tcPr>
          <w:p w14:paraId="73BE6277" w14:textId="067C0D78"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Kiểm tra tình trạng phòng</w:t>
            </w:r>
          </w:p>
        </w:tc>
        <w:tc>
          <w:tcPr>
            <w:tcW w:w="2984" w:type="dxa"/>
            <w:shd w:val="clear" w:color="auto" w:fill="FFFFFF" w:themeFill="background1"/>
            <w:vAlign w:val="center"/>
          </w:tcPr>
          <w:p w14:paraId="69D47294" w14:textId="1BD7CB2C"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F81F48" w:rsidRDefault="00BC0AC8" w:rsidP="0033212A">
            <w:pPr>
              <w:spacing w:line="240" w:lineRule="auto"/>
              <w:jc w:val="center"/>
              <w:rPr>
                <w:b w:val="0"/>
                <w:lang w:eastAsia="vi-VN"/>
              </w:rPr>
            </w:pPr>
            <w:r w:rsidRPr="00F81F48">
              <w:rPr>
                <w:b w:val="0"/>
                <w:lang w:eastAsia="vi-VN"/>
              </w:rPr>
              <w:t>20</w:t>
            </w:r>
          </w:p>
        </w:tc>
        <w:tc>
          <w:tcPr>
            <w:tcW w:w="4400" w:type="dxa"/>
            <w:shd w:val="clear" w:color="auto" w:fill="FFFFFF" w:themeFill="background1"/>
            <w:vAlign w:val="center"/>
          </w:tcPr>
          <w:p w14:paraId="2098B664" w14:textId="0D3A90CB"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Kiểm tra sổ nhật ký của khách</w:t>
            </w:r>
          </w:p>
        </w:tc>
        <w:tc>
          <w:tcPr>
            <w:tcW w:w="2984" w:type="dxa"/>
            <w:shd w:val="clear" w:color="auto" w:fill="FFFFFF" w:themeFill="background1"/>
            <w:vAlign w:val="center"/>
          </w:tcPr>
          <w:p w14:paraId="1D99CE68" w14:textId="74057AB4" w:rsidR="007D064D" w:rsidRPr="00F81F48"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F81F48" w:rsidRDefault="00BC0AC8" w:rsidP="0033212A">
            <w:pPr>
              <w:spacing w:line="240" w:lineRule="auto"/>
              <w:jc w:val="center"/>
              <w:rPr>
                <w:b w:val="0"/>
                <w:lang w:eastAsia="vi-VN"/>
              </w:rPr>
            </w:pPr>
            <w:r w:rsidRPr="00F81F48">
              <w:rPr>
                <w:b w:val="0"/>
                <w:lang w:eastAsia="vi-VN"/>
              </w:rPr>
              <w:t>21</w:t>
            </w:r>
          </w:p>
        </w:tc>
        <w:tc>
          <w:tcPr>
            <w:tcW w:w="4400" w:type="dxa"/>
            <w:shd w:val="clear" w:color="auto" w:fill="FFFFFF" w:themeFill="background1"/>
            <w:vAlign w:val="center"/>
          </w:tcPr>
          <w:p w14:paraId="77300B11" w14:textId="6A1E4CC1"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Kiểm tra giá phòng</w:t>
            </w:r>
          </w:p>
        </w:tc>
        <w:tc>
          <w:tcPr>
            <w:tcW w:w="2984" w:type="dxa"/>
            <w:shd w:val="clear" w:color="auto" w:fill="FFFFFF" w:themeFill="background1"/>
            <w:vAlign w:val="center"/>
          </w:tcPr>
          <w:p w14:paraId="09257C79" w14:textId="114147DA"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F81F48" w:rsidRDefault="00BC0AC8" w:rsidP="0033212A">
            <w:pPr>
              <w:spacing w:line="240" w:lineRule="auto"/>
              <w:jc w:val="center"/>
              <w:rPr>
                <w:b w:val="0"/>
                <w:lang w:eastAsia="vi-VN"/>
              </w:rPr>
            </w:pPr>
            <w:r w:rsidRPr="00F81F48">
              <w:rPr>
                <w:b w:val="0"/>
                <w:lang w:eastAsia="vi-VN"/>
              </w:rPr>
              <w:t>22</w:t>
            </w:r>
          </w:p>
        </w:tc>
        <w:tc>
          <w:tcPr>
            <w:tcW w:w="4400" w:type="dxa"/>
            <w:shd w:val="clear" w:color="auto" w:fill="FFFFFF" w:themeFill="background1"/>
            <w:vAlign w:val="center"/>
          </w:tcPr>
          <w:p w14:paraId="44FD5A2F" w14:textId="424F3849"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báo cáo cuối ngày</w:t>
            </w:r>
          </w:p>
        </w:tc>
        <w:tc>
          <w:tcPr>
            <w:tcW w:w="2984" w:type="dxa"/>
            <w:shd w:val="clear" w:color="auto" w:fill="FFFFFF" w:themeFill="background1"/>
            <w:vAlign w:val="center"/>
          </w:tcPr>
          <w:p w14:paraId="46798A40" w14:textId="3B3A8B34" w:rsidR="007D064D" w:rsidRPr="00F81F48" w:rsidRDefault="00880F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502ED3" w:rsidRPr="00F81F48"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F81F48" w:rsidRDefault="00BC0AC8" w:rsidP="0033212A">
            <w:pPr>
              <w:spacing w:line="240" w:lineRule="auto"/>
              <w:jc w:val="center"/>
              <w:rPr>
                <w:b w:val="0"/>
                <w:lang w:eastAsia="vi-VN"/>
              </w:rPr>
            </w:pPr>
            <w:r w:rsidRPr="00F81F48">
              <w:rPr>
                <w:b w:val="0"/>
                <w:lang w:eastAsia="vi-VN"/>
              </w:rPr>
              <w:t>23</w:t>
            </w:r>
          </w:p>
        </w:tc>
        <w:tc>
          <w:tcPr>
            <w:tcW w:w="4400" w:type="dxa"/>
            <w:shd w:val="clear" w:color="auto" w:fill="FFFFFF" w:themeFill="background1"/>
            <w:vAlign w:val="center"/>
          </w:tcPr>
          <w:p w14:paraId="1B7B345A" w14:textId="73E2D943"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Chạy Night chuyển sang ngày mới</w:t>
            </w:r>
          </w:p>
        </w:tc>
        <w:tc>
          <w:tcPr>
            <w:tcW w:w="2984" w:type="dxa"/>
            <w:shd w:val="clear" w:color="auto" w:fill="FFFFFF" w:themeFill="background1"/>
            <w:vAlign w:val="center"/>
          </w:tcPr>
          <w:p w14:paraId="6094209C" w14:textId="77777777" w:rsidR="007D064D" w:rsidRPr="00F81F48"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rsidRPr="00F81F48"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Pr="00F81F48" w:rsidRDefault="00140218" w:rsidP="003B6DC5">
            <w:pPr>
              <w:spacing w:line="240" w:lineRule="auto"/>
              <w:jc w:val="left"/>
              <w:rPr>
                <w:lang w:eastAsia="vi-VN"/>
              </w:rPr>
            </w:pPr>
            <w:r w:rsidRPr="00F81F48">
              <w:rPr>
                <w:lang w:eastAsia="vi-VN"/>
              </w:rPr>
              <w:t>QUẢN LÝ THU NGÂN</w:t>
            </w:r>
          </w:p>
        </w:tc>
      </w:tr>
      <w:tr w:rsidR="000A20DF" w:rsidRPr="00F81F48"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F81F48" w:rsidRDefault="00BC0AC8" w:rsidP="0033212A">
            <w:pPr>
              <w:spacing w:line="240" w:lineRule="auto"/>
              <w:jc w:val="center"/>
              <w:rPr>
                <w:b w:val="0"/>
                <w:lang w:eastAsia="vi-VN"/>
              </w:rPr>
            </w:pPr>
            <w:r w:rsidRPr="00F81F48">
              <w:rPr>
                <w:b w:val="0"/>
                <w:lang w:eastAsia="vi-VN"/>
              </w:rPr>
              <w:t>24</w:t>
            </w:r>
          </w:p>
        </w:tc>
        <w:tc>
          <w:tcPr>
            <w:tcW w:w="4400" w:type="dxa"/>
            <w:shd w:val="clear" w:color="auto" w:fill="FFFFFF" w:themeFill="background1"/>
            <w:vAlign w:val="center"/>
          </w:tcPr>
          <w:p w14:paraId="14F6580C" w14:textId="579CAC43" w:rsidR="00865E61"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hóa đơn</w:t>
            </w:r>
          </w:p>
        </w:tc>
        <w:tc>
          <w:tcPr>
            <w:tcW w:w="2984" w:type="dxa"/>
            <w:shd w:val="clear" w:color="auto" w:fill="FFFFFF" w:themeFill="background1"/>
            <w:vAlign w:val="center"/>
          </w:tcPr>
          <w:p w14:paraId="499C8612" w14:textId="5AACED20" w:rsidR="00865E61"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A20DF" w:rsidRPr="00F81F48"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F81F48" w:rsidRDefault="00BC0AC8" w:rsidP="0033212A">
            <w:pPr>
              <w:spacing w:line="240" w:lineRule="auto"/>
              <w:jc w:val="center"/>
              <w:rPr>
                <w:b w:val="0"/>
                <w:lang w:eastAsia="vi-VN"/>
              </w:rPr>
            </w:pPr>
            <w:r w:rsidRPr="00F81F48">
              <w:rPr>
                <w:b w:val="0"/>
                <w:lang w:eastAsia="vi-VN"/>
              </w:rPr>
              <w:t>25</w:t>
            </w:r>
          </w:p>
        </w:tc>
        <w:tc>
          <w:tcPr>
            <w:tcW w:w="4400" w:type="dxa"/>
            <w:shd w:val="clear" w:color="auto" w:fill="FFFFFF" w:themeFill="background1"/>
            <w:vAlign w:val="center"/>
          </w:tcPr>
          <w:p w14:paraId="675B955F" w14:textId="5B1EFC34" w:rsidR="00865E61" w:rsidRPr="00F81F48"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Theo dõi công nợ khách hàng</w:t>
            </w:r>
          </w:p>
        </w:tc>
        <w:tc>
          <w:tcPr>
            <w:tcW w:w="2984" w:type="dxa"/>
            <w:shd w:val="clear" w:color="auto" w:fill="FFFFFF" w:themeFill="background1"/>
            <w:vAlign w:val="center"/>
          </w:tcPr>
          <w:p w14:paraId="3F7E45F6" w14:textId="3711B938" w:rsidR="00865E61"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140218" w:rsidRPr="00F81F4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F81F48" w:rsidRDefault="00BC0AC8" w:rsidP="0033212A">
            <w:pPr>
              <w:spacing w:line="240" w:lineRule="auto"/>
              <w:jc w:val="center"/>
              <w:rPr>
                <w:b w:val="0"/>
                <w:lang w:eastAsia="vi-VN"/>
              </w:rPr>
            </w:pPr>
            <w:r w:rsidRPr="00F81F48">
              <w:rPr>
                <w:b w:val="0"/>
                <w:lang w:eastAsia="vi-VN"/>
              </w:rPr>
              <w:t>26</w:t>
            </w:r>
          </w:p>
        </w:tc>
        <w:tc>
          <w:tcPr>
            <w:tcW w:w="4400" w:type="dxa"/>
            <w:shd w:val="clear" w:color="auto" w:fill="FFFFFF" w:themeFill="background1"/>
            <w:vAlign w:val="center"/>
          </w:tcPr>
          <w:p w14:paraId="40703482" w14:textId="3515A69F" w:rsidR="00140218"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140218" w:rsidRPr="00F81F4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F81F48" w:rsidRDefault="00BC0AC8" w:rsidP="0033212A">
            <w:pPr>
              <w:spacing w:line="240" w:lineRule="auto"/>
              <w:jc w:val="center"/>
              <w:rPr>
                <w:b w:val="0"/>
                <w:lang w:eastAsia="vi-VN"/>
              </w:rPr>
            </w:pPr>
            <w:r w:rsidRPr="00F81F48">
              <w:rPr>
                <w:b w:val="0"/>
                <w:lang w:eastAsia="vi-VN"/>
              </w:rPr>
              <w:t>27</w:t>
            </w:r>
          </w:p>
        </w:tc>
        <w:tc>
          <w:tcPr>
            <w:tcW w:w="4400" w:type="dxa"/>
            <w:shd w:val="clear" w:color="auto" w:fill="FFFFFF" w:themeFill="background1"/>
            <w:vAlign w:val="center"/>
          </w:tcPr>
          <w:p w14:paraId="5AFA876C" w14:textId="1DCC5884" w:rsidR="00140218" w:rsidRPr="00F81F48"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Lập bảng kê thu tiền hàng ngày</w:t>
            </w:r>
          </w:p>
        </w:tc>
        <w:tc>
          <w:tcPr>
            <w:tcW w:w="2984" w:type="dxa"/>
            <w:shd w:val="clear" w:color="auto" w:fill="FFFFFF" w:themeFill="background1"/>
            <w:vAlign w:val="center"/>
          </w:tcPr>
          <w:p w14:paraId="582A1725" w14:textId="3799BEE2" w:rsidR="00140218" w:rsidRPr="00F81F4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140218" w:rsidRPr="00F81F4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F81F48" w:rsidRDefault="00BC0AC8" w:rsidP="0033212A">
            <w:pPr>
              <w:spacing w:line="240" w:lineRule="auto"/>
              <w:jc w:val="center"/>
              <w:rPr>
                <w:b w:val="0"/>
                <w:lang w:eastAsia="vi-VN"/>
              </w:rPr>
            </w:pPr>
            <w:r w:rsidRPr="00F81F48">
              <w:rPr>
                <w:b w:val="0"/>
                <w:lang w:eastAsia="vi-VN"/>
              </w:rPr>
              <w:t>28</w:t>
            </w:r>
          </w:p>
        </w:tc>
        <w:tc>
          <w:tcPr>
            <w:tcW w:w="4400" w:type="dxa"/>
            <w:shd w:val="clear" w:color="auto" w:fill="FFFFFF" w:themeFill="background1"/>
            <w:vAlign w:val="center"/>
          </w:tcPr>
          <w:p w14:paraId="3CE2B54C" w14:textId="07889F2A" w:rsidR="00140218"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Cập nhật tỷ giá ngoại tệ</w:t>
            </w:r>
          </w:p>
        </w:tc>
        <w:tc>
          <w:tcPr>
            <w:tcW w:w="2984" w:type="dxa"/>
            <w:shd w:val="clear" w:color="auto" w:fill="FFFFFF" w:themeFill="background1"/>
            <w:vAlign w:val="center"/>
          </w:tcPr>
          <w:p w14:paraId="6051F8DD" w14:textId="714600E5" w:rsidR="00140218" w:rsidRPr="00F81F4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Pr="00F81F48" w:rsidRDefault="0033021E" w:rsidP="003B6DC5">
            <w:pPr>
              <w:spacing w:line="240" w:lineRule="auto"/>
              <w:jc w:val="left"/>
              <w:rPr>
                <w:lang w:eastAsia="vi-VN"/>
              </w:rPr>
            </w:pPr>
            <w:r w:rsidRPr="00F81F48">
              <w:rPr>
                <w:lang w:eastAsia="vi-VN"/>
              </w:rPr>
              <w:t>BÁO CÁO</w:t>
            </w:r>
          </w:p>
        </w:tc>
      </w:tr>
      <w:tr w:rsidR="0033021E" w:rsidRPr="00F81F48"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F81F48" w:rsidRDefault="00BC0AC8" w:rsidP="0033212A">
            <w:pPr>
              <w:spacing w:line="240" w:lineRule="auto"/>
              <w:jc w:val="center"/>
              <w:rPr>
                <w:b w:val="0"/>
                <w:lang w:eastAsia="vi-VN"/>
              </w:rPr>
            </w:pPr>
            <w:r w:rsidRPr="00F81F48">
              <w:rPr>
                <w:b w:val="0"/>
                <w:lang w:eastAsia="vi-VN"/>
              </w:rPr>
              <w:lastRenderedPageBreak/>
              <w:t>29</w:t>
            </w:r>
          </w:p>
        </w:tc>
        <w:tc>
          <w:tcPr>
            <w:tcW w:w="4400" w:type="dxa"/>
            <w:shd w:val="clear" w:color="auto" w:fill="FFFFFF" w:themeFill="background1"/>
            <w:vAlign w:val="center"/>
          </w:tcPr>
          <w:p w14:paraId="55E79BC9" w14:textId="5C48E349"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doanh thu chi tiết hàng ngày</w:t>
            </w:r>
          </w:p>
        </w:tc>
        <w:tc>
          <w:tcPr>
            <w:tcW w:w="2984" w:type="dxa"/>
            <w:shd w:val="clear" w:color="auto" w:fill="FFFFFF" w:themeFill="background1"/>
            <w:vAlign w:val="center"/>
          </w:tcPr>
          <w:p w14:paraId="31504C5B" w14:textId="628E7681" w:rsidR="0033021E"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33021E" w:rsidRPr="00F81F48"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F81F48" w:rsidRDefault="00BC0AC8" w:rsidP="0033212A">
            <w:pPr>
              <w:spacing w:line="240" w:lineRule="auto"/>
              <w:jc w:val="center"/>
              <w:rPr>
                <w:b w:val="0"/>
                <w:lang w:eastAsia="vi-VN"/>
              </w:rPr>
            </w:pPr>
            <w:r w:rsidRPr="00F81F48">
              <w:rPr>
                <w:b w:val="0"/>
                <w:lang w:eastAsia="vi-VN"/>
              </w:rPr>
              <w:t>30</w:t>
            </w:r>
          </w:p>
        </w:tc>
        <w:tc>
          <w:tcPr>
            <w:tcW w:w="4400" w:type="dxa"/>
            <w:shd w:val="clear" w:color="auto" w:fill="FFFFFF" w:themeFill="background1"/>
            <w:vAlign w:val="center"/>
          </w:tcPr>
          <w:p w14:paraId="2AF7E7FB" w14:textId="22831273"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Báo cáo doanh thu chi tiết theo tháng</w:t>
            </w:r>
          </w:p>
        </w:tc>
        <w:tc>
          <w:tcPr>
            <w:tcW w:w="2984" w:type="dxa"/>
            <w:shd w:val="clear" w:color="auto" w:fill="FFFFFF" w:themeFill="background1"/>
            <w:vAlign w:val="center"/>
          </w:tcPr>
          <w:p w14:paraId="038B52F7" w14:textId="0E652E46" w:rsidR="0033021E"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33021E" w:rsidRPr="00F81F48"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F81F48" w:rsidRDefault="00BC0AC8" w:rsidP="0033212A">
            <w:pPr>
              <w:spacing w:line="240" w:lineRule="auto"/>
              <w:jc w:val="center"/>
              <w:rPr>
                <w:b w:val="0"/>
                <w:lang w:eastAsia="vi-VN"/>
              </w:rPr>
            </w:pPr>
            <w:r w:rsidRPr="00F81F48">
              <w:rPr>
                <w:b w:val="0"/>
                <w:lang w:eastAsia="vi-VN"/>
              </w:rPr>
              <w:t>31</w:t>
            </w:r>
          </w:p>
        </w:tc>
        <w:tc>
          <w:tcPr>
            <w:tcW w:w="4400" w:type="dxa"/>
            <w:shd w:val="clear" w:color="auto" w:fill="FFFFFF" w:themeFill="background1"/>
            <w:vAlign w:val="center"/>
          </w:tcPr>
          <w:p w14:paraId="54874F3D" w14:textId="6B8EF5B8"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doanh thu phòng</w:t>
            </w:r>
          </w:p>
        </w:tc>
        <w:tc>
          <w:tcPr>
            <w:tcW w:w="2984" w:type="dxa"/>
            <w:shd w:val="clear" w:color="auto" w:fill="FFFFFF" w:themeFill="background1"/>
            <w:vAlign w:val="center"/>
          </w:tcPr>
          <w:p w14:paraId="65F7A7A2" w14:textId="77777777" w:rsidR="0033021E" w:rsidRPr="00F81F48"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F81F48" w:rsidRDefault="00BC0AC8" w:rsidP="0033212A">
            <w:pPr>
              <w:spacing w:line="240" w:lineRule="auto"/>
              <w:jc w:val="center"/>
              <w:rPr>
                <w:b w:val="0"/>
                <w:lang w:eastAsia="vi-VN"/>
              </w:rPr>
            </w:pPr>
            <w:r w:rsidRPr="00F81F48">
              <w:rPr>
                <w:b w:val="0"/>
                <w:lang w:eastAsia="vi-VN"/>
              </w:rPr>
              <w:t>32</w:t>
            </w:r>
          </w:p>
        </w:tc>
        <w:tc>
          <w:tcPr>
            <w:tcW w:w="4400" w:type="dxa"/>
            <w:shd w:val="clear" w:color="auto" w:fill="FFFFFF" w:themeFill="background1"/>
            <w:vAlign w:val="center"/>
          </w:tcPr>
          <w:p w14:paraId="6862155E" w14:textId="6D14862C"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Thống kê tình trạng phòng trong ngày</w:t>
            </w:r>
          </w:p>
        </w:tc>
        <w:tc>
          <w:tcPr>
            <w:tcW w:w="2984" w:type="dxa"/>
            <w:shd w:val="clear" w:color="auto" w:fill="FFFFFF" w:themeFill="background1"/>
            <w:vAlign w:val="center"/>
          </w:tcPr>
          <w:p w14:paraId="15DA95A3" w14:textId="0D56B32E" w:rsidR="0033021E"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33021E" w:rsidRPr="00F81F48"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F81F48" w:rsidRDefault="00BC0AC8" w:rsidP="0033212A">
            <w:pPr>
              <w:spacing w:line="240" w:lineRule="auto"/>
              <w:jc w:val="center"/>
              <w:rPr>
                <w:b w:val="0"/>
                <w:lang w:eastAsia="vi-VN"/>
              </w:rPr>
            </w:pPr>
            <w:r w:rsidRPr="00F81F48">
              <w:rPr>
                <w:b w:val="0"/>
                <w:lang w:eastAsia="vi-VN"/>
              </w:rPr>
              <w:t>33</w:t>
            </w:r>
          </w:p>
        </w:tc>
        <w:tc>
          <w:tcPr>
            <w:tcW w:w="4400" w:type="dxa"/>
            <w:shd w:val="clear" w:color="auto" w:fill="FFFFFF" w:themeFill="background1"/>
            <w:vAlign w:val="center"/>
          </w:tcPr>
          <w:p w14:paraId="6AFD0513" w14:textId="2FD6683C"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Thống kê tổng hợp cuối ngày</w:t>
            </w:r>
          </w:p>
        </w:tc>
        <w:tc>
          <w:tcPr>
            <w:tcW w:w="2984" w:type="dxa"/>
            <w:shd w:val="clear" w:color="auto" w:fill="FFFFFF" w:themeFill="background1"/>
            <w:vAlign w:val="center"/>
          </w:tcPr>
          <w:p w14:paraId="07B8A90F" w14:textId="7D27C971" w:rsidR="0033021E" w:rsidRPr="00F81F48"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F81F48" w:rsidRDefault="00BC0AC8" w:rsidP="0033212A">
            <w:pPr>
              <w:spacing w:line="240" w:lineRule="auto"/>
              <w:jc w:val="center"/>
              <w:rPr>
                <w:b w:val="0"/>
                <w:lang w:eastAsia="vi-VN"/>
              </w:rPr>
            </w:pPr>
            <w:r w:rsidRPr="00F81F48">
              <w:rPr>
                <w:b w:val="0"/>
                <w:lang w:eastAsia="vi-VN"/>
              </w:rPr>
              <w:t>34</w:t>
            </w:r>
          </w:p>
        </w:tc>
        <w:tc>
          <w:tcPr>
            <w:tcW w:w="4400" w:type="dxa"/>
            <w:shd w:val="clear" w:color="auto" w:fill="FFFFFF" w:themeFill="background1"/>
            <w:vAlign w:val="center"/>
          </w:tcPr>
          <w:p w14:paraId="78654839" w14:textId="0640F5B0"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484D70" w:rsidRPr="00F81F48">
              <w:rPr>
                <w:lang w:eastAsia="vi-VN"/>
              </w:rPr>
              <w:t xml:space="preserve">Thống kê </w:t>
            </w:r>
            <w:r w:rsidR="00484D70">
              <w:rPr>
                <w:lang w:eastAsia="vi-VN"/>
              </w:rPr>
              <w:t>theo loại khách</w:t>
            </w:r>
          </w:p>
        </w:tc>
        <w:tc>
          <w:tcPr>
            <w:tcW w:w="2984" w:type="dxa"/>
            <w:shd w:val="clear" w:color="auto" w:fill="FFFFFF" w:themeFill="background1"/>
            <w:vAlign w:val="center"/>
          </w:tcPr>
          <w:p w14:paraId="6090ABB7" w14:textId="051E0FD9" w:rsidR="0033021E" w:rsidRPr="00F81F48" w:rsidRDefault="00484D70"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rsidRPr="00F81F48"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F81F48" w:rsidRDefault="00BC0AC8" w:rsidP="0033212A">
            <w:pPr>
              <w:spacing w:line="240" w:lineRule="auto"/>
              <w:jc w:val="center"/>
              <w:rPr>
                <w:b w:val="0"/>
                <w:lang w:eastAsia="vi-VN"/>
              </w:rPr>
            </w:pPr>
            <w:r w:rsidRPr="00F81F48">
              <w:rPr>
                <w:b w:val="0"/>
                <w:lang w:eastAsia="vi-VN"/>
              </w:rPr>
              <w:t>35</w:t>
            </w:r>
          </w:p>
        </w:tc>
        <w:tc>
          <w:tcPr>
            <w:tcW w:w="4400" w:type="dxa"/>
            <w:shd w:val="clear" w:color="auto" w:fill="FFFFFF" w:themeFill="background1"/>
            <w:vAlign w:val="center"/>
          </w:tcPr>
          <w:p w14:paraId="211B63C8" w14:textId="0BE6242C"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9C2336">
              <w:rPr>
                <w:lang w:eastAsia="vi-VN"/>
              </w:rPr>
              <w:t>Thống kê theo dịch vụ</w:t>
            </w:r>
          </w:p>
        </w:tc>
        <w:tc>
          <w:tcPr>
            <w:tcW w:w="2984" w:type="dxa"/>
            <w:shd w:val="clear" w:color="auto" w:fill="FFFFFF" w:themeFill="background1"/>
            <w:vAlign w:val="center"/>
          </w:tcPr>
          <w:p w14:paraId="32CFB57E" w14:textId="608B70A9" w:rsidR="0033021E" w:rsidRPr="00F81F48" w:rsidRDefault="009E73F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rsidRPr="00F81F48"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F81F48" w:rsidRDefault="00BC0AC8" w:rsidP="0033212A">
            <w:pPr>
              <w:spacing w:line="240" w:lineRule="auto"/>
              <w:jc w:val="center"/>
              <w:rPr>
                <w:b w:val="0"/>
                <w:lang w:eastAsia="vi-VN"/>
              </w:rPr>
            </w:pPr>
            <w:r w:rsidRPr="00F81F48">
              <w:rPr>
                <w:b w:val="0"/>
                <w:lang w:eastAsia="vi-VN"/>
              </w:rPr>
              <w:t>36</w:t>
            </w:r>
          </w:p>
        </w:tc>
        <w:tc>
          <w:tcPr>
            <w:tcW w:w="4400" w:type="dxa"/>
            <w:shd w:val="clear" w:color="auto" w:fill="FFFFFF" w:themeFill="background1"/>
            <w:vAlign w:val="center"/>
          </w:tcPr>
          <w:p w14:paraId="25B6EB7D" w14:textId="23035AF5"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9E73F9">
              <w:rPr>
                <w:lang w:eastAsia="vi-VN"/>
              </w:rPr>
              <w:t>Thống kê theo mùa cao điểm</w:t>
            </w:r>
          </w:p>
        </w:tc>
        <w:tc>
          <w:tcPr>
            <w:tcW w:w="2984" w:type="dxa"/>
            <w:shd w:val="clear" w:color="auto" w:fill="FFFFFF" w:themeFill="background1"/>
            <w:vAlign w:val="center"/>
          </w:tcPr>
          <w:p w14:paraId="7574F3A6" w14:textId="52C537D4" w:rsidR="0033021E" w:rsidRPr="00F81F48"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rsidRPr="00F81F48"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F81F48" w:rsidRDefault="00BC0AC8" w:rsidP="0033212A">
            <w:pPr>
              <w:spacing w:line="240" w:lineRule="auto"/>
              <w:jc w:val="center"/>
              <w:rPr>
                <w:b w:val="0"/>
                <w:lang w:eastAsia="vi-VN"/>
              </w:rPr>
            </w:pPr>
            <w:r w:rsidRPr="00F81F48">
              <w:rPr>
                <w:b w:val="0"/>
                <w:lang w:eastAsia="vi-VN"/>
              </w:rPr>
              <w:t>37</w:t>
            </w:r>
          </w:p>
        </w:tc>
        <w:tc>
          <w:tcPr>
            <w:tcW w:w="4400" w:type="dxa"/>
            <w:shd w:val="clear" w:color="auto" w:fill="FFFFFF" w:themeFill="background1"/>
            <w:vAlign w:val="center"/>
          </w:tcPr>
          <w:p w14:paraId="5DAF6B99" w14:textId="76F1BAA0"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giao ca</w:t>
            </w:r>
          </w:p>
        </w:tc>
        <w:tc>
          <w:tcPr>
            <w:tcW w:w="2984" w:type="dxa"/>
            <w:shd w:val="clear" w:color="auto" w:fill="FFFFFF" w:themeFill="background1"/>
            <w:vAlign w:val="center"/>
          </w:tcPr>
          <w:p w14:paraId="2DBFAE71" w14:textId="72FB9D26" w:rsidR="0033021E" w:rsidRPr="00F81F48" w:rsidRDefault="009E73F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bl>
    <w:p w14:paraId="533D6308" w14:textId="2565A2AB" w:rsidR="00277779" w:rsidRPr="00F81F48" w:rsidRDefault="00277779" w:rsidP="00D305AE">
      <w:pPr>
        <w:rPr>
          <w:lang w:eastAsia="vi-VN"/>
        </w:rPr>
      </w:pPr>
    </w:p>
    <w:p w14:paraId="33DCB81A" w14:textId="0DCF5A09" w:rsidR="007474FB" w:rsidRPr="00F81F48" w:rsidRDefault="007474FB" w:rsidP="00D67416">
      <w:pPr>
        <w:pStyle w:val="Heading3"/>
      </w:pPr>
      <w:bookmarkStart w:id="36" w:name="_Toc515723834"/>
      <w:r w:rsidRPr="00F81F48">
        <w:t>Các mục tiêu dự án</w:t>
      </w:r>
      <w:bookmarkEnd w:id="36"/>
    </w:p>
    <w:p w14:paraId="51518150" w14:textId="02814076" w:rsidR="006377E0" w:rsidRPr="00F81F48" w:rsidRDefault="006377E0" w:rsidP="00CC2E96">
      <w:pPr>
        <w:ind w:firstLine="540"/>
        <w:rPr>
          <w:lang w:eastAsia="vi-VN"/>
        </w:rPr>
      </w:pPr>
      <w:r w:rsidRPr="00F81F48">
        <w:rPr>
          <w:lang w:val="vi-VN" w:eastAsia="vi-VN"/>
        </w:rPr>
        <w:t>Quản lý khách sạn là một khối nghiệp vụ hết sức phức tạp, đòi hỏi một hệ thống quản</w:t>
      </w:r>
      <w:r w:rsidR="00CC2E96" w:rsidRPr="00F81F48">
        <w:rPr>
          <w:lang w:eastAsia="vi-VN"/>
        </w:rPr>
        <w:t xml:space="preserve"> </w:t>
      </w:r>
      <w:r w:rsidRPr="00F81F48">
        <w:rPr>
          <w:lang w:val="vi-VN" w:eastAsia="vi-VN"/>
        </w:rPr>
        <w:t>lý chặt chẽ, thuận tiện và có hiệu quả cao. Đề tài vừa có g</w:t>
      </w:r>
      <w:r w:rsidR="00CC2E96" w:rsidRPr="00F81F48">
        <w:rPr>
          <w:lang w:val="vi-VN" w:eastAsia="vi-VN"/>
        </w:rPr>
        <w:t>iá trị trong thực tế vừa có giá</w:t>
      </w:r>
      <w:r w:rsidR="00CC2E96" w:rsidRPr="00F81F48">
        <w:rPr>
          <w:lang w:eastAsia="vi-VN"/>
        </w:rPr>
        <w:t xml:space="preserve"> </w:t>
      </w:r>
      <w:r w:rsidRPr="00F81F48">
        <w:rPr>
          <w:lang w:val="vi-VN" w:eastAsia="vi-VN"/>
        </w:rPr>
        <w:t>trị trong việc học tập của những sinh viên</w:t>
      </w:r>
      <w:r w:rsidR="002C1BE6" w:rsidRPr="00F81F48">
        <w:rPr>
          <w:lang w:eastAsia="vi-VN"/>
        </w:rPr>
        <w:t xml:space="preserve">. Khi thực hiện đề tài, nhóm sẽ </w:t>
      </w:r>
      <w:r w:rsidRPr="00F81F48">
        <w:rPr>
          <w:lang w:val="vi-VN" w:eastAsia="vi-VN"/>
        </w:rPr>
        <w:t>được vững hơn</w:t>
      </w:r>
      <w:r w:rsidR="002C1BE6" w:rsidRPr="00F81F48">
        <w:rPr>
          <w:lang w:eastAsia="vi-VN"/>
        </w:rPr>
        <w:t xml:space="preserve"> về</w:t>
      </w:r>
      <w:r w:rsidRPr="00F81F48">
        <w:rPr>
          <w:lang w:val="vi-VN" w:eastAsia="vi-VN"/>
        </w:rPr>
        <w:t xml:space="preserve"> kiến thức môn học </w:t>
      </w:r>
      <w:r w:rsidR="00CC2E96" w:rsidRPr="00F81F48">
        <w:rPr>
          <w:lang w:val="vi-VN" w:eastAsia="vi-VN"/>
        </w:rPr>
        <w:t>vừa bồi dưỡng thêm</w:t>
      </w:r>
      <w:r w:rsidR="00CC2E96" w:rsidRPr="00F81F48">
        <w:rPr>
          <w:lang w:eastAsia="vi-VN"/>
        </w:rPr>
        <w:t xml:space="preserve"> </w:t>
      </w:r>
      <w:r w:rsidRPr="00F81F48">
        <w:rPr>
          <w:lang w:val="vi-VN" w:eastAsia="vi-VN"/>
        </w:rPr>
        <w:t>kiến thức nghiệp vụ quản lý trong các doanh nghiệp</w:t>
      </w:r>
      <w:r w:rsidR="00CC2E96" w:rsidRPr="00F81F48">
        <w:rPr>
          <w:lang w:val="vi-VN" w:eastAsia="vi-VN"/>
        </w:rPr>
        <w:t xml:space="preserve"> góp phần nâng cao trình</w:t>
      </w:r>
      <w:r w:rsidR="00CC2E96" w:rsidRPr="00F81F48">
        <w:rPr>
          <w:lang w:eastAsia="vi-VN"/>
        </w:rPr>
        <w:t xml:space="preserve"> </w:t>
      </w:r>
      <w:r w:rsidRPr="00F81F48">
        <w:rPr>
          <w:lang w:val="vi-VN" w:eastAsia="vi-VN"/>
        </w:rPr>
        <w:t>độ chuyên môn</w:t>
      </w:r>
      <w:r w:rsidR="002A776E" w:rsidRPr="00F81F48">
        <w:rPr>
          <w:lang w:eastAsia="vi-VN"/>
        </w:rPr>
        <w:t>, nâng cao kỹ năng làm việc nhóm.</w:t>
      </w:r>
    </w:p>
    <w:p w14:paraId="45A73C85" w14:textId="7185646B" w:rsidR="006377E0" w:rsidRPr="00F81F48" w:rsidRDefault="006377E0" w:rsidP="00CC2E96">
      <w:pPr>
        <w:ind w:firstLine="540"/>
        <w:rPr>
          <w:lang w:val="vi-VN" w:eastAsia="vi-VN"/>
        </w:rPr>
      </w:pPr>
      <w:r w:rsidRPr="00F81F48">
        <w:rPr>
          <w:lang w:val="vi-VN" w:eastAsia="vi-VN"/>
        </w:rPr>
        <w:t xml:space="preserve">Trong khuôn khổ môn học này, mục tiêu chính </w:t>
      </w:r>
      <w:r w:rsidR="00B60E5E" w:rsidRPr="00F81F48">
        <w:rPr>
          <w:lang w:eastAsia="vi-VN"/>
        </w:rPr>
        <w:t>đề tài là</w:t>
      </w:r>
      <w:r w:rsidRPr="00F81F48">
        <w:rPr>
          <w:lang w:val="vi-VN" w:eastAsia="vi-VN"/>
        </w:rPr>
        <w:t xml:space="preserve"> thực hiện hệ thống với các nhiệm vụ cơ bản: thực h</w:t>
      </w:r>
      <w:r w:rsidR="00CC2E96" w:rsidRPr="00F81F48">
        <w:rPr>
          <w:lang w:val="vi-VN" w:eastAsia="vi-VN"/>
        </w:rPr>
        <w:t>iện việc đặt phòng, làm thủ tục</w:t>
      </w:r>
      <w:r w:rsidR="00CC2E96" w:rsidRPr="00F81F48">
        <w:rPr>
          <w:lang w:eastAsia="vi-VN"/>
        </w:rPr>
        <w:t xml:space="preserve"> </w:t>
      </w:r>
      <w:r w:rsidR="00CC2E96" w:rsidRPr="00F81F48">
        <w:rPr>
          <w:lang w:val="vi-VN" w:eastAsia="vi-VN"/>
        </w:rPr>
        <w:t>nhận phòng</w:t>
      </w:r>
      <w:r w:rsidR="00B60E5E" w:rsidRPr="00F81F48">
        <w:rPr>
          <w:lang w:eastAsia="vi-VN"/>
        </w:rPr>
        <w:t>,</w:t>
      </w:r>
      <w:r w:rsidR="00CC2E96" w:rsidRPr="00F81F48">
        <w:rPr>
          <w:lang w:val="vi-VN" w:eastAsia="vi-VN"/>
        </w:rPr>
        <w:t xml:space="preserve"> trả </w:t>
      </w:r>
      <w:r w:rsidRPr="00F81F48">
        <w:rPr>
          <w:lang w:val="vi-VN" w:eastAsia="vi-VN"/>
        </w:rPr>
        <w:t>phòng cho khách một cách nhanh chón</w:t>
      </w:r>
      <w:r w:rsidR="00CC2E96" w:rsidRPr="00F81F48">
        <w:rPr>
          <w:lang w:val="vi-VN" w:eastAsia="vi-VN"/>
        </w:rPr>
        <w:t>g. Cung cấp các dịch vụ</w:t>
      </w:r>
      <w:r w:rsidR="00B60E5E" w:rsidRPr="00F81F48">
        <w:rPr>
          <w:lang w:eastAsia="vi-VN"/>
        </w:rPr>
        <w:t xml:space="preserve"> (giặc ủi, ăn uống,…)</w:t>
      </w:r>
      <w:r w:rsidR="00CC2E96" w:rsidRPr="00F81F48">
        <w:rPr>
          <w:lang w:eastAsia="vi-VN"/>
        </w:rPr>
        <w:t xml:space="preserve"> </w:t>
      </w:r>
      <w:r w:rsidRPr="00F81F48">
        <w:rPr>
          <w:lang w:val="vi-VN" w:eastAsia="vi-VN"/>
        </w:rPr>
        <w:t>khi khách có yêu cầu, đem lại sự thoải mái hài lòng ch</w:t>
      </w:r>
      <w:r w:rsidR="00CC2E96" w:rsidRPr="00F81F48">
        <w:rPr>
          <w:lang w:val="vi-VN" w:eastAsia="vi-VN"/>
        </w:rPr>
        <w:t xml:space="preserve">o khách hàng. Bên cạnh đó </w:t>
      </w:r>
      <w:r w:rsidR="00B60E5E" w:rsidRPr="00F81F48">
        <w:rPr>
          <w:lang w:eastAsia="vi-VN"/>
        </w:rPr>
        <w:t>xây dựng</w:t>
      </w:r>
      <w:r w:rsidRPr="00F81F48">
        <w:rPr>
          <w:lang w:val="vi-VN" w:eastAsia="vi-VN"/>
        </w:rPr>
        <w:t xml:space="preserve"> quản lý các danh mục trong hệ thống và thống kê báo cáo.</w:t>
      </w:r>
    </w:p>
    <w:p w14:paraId="377FA765" w14:textId="66BDB41A" w:rsidR="00CC2E96" w:rsidRPr="00F81F48" w:rsidRDefault="007474FB" w:rsidP="00D67416">
      <w:pPr>
        <w:pStyle w:val="Heading3"/>
      </w:pPr>
      <w:bookmarkStart w:id="37" w:name="_Toc515723835"/>
      <w:r w:rsidRPr="00F81F48">
        <w:t>Các nhóm tính năng cần thiết để đáp ứng các mục tiêu dự án</w:t>
      </w:r>
      <w:bookmarkEnd w:id="37"/>
    </w:p>
    <w:p w14:paraId="35E5CD39" w14:textId="34744EFD" w:rsidR="00CC2E96" w:rsidRPr="00F81F48" w:rsidRDefault="00F111F8" w:rsidP="00AC6219">
      <w:pPr>
        <w:pStyle w:val="ListParagraph"/>
        <w:numPr>
          <w:ilvl w:val="0"/>
          <w:numId w:val="11"/>
        </w:numPr>
        <w:rPr>
          <w:lang w:eastAsia="vi-VN"/>
        </w:rPr>
      </w:pPr>
      <w:r w:rsidRPr="00F81F48">
        <w:rPr>
          <w:b/>
          <w:sz w:val="22"/>
          <w:u w:val="single"/>
          <w:lang w:eastAsia="vi-VN"/>
        </w:rPr>
        <w:t>Hoạt động đặt phòng</w:t>
      </w:r>
      <w:r w:rsidRPr="00F81F48">
        <w:rPr>
          <w:lang w:eastAsia="vi-VN"/>
        </w:rPr>
        <w:t>:</w:t>
      </w:r>
    </w:p>
    <w:p w14:paraId="069EAA07" w14:textId="60AC9E33" w:rsidR="00F111F8" w:rsidRPr="00F81F48" w:rsidRDefault="00F111F8" w:rsidP="00F111F8">
      <w:pPr>
        <w:ind w:left="1080" w:firstLine="540"/>
        <w:rPr>
          <w:lang w:eastAsia="vi-VN"/>
        </w:rPr>
      </w:pPr>
      <w:r w:rsidRPr="00F81F48">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sidRPr="00F81F48">
        <w:rPr>
          <w:lang w:eastAsia="vi-VN"/>
        </w:rPr>
        <w:t>dữ liệu</w:t>
      </w:r>
      <w:r w:rsidRPr="00F81F48">
        <w:rPr>
          <w:lang w:eastAsia="vi-VN"/>
        </w:rPr>
        <w:t xml:space="preserve"> khách đăng kí trên hệ thống,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Pr="00F81F48" w:rsidRDefault="00F111F8" w:rsidP="00AC6219">
      <w:pPr>
        <w:pStyle w:val="ListParagraph"/>
        <w:numPr>
          <w:ilvl w:val="1"/>
          <w:numId w:val="10"/>
        </w:numPr>
        <w:rPr>
          <w:lang w:eastAsia="vi-VN"/>
        </w:rPr>
      </w:pPr>
      <w:r w:rsidRPr="00F81F48">
        <w:rPr>
          <w:lang w:eastAsia="vi-VN"/>
        </w:rPr>
        <w:t>Thông tin khách hàng: số CMND, tên khách hàng, giới tính, địa chỉ.</w:t>
      </w:r>
    </w:p>
    <w:p w14:paraId="4BC9CAE6" w14:textId="77777777" w:rsidR="00F111F8" w:rsidRPr="00F81F48" w:rsidRDefault="00F111F8" w:rsidP="00AC6219">
      <w:pPr>
        <w:pStyle w:val="ListParagraph"/>
        <w:numPr>
          <w:ilvl w:val="1"/>
          <w:numId w:val="10"/>
        </w:numPr>
        <w:rPr>
          <w:lang w:eastAsia="vi-VN"/>
        </w:rPr>
      </w:pPr>
      <w:r w:rsidRPr="00F81F48">
        <w:rPr>
          <w:lang w:eastAsia="vi-VN"/>
        </w:rPr>
        <w:t>Thông tin đặt phòng: ngày đến, ngày đi, loại phòng.</w:t>
      </w:r>
    </w:p>
    <w:p w14:paraId="6D06FF39" w14:textId="2E707152" w:rsidR="00F111F8" w:rsidRPr="00F81F48" w:rsidRDefault="00F111F8" w:rsidP="00F111F8">
      <w:pPr>
        <w:ind w:left="1260"/>
        <w:rPr>
          <w:lang w:eastAsia="vi-VN"/>
        </w:rPr>
      </w:pPr>
      <w:r w:rsidRPr="00F81F48">
        <w:rPr>
          <w:lang w:eastAsia="vi-VN"/>
        </w:rPr>
        <w:t>Những thông tin này được dùng để lễ tân điền vào thông tin khách hàng vào mục</w:t>
      </w:r>
      <w:r w:rsidR="001040F1" w:rsidRPr="00F81F48">
        <w:rPr>
          <w:lang w:eastAsia="vi-VN"/>
        </w:rPr>
        <w:t xml:space="preserve"> đơn</w:t>
      </w:r>
      <w:r w:rsidRPr="00F81F48">
        <w:rPr>
          <w:lang w:eastAsia="vi-VN"/>
        </w:rPr>
        <w:t xml:space="preserve"> đặt phòng trên hệ thống.</w:t>
      </w:r>
    </w:p>
    <w:p w14:paraId="5CC2F1E6" w14:textId="12ED5CFA" w:rsidR="00F111F8" w:rsidRPr="00F81F48" w:rsidRDefault="00F111F8" w:rsidP="00AC6219">
      <w:pPr>
        <w:pStyle w:val="ListParagraph"/>
        <w:numPr>
          <w:ilvl w:val="0"/>
          <w:numId w:val="11"/>
        </w:numPr>
        <w:rPr>
          <w:lang w:eastAsia="vi-VN"/>
        </w:rPr>
      </w:pPr>
      <w:r w:rsidRPr="00F81F48">
        <w:rPr>
          <w:b/>
          <w:sz w:val="22"/>
          <w:u w:val="single"/>
          <w:lang w:eastAsia="vi-VN"/>
        </w:rPr>
        <w:t>Hoạt động thuê phòng</w:t>
      </w:r>
      <w:r w:rsidRPr="00F81F48">
        <w:rPr>
          <w:lang w:eastAsia="vi-VN"/>
        </w:rPr>
        <w:t>:</w:t>
      </w:r>
    </w:p>
    <w:p w14:paraId="3E91C60E" w14:textId="1E709102" w:rsidR="00F111F8" w:rsidRPr="00F81F48" w:rsidRDefault="00F111F8" w:rsidP="00CC2747">
      <w:pPr>
        <w:pStyle w:val="ListParagraph"/>
        <w:ind w:left="1080" w:firstLine="540"/>
        <w:rPr>
          <w:lang w:eastAsia="vi-VN"/>
        </w:rPr>
      </w:pPr>
      <w:r w:rsidRPr="00F81F48">
        <w:rPr>
          <w:lang w:eastAsia="vi-VN"/>
        </w:rPr>
        <w:lastRenderedPageBreak/>
        <w:t xml:space="preserve">Khi khách </w:t>
      </w:r>
      <w:r w:rsidR="001040F1" w:rsidRPr="00F81F48">
        <w:rPr>
          <w:lang w:eastAsia="vi-VN"/>
        </w:rPr>
        <w:t>đến khách sạn có nhu cầu thuê</w:t>
      </w:r>
      <w:r w:rsidRPr="00F81F48">
        <w:rPr>
          <w:lang w:eastAsia="vi-VN"/>
        </w:rPr>
        <w:t xml:space="preserve"> thuê phòng, nếu khách hàng đã đăng k</w:t>
      </w:r>
      <w:r w:rsidR="004A1726" w:rsidRPr="00F81F48">
        <w:rPr>
          <w:lang w:eastAsia="vi-VN"/>
        </w:rPr>
        <w:t>ý</w:t>
      </w:r>
      <w:r w:rsidRPr="00F81F48">
        <w:rPr>
          <w:lang w:eastAsia="vi-VN"/>
        </w:rPr>
        <w:t xml:space="preserve"> trước, lễ tân sẽ cho khách nhận phòng với thông tin đã ghi </w:t>
      </w:r>
      <w:r w:rsidR="00330AA7" w:rsidRPr="00F81F48">
        <w:rPr>
          <w:lang w:eastAsia="vi-VN"/>
        </w:rPr>
        <w:t>nhận từ trước</w:t>
      </w:r>
      <w:r w:rsidRPr="00F81F48">
        <w:rPr>
          <w:lang w:eastAsia="vi-VN"/>
        </w:rPr>
        <w:t xml:space="preserve"> và cập nhật lại thông tin khách hàng (nếu có sai xót thông tin). Sau đó, sẽ làm thủ tục giao phòng cho khách và cập nhật lại trạng thái </w:t>
      </w:r>
      <w:r w:rsidR="001040F1" w:rsidRPr="00F81F48">
        <w:rPr>
          <w:lang w:eastAsia="vi-VN"/>
        </w:rPr>
        <w:t>đơn đặt phòng</w:t>
      </w:r>
      <w:r w:rsidR="00330AA7" w:rsidRPr="00F81F48">
        <w:rPr>
          <w:lang w:eastAsia="vi-VN"/>
        </w:rPr>
        <w:t>.</w:t>
      </w:r>
      <w:r w:rsidRPr="00F81F48">
        <w:rPr>
          <w:lang w:eastAsia="vi-VN"/>
        </w:rPr>
        <w:t xml:space="preserve"> Lưu lại thông tin thuê phòng của khách hàng vào phiếu thuê phòng (lấy từ thông tin </w:t>
      </w:r>
      <w:r w:rsidR="00EE2A3C" w:rsidRPr="00F81F48">
        <w:rPr>
          <w:lang w:eastAsia="vi-VN"/>
        </w:rPr>
        <w:t>đơn</w:t>
      </w:r>
      <w:r w:rsidRPr="00F81F48">
        <w:rPr>
          <w:lang w:eastAsia="vi-VN"/>
        </w:rPr>
        <w:t xml:space="preserve"> đặt phòng).</w:t>
      </w:r>
    </w:p>
    <w:p w14:paraId="747EB1DD" w14:textId="3DAA0515" w:rsidR="00F111F8" w:rsidRPr="00F81F48" w:rsidRDefault="00F111F8" w:rsidP="00CC2747">
      <w:pPr>
        <w:pStyle w:val="ListParagraph"/>
        <w:ind w:left="1080" w:firstLine="540"/>
        <w:rPr>
          <w:lang w:eastAsia="vi-VN"/>
        </w:rPr>
      </w:pPr>
      <w:r w:rsidRPr="00F81F48">
        <w:rPr>
          <w:lang w:eastAsia="vi-VN"/>
        </w:rPr>
        <w:t>Nếu khách hàng chưa đăng kí trước khách hàng phải cung cấp một số thông tin sau:</w:t>
      </w:r>
    </w:p>
    <w:p w14:paraId="6049E54D" w14:textId="4C575000" w:rsidR="00F111F8" w:rsidRPr="00F81F48" w:rsidRDefault="00F111F8" w:rsidP="00AC6219">
      <w:pPr>
        <w:pStyle w:val="ListParagraph"/>
        <w:numPr>
          <w:ilvl w:val="1"/>
          <w:numId w:val="10"/>
        </w:numPr>
        <w:rPr>
          <w:lang w:eastAsia="vi-VN"/>
        </w:rPr>
      </w:pPr>
      <w:r w:rsidRPr="00F81F48">
        <w:rPr>
          <w:lang w:eastAsia="vi-VN"/>
        </w:rPr>
        <w:t>Thông tin khách hàng: tên người nhận phòng, CMND, số điện thoại, giới tính, địa chỉ;</w:t>
      </w:r>
    </w:p>
    <w:p w14:paraId="04194E11" w14:textId="77777777" w:rsidR="00CC2747" w:rsidRPr="00F81F48" w:rsidRDefault="00F111F8" w:rsidP="00AC6219">
      <w:pPr>
        <w:pStyle w:val="ListParagraph"/>
        <w:numPr>
          <w:ilvl w:val="1"/>
          <w:numId w:val="10"/>
        </w:numPr>
        <w:rPr>
          <w:lang w:eastAsia="vi-VN"/>
        </w:rPr>
      </w:pPr>
      <w:r w:rsidRPr="00F81F48">
        <w:rPr>
          <w:lang w:eastAsia="vi-VN"/>
        </w:rPr>
        <w:t>Thông tin thuê phòng: loại phòng, mã phòng, ngày đến (ngày hiện tại), ngày</w:t>
      </w:r>
      <w:r w:rsidR="00CC2747" w:rsidRPr="00F81F48">
        <w:rPr>
          <w:lang w:eastAsia="vi-VN"/>
        </w:rPr>
        <w:t xml:space="preserve"> </w:t>
      </w:r>
      <w:r w:rsidRPr="00F81F48">
        <w:rPr>
          <w:lang w:eastAsia="vi-VN"/>
        </w:rPr>
        <w:t>đi.</w:t>
      </w:r>
    </w:p>
    <w:p w14:paraId="37148FB4" w14:textId="095B10AF" w:rsidR="00F111F8" w:rsidRPr="00F81F48" w:rsidRDefault="00F111F8" w:rsidP="003C586F">
      <w:pPr>
        <w:ind w:left="1080" w:firstLine="540"/>
        <w:rPr>
          <w:lang w:eastAsia="vi-VN"/>
        </w:rPr>
      </w:pPr>
      <w:r w:rsidRPr="00F81F48">
        <w:rPr>
          <w:lang w:eastAsia="vi-VN"/>
        </w:rPr>
        <w:t xml:space="preserve">Sau đó lễ tân sẽ cập nhật </w:t>
      </w:r>
      <w:r w:rsidR="001040F1" w:rsidRPr="00F81F48">
        <w:rPr>
          <w:lang w:eastAsia="vi-VN"/>
        </w:rPr>
        <w:t>thông tin</w:t>
      </w:r>
      <w:r w:rsidRPr="00F81F48">
        <w:rPr>
          <w:lang w:eastAsia="vi-VN"/>
        </w:rPr>
        <w:t xml:space="preserve"> vào </w:t>
      </w:r>
      <w:r w:rsidR="001040F1" w:rsidRPr="00F81F48">
        <w:rPr>
          <w:lang w:eastAsia="vi-VN"/>
        </w:rPr>
        <w:t xml:space="preserve">phiếu </w:t>
      </w:r>
      <w:r w:rsidRPr="00F81F48">
        <w:rPr>
          <w:lang w:eastAsia="vi-VN"/>
        </w:rPr>
        <w:t>thuê phòng và thực hiện thủ tục giao phòng</w:t>
      </w:r>
      <w:r w:rsidR="003C586F" w:rsidRPr="00F81F48">
        <w:rPr>
          <w:lang w:eastAsia="vi-VN"/>
        </w:rPr>
        <w:t xml:space="preserve"> </w:t>
      </w:r>
      <w:r w:rsidRPr="00F81F48">
        <w:rPr>
          <w:lang w:eastAsia="vi-VN"/>
        </w:rPr>
        <w:t>cho khách hàng.</w:t>
      </w:r>
      <w:r w:rsidR="000E10BB" w:rsidRPr="00F81F48">
        <w:rPr>
          <w:lang w:eastAsia="vi-VN"/>
        </w:rPr>
        <w:t xml:space="preserve"> </w:t>
      </w:r>
      <w:r w:rsidRPr="00F81F48">
        <w:rPr>
          <w:lang w:eastAsia="vi-VN"/>
        </w:rPr>
        <w:t>Khi giao phòng cho khách lễ tân sẽ lư</w:t>
      </w:r>
      <w:r w:rsidR="003C586F" w:rsidRPr="00F81F48">
        <w:rPr>
          <w:lang w:eastAsia="vi-VN"/>
        </w:rPr>
        <w:t xml:space="preserve">u lại các thông tin </w:t>
      </w:r>
      <w:r w:rsidR="00ED6036" w:rsidRPr="00F81F48">
        <w:rPr>
          <w:lang w:eastAsia="vi-VN"/>
        </w:rPr>
        <w:t>phiếu thuê phòng</w:t>
      </w:r>
      <w:r w:rsidR="003C586F" w:rsidRPr="00F81F48">
        <w:rPr>
          <w:lang w:eastAsia="vi-VN"/>
        </w:rPr>
        <w:t xml:space="preserve"> </w:t>
      </w:r>
      <w:r w:rsidR="00ED6036" w:rsidRPr="00F81F48">
        <w:rPr>
          <w:lang w:eastAsia="vi-VN"/>
        </w:rPr>
        <w:t>vào</w:t>
      </w:r>
      <w:r w:rsidR="003C586F" w:rsidRPr="00F81F48">
        <w:rPr>
          <w:lang w:eastAsia="vi-VN"/>
        </w:rPr>
        <w:t xml:space="preserve"> hệ thống</w:t>
      </w:r>
      <w:r w:rsidRPr="00F81F48">
        <w:rPr>
          <w:lang w:eastAsia="vi-VN"/>
        </w:rPr>
        <w:t xml:space="preserve"> và giữ lại CMND của khách </w:t>
      </w:r>
      <w:r w:rsidR="00CC2747" w:rsidRPr="00F81F48">
        <w:rPr>
          <w:lang w:eastAsia="vi-VN"/>
        </w:rPr>
        <w:t>hàng.</w:t>
      </w:r>
    </w:p>
    <w:p w14:paraId="6D3308F9" w14:textId="6BF66440" w:rsidR="00CC2E96" w:rsidRPr="00F81F48" w:rsidRDefault="00CC2747" w:rsidP="00AC6219">
      <w:pPr>
        <w:pStyle w:val="ListParagraph"/>
        <w:numPr>
          <w:ilvl w:val="0"/>
          <w:numId w:val="12"/>
        </w:numPr>
        <w:rPr>
          <w:lang w:val="vi-VN" w:eastAsia="vi-VN"/>
        </w:rPr>
      </w:pPr>
      <w:r w:rsidRPr="00F81F48">
        <w:rPr>
          <w:b/>
          <w:sz w:val="22"/>
          <w:u w:val="single"/>
          <w:lang w:val="vi-VN" w:eastAsia="vi-VN"/>
        </w:rPr>
        <w:t>Đă</w:t>
      </w:r>
      <w:r w:rsidRPr="00F81F48">
        <w:rPr>
          <w:b/>
          <w:sz w:val="22"/>
          <w:u w:val="single"/>
          <w:lang w:eastAsia="vi-VN"/>
        </w:rPr>
        <w:t>ng ký sử dụng dịch vụ của khách sạn</w:t>
      </w:r>
      <w:r w:rsidRPr="00F81F48">
        <w:rPr>
          <w:lang w:eastAsia="vi-VN"/>
        </w:rPr>
        <w:t>:</w:t>
      </w:r>
    </w:p>
    <w:p w14:paraId="2A61FA85" w14:textId="77777777" w:rsidR="00CC2747" w:rsidRPr="00F81F48" w:rsidRDefault="00CC2747" w:rsidP="003C586F">
      <w:pPr>
        <w:pStyle w:val="ListParagraph"/>
        <w:ind w:left="1080" w:firstLine="540"/>
        <w:rPr>
          <w:lang w:eastAsia="vi-VN"/>
        </w:rPr>
      </w:pPr>
      <w:r w:rsidRPr="00F81F48">
        <w:rPr>
          <w:lang w:val="vi-VN" w:eastAsia="vi-VN"/>
        </w:rPr>
        <w:t>Trong quá trình ở tại khách sạn mọi yêu cầu về dịch vụ của khách sạn sẽ được báo</w:t>
      </w:r>
      <w:r w:rsidRPr="00F81F48">
        <w:rPr>
          <w:lang w:eastAsia="vi-VN"/>
        </w:rPr>
        <w:t xml:space="preserve"> </w:t>
      </w:r>
      <w:r w:rsidRPr="00F81F48">
        <w:rPr>
          <w:lang w:val="vi-VN" w:eastAsia="vi-VN"/>
        </w:rPr>
        <w:t>trực tiếp cho lễ tân và nhân viên lễ tân sẽ ghi vào phiếu dịch vụ với các thông tin: mã</w:t>
      </w:r>
      <w:r w:rsidRPr="00F81F48">
        <w:rPr>
          <w:lang w:eastAsia="vi-VN"/>
        </w:rPr>
        <w:t xml:space="preserve"> </w:t>
      </w:r>
      <w:r w:rsidRPr="00F81F48">
        <w:rPr>
          <w:lang w:val="vi-VN" w:eastAsia="vi-VN"/>
        </w:rPr>
        <w:t>dịch vụ, mã phiếu nhận phòng, số lượng, tổng tiền (của phiếu dịch vụ này).</w:t>
      </w:r>
    </w:p>
    <w:p w14:paraId="6670ECA6" w14:textId="5635D51A" w:rsidR="00CC2747" w:rsidRPr="00F81F48" w:rsidRDefault="00CC2747" w:rsidP="003C586F">
      <w:pPr>
        <w:pStyle w:val="ListParagraph"/>
        <w:ind w:left="1080" w:firstLine="540"/>
        <w:rPr>
          <w:lang w:val="vi-VN" w:eastAsia="vi-VN"/>
        </w:rPr>
      </w:pPr>
      <w:r w:rsidRPr="00F81F48">
        <w:rPr>
          <w:lang w:val="vi-VN" w:eastAsia="vi-VN"/>
        </w:rPr>
        <w:t>Sau đó lễ tân sẽ yêu cầu bộ phận dịch vụ thực hiện (ví dụ: giặt ủi</w:t>
      </w:r>
      <w:r w:rsidR="007474FB" w:rsidRPr="00F81F48">
        <w:rPr>
          <w:lang w:eastAsia="vi-VN"/>
        </w:rPr>
        <w:t>, ăn uống,..</w:t>
      </w:r>
      <w:r w:rsidRPr="00F81F48">
        <w:rPr>
          <w:lang w:val="vi-VN" w:eastAsia="vi-VN"/>
        </w:rPr>
        <w:t>). Những dịch vụ khi khách s</w:t>
      </w:r>
      <w:r w:rsidR="007474FB" w:rsidRPr="00F81F48">
        <w:rPr>
          <w:lang w:eastAsia="vi-VN"/>
        </w:rPr>
        <w:t>ử</w:t>
      </w:r>
      <w:r w:rsidRPr="00F81F48">
        <w:rPr>
          <w:lang w:val="vi-VN" w:eastAsia="vi-VN"/>
        </w:rPr>
        <w:t xml:space="preserve"> dụng sẽ được </w:t>
      </w:r>
      <w:r w:rsidR="00ED6036" w:rsidRPr="00F81F48">
        <w:rPr>
          <w:lang w:eastAsia="vi-VN"/>
        </w:rPr>
        <w:t>ghi</w:t>
      </w:r>
      <w:r w:rsidRPr="00F81F48">
        <w:rPr>
          <w:lang w:val="vi-VN" w:eastAsia="vi-VN"/>
        </w:rPr>
        <w:t xml:space="preserve"> </w:t>
      </w:r>
      <w:r w:rsidR="00ED6036" w:rsidRPr="00F81F48">
        <w:rPr>
          <w:lang w:eastAsia="vi-VN"/>
        </w:rPr>
        <w:t xml:space="preserve">vào hóa đơn dịch vụ và thanh toán </w:t>
      </w:r>
      <w:r w:rsidRPr="00F81F48">
        <w:rPr>
          <w:lang w:val="vi-VN" w:eastAsia="vi-VN"/>
        </w:rPr>
        <w:t>chung vào khoản tiền khi</w:t>
      </w:r>
      <w:r w:rsidRPr="00F81F48">
        <w:rPr>
          <w:lang w:eastAsia="vi-VN"/>
        </w:rPr>
        <w:t xml:space="preserve"> </w:t>
      </w:r>
      <w:r w:rsidRPr="00F81F48">
        <w:rPr>
          <w:lang w:val="vi-VN" w:eastAsia="vi-VN"/>
        </w:rPr>
        <w:t>trả phòng .</w:t>
      </w:r>
    </w:p>
    <w:p w14:paraId="58164C0C" w14:textId="6470722F"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trả phòng</w:t>
      </w:r>
      <w:r w:rsidRPr="00F81F48">
        <w:rPr>
          <w:lang w:eastAsia="vi-VN"/>
        </w:rPr>
        <w:t>:</w:t>
      </w:r>
    </w:p>
    <w:p w14:paraId="7F0B7B7A" w14:textId="78CDB93A" w:rsidR="00CC2747" w:rsidRPr="00F81F48" w:rsidRDefault="00CC2747" w:rsidP="003C586F">
      <w:pPr>
        <w:pStyle w:val="ListParagraph"/>
        <w:ind w:left="1080" w:firstLine="540"/>
        <w:rPr>
          <w:lang w:eastAsia="vi-VN"/>
        </w:rPr>
      </w:pPr>
      <w:r w:rsidRPr="00F81F48">
        <w:rPr>
          <w:lang w:val="vi-VN" w:eastAsia="vi-VN"/>
        </w:rPr>
        <w:t>Khi khách hàng trả phòng, khách hàng phải thanh toán tiền tại quầy lễ tân. Lễ tân sẽ</w:t>
      </w:r>
      <w:r w:rsidRPr="00F81F48">
        <w:rPr>
          <w:lang w:eastAsia="vi-VN"/>
        </w:rPr>
        <w:t xml:space="preserve"> </w:t>
      </w:r>
      <w:r w:rsidRPr="00F81F48">
        <w:rPr>
          <w:lang w:val="vi-VN" w:eastAsia="vi-VN"/>
        </w:rPr>
        <w:t xml:space="preserve">thanh toán tất cả các khoản cho khách thông qua </w:t>
      </w:r>
      <w:r w:rsidR="007474FB" w:rsidRPr="00F81F48">
        <w:rPr>
          <w:lang w:eastAsia="vi-VN"/>
        </w:rPr>
        <w:t>h</w:t>
      </w:r>
      <w:r w:rsidR="00ED6036" w:rsidRPr="00F81F48">
        <w:rPr>
          <w:lang w:val="vi-VN" w:eastAsia="vi-VN"/>
        </w:rPr>
        <w:t>óa đơn có nội dung sau: thô</w:t>
      </w:r>
      <w:r w:rsidR="00ED6036" w:rsidRPr="00F81F48">
        <w:rPr>
          <w:lang w:eastAsia="vi-VN"/>
        </w:rPr>
        <w:t>ng tin khách hàng</w:t>
      </w:r>
      <w:r w:rsidRPr="00F81F48">
        <w:rPr>
          <w:lang w:val="vi-VN" w:eastAsia="vi-VN"/>
        </w:rPr>
        <w:t>,</w:t>
      </w:r>
      <w:r w:rsidRPr="00F81F48">
        <w:rPr>
          <w:lang w:eastAsia="vi-VN"/>
        </w:rPr>
        <w:t xml:space="preserve"> </w:t>
      </w:r>
      <w:r w:rsidRPr="00F81F48">
        <w:rPr>
          <w:lang w:val="vi-VN" w:eastAsia="vi-VN"/>
        </w:rPr>
        <w:t>tổng tiền, ngày lập, nhân viên lập</w:t>
      </w:r>
      <w:r w:rsidR="00ED6036" w:rsidRPr="00F81F48">
        <w:rPr>
          <w:lang w:eastAsia="vi-VN"/>
        </w:rPr>
        <w:t>.</w:t>
      </w:r>
    </w:p>
    <w:p w14:paraId="518503DC" w14:textId="484A25AD" w:rsidR="00CC2747" w:rsidRPr="00F81F48" w:rsidRDefault="00CC2747" w:rsidP="003C586F">
      <w:pPr>
        <w:pStyle w:val="ListParagraph"/>
        <w:ind w:left="1080" w:firstLine="540"/>
        <w:rPr>
          <w:lang w:val="vi-VN" w:eastAsia="vi-VN"/>
        </w:rPr>
      </w:pPr>
      <w:r w:rsidRPr="00F81F48">
        <w:rPr>
          <w:lang w:val="vi-VN" w:eastAsia="vi-VN"/>
        </w:rPr>
        <w:t xml:space="preserve">Lễ tân sẽ in </w:t>
      </w:r>
      <w:r w:rsidR="00ED6036" w:rsidRPr="00F81F48">
        <w:rPr>
          <w:lang w:eastAsia="vi-VN"/>
        </w:rPr>
        <w:t>phiếu thanh toán</w:t>
      </w:r>
      <w:r w:rsidR="007474FB" w:rsidRPr="00F81F48">
        <w:rPr>
          <w:lang w:eastAsia="vi-VN"/>
        </w:rPr>
        <w:t xml:space="preserve"> </w:t>
      </w:r>
      <w:r w:rsidRPr="00F81F48">
        <w:rPr>
          <w:lang w:val="vi-VN" w:eastAsia="vi-VN"/>
        </w:rPr>
        <w:t>(</w:t>
      </w:r>
      <w:r w:rsidR="007474FB" w:rsidRPr="00F81F48">
        <w:rPr>
          <w:lang w:eastAsia="vi-VN"/>
        </w:rPr>
        <w:t>t</w:t>
      </w:r>
      <w:r w:rsidRPr="00F81F48">
        <w:rPr>
          <w:lang w:val="vi-VN" w:eastAsia="vi-VN"/>
        </w:rPr>
        <w:t>hông tin phòng, chi tiết các dịch vụ đã sử dụng, tổng</w:t>
      </w:r>
      <w:r w:rsidRPr="00F81F48">
        <w:rPr>
          <w:lang w:eastAsia="vi-VN"/>
        </w:rPr>
        <w:t xml:space="preserve"> </w:t>
      </w:r>
      <w:r w:rsidRPr="00F81F48">
        <w:rPr>
          <w:lang w:val="vi-VN" w:eastAsia="vi-VN"/>
        </w:rPr>
        <w:t>tiền phòng, tổng tiền dịch vụ, …) giao cho khách hàng và lưu lại thông tin</w:t>
      </w:r>
      <w:r w:rsidR="00ED6036" w:rsidRPr="00F81F48">
        <w:rPr>
          <w:lang w:eastAsia="vi-VN"/>
        </w:rPr>
        <w:t xml:space="preserve"> trị giá</w:t>
      </w:r>
      <w:r w:rsidRPr="00F81F48">
        <w:rPr>
          <w:lang w:val="vi-VN" w:eastAsia="vi-VN"/>
        </w:rPr>
        <w:t xml:space="preserve"> hóa đơn và</w:t>
      </w:r>
      <w:r w:rsidRPr="00F81F48">
        <w:rPr>
          <w:lang w:eastAsia="vi-VN"/>
        </w:rPr>
        <w:t xml:space="preserve"> </w:t>
      </w:r>
      <w:r w:rsidRPr="00F81F48">
        <w:rPr>
          <w:lang w:val="vi-VN" w:eastAsia="vi-VN"/>
        </w:rPr>
        <w:t>trả lại giấy CMND cho khách hàng.</w:t>
      </w:r>
    </w:p>
    <w:p w14:paraId="4EB37518" w14:textId="24DC8DCB" w:rsidR="00CC2747" w:rsidRPr="00F81F48" w:rsidRDefault="00CC2747" w:rsidP="00AC6219">
      <w:pPr>
        <w:pStyle w:val="ListParagraph"/>
        <w:numPr>
          <w:ilvl w:val="0"/>
          <w:numId w:val="12"/>
        </w:numPr>
        <w:rPr>
          <w:lang w:val="vi-VN" w:eastAsia="vi-VN"/>
        </w:rPr>
      </w:pPr>
      <w:r w:rsidRPr="00F81F48">
        <w:rPr>
          <w:b/>
          <w:sz w:val="22"/>
          <w:u w:val="single"/>
          <w:lang w:eastAsia="vi-VN"/>
        </w:rPr>
        <w:t>Thống kê doanh thu</w:t>
      </w:r>
      <w:r w:rsidRPr="00F81F48">
        <w:rPr>
          <w:lang w:eastAsia="vi-VN"/>
        </w:rPr>
        <w:t>:</w:t>
      </w:r>
    </w:p>
    <w:p w14:paraId="3FA9AA16" w14:textId="1D27171B" w:rsidR="00CC2747" w:rsidRPr="00F81F48" w:rsidRDefault="00CC2747" w:rsidP="003C586F">
      <w:pPr>
        <w:pStyle w:val="ListParagraph"/>
        <w:ind w:left="1080" w:firstLine="540"/>
        <w:rPr>
          <w:lang w:val="vi-VN" w:eastAsia="vi-VN"/>
        </w:rPr>
      </w:pPr>
      <w:r w:rsidRPr="00F81F48">
        <w:rPr>
          <w:lang w:val="vi-VN" w:eastAsia="vi-VN"/>
        </w:rPr>
        <w:t>Tùy theo yêu cầu của giám đốc mà các bộ phận sẽ đưa ra thống kê doanh thu, lập báo</w:t>
      </w:r>
      <w:r w:rsidR="003C586F" w:rsidRPr="00F81F48">
        <w:rPr>
          <w:lang w:eastAsia="vi-VN"/>
        </w:rPr>
        <w:t xml:space="preserve"> </w:t>
      </w:r>
      <w:r w:rsidRPr="00F81F48">
        <w:rPr>
          <w:lang w:val="vi-VN" w:eastAsia="vi-VN"/>
        </w:rPr>
        <w:t>cáo cho giám đốc. Thống kê doanh thu sẽ hỗ trợ cho công việc báo cáo của nhân viên và</w:t>
      </w:r>
      <w:r w:rsidRPr="00F81F48">
        <w:rPr>
          <w:lang w:eastAsia="vi-VN"/>
        </w:rPr>
        <w:t xml:space="preserve"> </w:t>
      </w:r>
      <w:r w:rsidRPr="00F81F48">
        <w:rPr>
          <w:lang w:val="vi-VN" w:eastAsia="vi-VN"/>
        </w:rPr>
        <w:t>báo cáo có thể chia làm nhiều loại khác nhau: báo cáo bất thường hay báo cáo định kì</w:t>
      </w:r>
      <w:r w:rsidRPr="00F81F48">
        <w:rPr>
          <w:lang w:eastAsia="vi-VN"/>
        </w:rPr>
        <w:t xml:space="preserve"> </w:t>
      </w:r>
      <w:r w:rsidRPr="00F81F48">
        <w:rPr>
          <w:lang w:val="vi-VN" w:eastAsia="vi-VN"/>
        </w:rPr>
        <w:t>(</w:t>
      </w:r>
      <w:r w:rsidR="00ED6036" w:rsidRPr="00F81F48">
        <w:rPr>
          <w:lang w:eastAsia="vi-VN"/>
        </w:rPr>
        <w:t xml:space="preserve">hàng ngày, hàng tuần, </w:t>
      </w:r>
      <w:r w:rsidRPr="00F81F48">
        <w:rPr>
          <w:lang w:val="vi-VN" w:eastAsia="vi-VN"/>
        </w:rPr>
        <w:t>hàng tháng, hàng năm</w:t>
      </w:r>
      <w:r w:rsidR="00ED6036" w:rsidRPr="00F81F48">
        <w:rPr>
          <w:lang w:eastAsia="vi-VN"/>
        </w:rPr>
        <w:t xml:space="preserve"> hoặc một khoảng thời gian</w:t>
      </w:r>
      <w:r w:rsidRPr="00F81F48">
        <w:rPr>
          <w:lang w:val="vi-VN" w:eastAsia="vi-VN"/>
        </w:rPr>
        <w:t>) báo cáo về tình trạng thuê phòng</w:t>
      </w:r>
      <w:r w:rsidR="00ED6036" w:rsidRPr="00F81F48">
        <w:rPr>
          <w:lang w:eastAsia="vi-VN"/>
        </w:rPr>
        <w:t>, mật độ sử dụng phòng</w:t>
      </w:r>
      <w:r w:rsidRPr="00F81F48">
        <w:rPr>
          <w:lang w:val="vi-VN" w:eastAsia="vi-VN"/>
        </w:rPr>
        <w:t>, lượng</w:t>
      </w:r>
      <w:r w:rsidRPr="00F81F48">
        <w:rPr>
          <w:lang w:eastAsia="vi-VN"/>
        </w:rPr>
        <w:t xml:space="preserve"> </w:t>
      </w:r>
      <w:r w:rsidRPr="00F81F48">
        <w:rPr>
          <w:lang w:val="vi-VN" w:eastAsia="vi-VN"/>
        </w:rPr>
        <w:t>khách cũng như doanh thu của khách sạn.</w:t>
      </w:r>
    </w:p>
    <w:p w14:paraId="3CCEA140" w14:textId="6A9D5377" w:rsidR="00CC2747" w:rsidRPr="00F81F48" w:rsidRDefault="00CC2747" w:rsidP="003C586F">
      <w:pPr>
        <w:pStyle w:val="ListParagraph"/>
        <w:ind w:left="1080" w:firstLine="540"/>
        <w:rPr>
          <w:lang w:val="vi-VN" w:eastAsia="vi-VN"/>
        </w:rPr>
      </w:pPr>
      <w:r w:rsidRPr="00F81F48">
        <w:rPr>
          <w:lang w:val="vi-VN" w:eastAsia="vi-VN"/>
        </w:rPr>
        <w:t>Đây là một chức năng quan trọng của hệ thống, thông qua chức năng này, giám đốc</w:t>
      </w:r>
      <w:r w:rsidRPr="00F81F48">
        <w:rPr>
          <w:lang w:eastAsia="vi-VN"/>
        </w:rPr>
        <w:t xml:space="preserve"> </w:t>
      </w:r>
      <w:r w:rsidRPr="00F81F48">
        <w:rPr>
          <w:lang w:val="vi-VN" w:eastAsia="vi-VN"/>
        </w:rPr>
        <w:t>sẽ có một cái nhìn bao quát, toàn diện về tình trạng của khách sạn và thông qua đó đưa</w:t>
      </w:r>
      <w:r w:rsidRPr="00F81F48">
        <w:rPr>
          <w:lang w:eastAsia="vi-VN"/>
        </w:rPr>
        <w:t xml:space="preserve"> </w:t>
      </w:r>
      <w:r w:rsidRPr="00F81F48">
        <w:rPr>
          <w:lang w:val="vi-VN" w:eastAsia="vi-VN"/>
        </w:rPr>
        <w:t>ra các chính sách điều chỉnh phù hợp.</w:t>
      </w:r>
    </w:p>
    <w:p w14:paraId="6DB4FAEC" w14:textId="1F2796B1" w:rsidR="00CC2747" w:rsidRPr="00F81F48" w:rsidRDefault="00CC2747" w:rsidP="00AC6219">
      <w:pPr>
        <w:pStyle w:val="ListParagraph"/>
        <w:numPr>
          <w:ilvl w:val="0"/>
          <w:numId w:val="12"/>
        </w:numPr>
        <w:rPr>
          <w:lang w:val="vi-VN" w:eastAsia="vi-VN"/>
        </w:rPr>
      </w:pPr>
      <w:r w:rsidRPr="00F81F48">
        <w:rPr>
          <w:b/>
          <w:sz w:val="22"/>
          <w:u w:val="single"/>
          <w:lang w:eastAsia="vi-VN"/>
        </w:rPr>
        <w:lastRenderedPageBreak/>
        <w:t>Hệ thống quản lý dịch vụ</w:t>
      </w:r>
      <w:r w:rsidRPr="00F81F48">
        <w:rPr>
          <w:lang w:eastAsia="vi-VN"/>
        </w:rPr>
        <w:t>:</w:t>
      </w:r>
    </w:p>
    <w:p w14:paraId="0A1B6A7A" w14:textId="03F77D3B" w:rsidR="00CC2747" w:rsidRPr="00F81F48" w:rsidRDefault="00CC2747" w:rsidP="003C586F">
      <w:pPr>
        <w:pStyle w:val="ListParagraph"/>
        <w:ind w:left="1080" w:firstLine="540"/>
        <w:rPr>
          <w:lang w:val="vi-VN" w:eastAsia="vi-VN"/>
        </w:rPr>
      </w:pPr>
      <w:r w:rsidRPr="00F81F48">
        <w:rPr>
          <w:lang w:val="vi-VN" w:eastAsia="vi-VN"/>
        </w:rPr>
        <w:t xml:space="preserve">Khi cần </w:t>
      </w:r>
      <w:r w:rsidR="004A1726" w:rsidRPr="00F81F48">
        <w:rPr>
          <w:lang w:eastAsia="vi-VN"/>
        </w:rPr>
        <w:t>đ</w:t>
      </w:r>
      <w:r w:rsidRPr="00F81F48">
        <w:rPr>
          <w:lang w:val="vi-VN" w:eastAsia="vi-VN"/>
        </w:rPr>
        <w:t>iều chỉnh thông tin dịch vụ cũng như xóa đi các dịch vụ không phù hợp đối</w:t>
      </w:r>
      <w:r w:rsidRPr="00F81F48">
        <w:rPr>
          <w:lang w:eastAsia="vi-VN"/>
        </w:rPr>
        <w:t xml:space="preserve"> </w:t>
      </w:r>
      <w:r w:rsidRPr="00F81F48">
        <w:rPr>
          <w:lang w:val="vi-VN" w:eastAsia="vi-VN"/>
        </w:rPr>
        <w:t>với khách sạn nữa hoặc các dịch vụ mà khách sạn mới được bổ sung sẽ do bộ phận dịch</w:t>
      </w:r>
      <w:r w:rsidRPr="00F81F48">
        <w:rPr>
          <w:lang w:eastAsia="vi-VN"/>
        </w:rPr>
        <w:t xml:space="preserve"> </w:t>
      </w:r>
      <w:r w:rsidRPr="00F81F48">
        <w:rPr>
          <w:lang w:val="vi-VN" w:eastAsia="vi-VN"/>
        </w:rPr>
        <w:t>vụ quản lý.</w:t>
      </w:r>
    </w:p>
    <w:p w14:paraId="32B2FC65" w14:textId="345079BC"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quản lý phòng</w:t>
      </w:r>
      <w:r w:rsidRPr="00F81F48">
        <w:rPr>
          <w:lang w:eastAsia="vi-VN"/>
        </w:rPr>
        <w:t>:</w:t>
      </w:r>
    </w:p>
    <w:p w14:paraId="3C7FD5C6" w14:textId="696CDA8F" w:rsidR="00CC2747" w:rsidRPr="00F81F48" w:rsidRDefault="00CC2747" w:rsidP="003C586F">
      <w:pPr>
        <w:pStyle w:val="ListParagraph"/>
        <w:ind w:left="1080" w:firstLine="540"/>
        <w:rPr>
          <w:lang w:val="vi-VN" w:eastAsia="vi-VN"/>
        </w:rPr>
      </w:pPr>
      <w:r w:rsidRPr="00F81F48">
        <w:rPr>
          <w:lang w:val="vi-VN" w:eastAsia="vi-VN"/>
        </w:rPr>
        <w:t>Khi cần điều chỉnh thông tin phòng cũng như xóa đi các phòng đang trong tình trạng</w:t>
      </w:r>
      <w:r w:rsidRPr="00F81F48">
        <w:rPr>
          <w:lang w:eastAsia="vi-VN"/>
        </w:rPr>
        <w:t xml:space="preserve"> </w:t>
      </w:r>
      <w:r w:rsidRPr="00F81F48">
        <w:rPr>
          <w:lang w:val="vi-VN" w:eastAsia="vi-VN"/>
        </w:rPr>
        <w:t>s</w:t>
      </w:r>
      <w:r w:rsidR="00E74AC6" w:rsidRPr="00F81F48">
        <w:rPr>
          <w:lang w:eastAsia="vi-VN"/>
        </w:rPr>
        <w:t>ử</w:t>
      </w:r>
      <w:r w:rsidRPr="00F81F48">
        <w:rPr>
          <w:lang w:val="vi-VN" w:eastAsia="vi-VN"/>
        </w:rPr>
        <w:t>a chữa không thể phục vụ khách hàng hoặc thêm vào các phòng đã được sửa chữa</w:t>
      </w:r>
      <w:r w:rsidRPr="00F81F48">
        <w:rPr>
          <w:lang w:eastAsia="vi-VN"/>
        </w:rPr>
        <w:t xml:space="preserve"> </w:t>
      </w:r>
      <w:r w:rsidRPr="00F81F48">
        <w:rPr>
          <w:lang w:val="vi-VN" w:eastAsia="vi-VN"/>
        </w:rPr>
        <w:t>xong sẵn sang phục vụ nhu cầu khách hàng sẽ do bộ phận kinh doanh quản lý.</w:t>
      </w:r>
    </w:p>
    <w:p w14:paraId="22BAFCD7" w14:textId="2D44F36C" w:rsidR="00CC2747" w:rsidRPr="00F81F48" w:rsidRDefault="00CC2747" w:rsidP="003C586F">
      <w:pPr>
        <w:pStyle w:val="ListParagraph"/>
        <w:ind w:left="1080" w:firstLine="540"/>
        <w:rPr>
          <w:lang w:val="vi-VN" w:eastAsia="vi-VN"/>
        </w:rPr>
      </w:pPr>
      <w:r w:rsidRPr="00F81F48">
        <w:rPr>
          <w:lang w:val="vi-VN" w:eastAsia="vi-VN"/>
        </w:rPr>
        <w:t>Nhân viên bộ phân kinh doanh có thể xóa thông tin khách hàng khi thông tin của</w:t>
      </w:r>
      <w:r w:rsidRPr="00F81F48">
        <w:rPr>
          <w:lang w:eastAsia="vi-VN"/>
        </w:rPr>
        <w:t xml:space="preserve"> </w:t>
      </w:r>
      <w:r w:rsidRPr="00F81F48">
        <w:rPr>
          <w:lang w:val="vi-VN" w:eastAsia="vi-VN"/>
        </w:rPr>
        <w:t>khách hàng đó đã quá cũ và không còn dùng nữa và nhân viên kinh doanh là người quản</w:t>
      </w:r>
      <w:r w:rsidRPr="00F81F48">
        <w:rPr>
          <w:lang w:eastAsia="vi-VN"/>
        </w:rPr>
        <w:t xml:space="preserve"> </w:t>
      </w:r>
      <w:r w:rsidRPr="00F81F48">
        <w:rPr>
          <w:lang w:val="vi-VN" w:eastAsia="vi-VN"/>
        </w:rPr>
        <w:t>lý danh sách khách hàng.</w:t>
      </w:r>
    </w:p>
    <w:p w14:paraId="1856F376" w14:textId="60A5AF4E"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quản lý nhân sự</w:t>
      </w:r>
      <w:r w:rsidRPr="00F81F48">
        <w:rPr>
          <w:lang w:eastAsia="vi-VN"/>
        </w:rPr>
        <w:t>:</w:t>
      </w:r>
    </w:p>
    <w:p w14:paraId="4F4333F4" w14:textId="1D99F77D" w:rsidR="00CC2747" w:rsidRPr="00F81F48" w:rsidRDefault="00CC2747" w:rsidP="003C586F">
      <w:pPr>
        <w:pStyle w:val="ListParagraph"/>
        <w:ind w:left="1080" w:firstLine="540"/>
        <w:rPr>
          <w:lang w:val="vi-VN" w:eastAsia="vi-VN"/>
        </w:rPr>
      </w:pPr>
      <w:r w:rsidRPr="00F81F48">
        <w:rPr>
          <w:lang w:val="vi-VN" w:eastAsia="vi-VN"/>
        </w:rPr>
        <w:t>Khi nhân viên vào làm việc nhân viên sẽ điểm danh thông qua phiếu chấm công,</w:t>
      </w:r>
      <w:r w:rsidRPr="00F81F48">
        <w:rPr>
          <w:lang w:eastAsia="vi-VN"/>
        </w:rPr>
        <w:t xml:space="preserve"> </w:t>
      </w:r>
      <w:r w:rsidRPr="00F81F48">
        <w:rPr>
          <w:lang w:val="vi-VN" w:eastAsia="vi-VN"/>
        </w:rPr>
        <w:t>nhân viên bộ phận nhân sự sẽ thông qua đó thống kê giờ làm và gửi sang bộ phận kế</w:t>
      </w:r>
      <w:r w:rsidRPr="00F81F48">
        <w:rPr>
          <w:lang w:eastAsia="vi-VN"/>
        </w:rPr>
        <w:t xml:space="preserve"> </w:t>
      </w:r>
      <w:r w:rsidRPr="00F81F48">
        <w:rPr>
          <w:lang w:val="vi-VN" w:eastAsia="vi-VN"/>
        </w:rPr>
        <w:t>toán và dựa trên đó nhân viên kế toán sẽ tính lương cho nhân viên. Bộ phận còn đảm</w:t>
      </w:r>
      <w:r w:rsidRPr="00F81F48">
        <w:rPr>
          <w:lang w:eastAsia="vi-VN"/>
        </w:rPr>
        <w:t xml:space="preserve"> </w:t>
      </w:r>
      <w:r w:rsidRPr="00F81F48">
        <w:rPr>
          <w:lang w:val="vi-VN" w:eastAsia="vi-VN"/>
        </w:rPr>
        <w:t>nhiệm việc quản lý danh sách nhân viên.</w:t>
      </w:r>
    </w:p>
    <w:p w14:paraId="36B8276A" w14:textId="7AEAC0FD" w:rsidR="00CC2747" w:rsidRPr="00F81F48" w:rsidRDefault="00C34C95" w:rsidP="00D67416">
      <w:pPr>
        <w:pStyle w:val="Heading3"/>
      </w:pPr>
      <w:bookmarkStart w:id="38" w:name="_Toc515723836"/>
      <w:r w:rsidRPr="00F81F48">
        <w:rPr>
          <w:lang w:val="en-US"/>
        </w:rPr>
        <w:t xml:space="preserve"> </w:t>
      </w:r>
      <w:r w:rsidR="00AA028E" w:rsidRPr="00F81F48">
        <w:t>Phương pháp phát triển</w:t>
      </w:r>
      <w:bookmarkEnd w:id="38"/>
    </w:p>
    <w:p w14:paraId="6CCE8639" w14:textId="69B2D4D3" w:rsidR="00AA028E" w:rsidRPr="00F81F48" w:rsidRDefault="00AA028E" w:rsidP="00AA028E">
      <w:pPr>
        <w:rPr>
          <w:lang w:eastAsia="vi-VN"/>
        </w:rPr>
      </w:pPr>
      <w:r w:rsidRPr="00F81F48">
        <w:rPr>
          <w:lang w:eastAsia="vi-VN"/>
        </w:rPr>
        <w:tab/>
        <w:t>Theo mô hình phát triển phần mềm</w:t>
      </w:r>
      <w:r w:rsidR="00BF3816" w:rsidRPr="00F81F48">
        <w:rPr>
          <w:lang w:eastAsia="vi-VN"/>
        </w:rPr>
        <w:t xml:space="preserve"> Tăng trưởng lặp</w:t>
      </w:r>
      <w:r w:rsidR="00125800" w:rsidRPr="00F81F48">
        <w:rPr>
          <w:lang w:eastAsia="vi-VN"/>
        </w:rPr>
        <w:t xml:space="preserve"> (Iterative and Incremental model).</w:t>
      </w:r>
    </w:p>
    <w:p w14:paraId="033EB2A7" w14:textId="7E529BCE" w:rsidR="00F214EE" w:rsidRPr="00F81F48" w:rsidRDefault="00F214EE" w:rsidP="00F214EE">
      <w:pPr>
        <w:jc w:val="center"/>
        <w:rPr>
          <w:lang w:eastAsia="vi-VN"/>
        </w:rPr>
      </w:pPr>
      <w:r w:rsidRPr="00F81F48">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Pr="00F81F48" w:rsidRDefault="00D305AE" w:rsidP="00F214EE">
      <w:pPr>
        <w:jc w:val="center"/>
        <w:rPr>
          <w:lang w:eastAsia="vi-VN"/>
        </w:rPr>
      </w:pPr>
      <w:r w:rsidRPr="00F81F48">
        <w:rPr>
          <w:lang w:eastAsia="vi-VN"/>
        </w:rPr>
        <w:t>Hình 1.4.1 – Mô hình Iterative and Incremental model</w:t>
      </w:r>
    </w:p>
    <w:p w14:paraId="7ACEBCCC" w14:textId="48F5AB96" w:rsidR="003E24D6" w:rsidRPr="00F81F48" w:rsidRDefault="003E24D6" w:rsidP="003E24D6">
      <w:pPr>
        <w:rPr>
          <w:lang w:eastAsia="vi-VN"/>
        </w:rPr>
      </w:pPr>
      <w:r w:rsidRPr="00F81F48">
        <w:rPr>
          <w:lang w:eastAsia="vi-VN"/>
        </w:rPr>
        <w:t>Đặc điểm của mô hình:</w:t>
      </w:r>
    </w:p>
    <w:p w14:paraId="4748C194" w14:textId="07CC3EF2" w:rsidR="00575925" w:rsidRPr="00F81F48" w:rsidRDefault="00575925" w:rsidP="00575925">
      <w:pPr>
        <w:pStyle w:val="ListParagraph"/>
        <w:numPr>
          <w:ilvl w:val="0"/>
          <w:numId w:val="12"/>
        </w:numPr>
        <w:rPr>
          <w:lang w:eastAsia="vi-VN"/>
        </w:rPr>
      </w:pPr>
      <w:r w:rsidRPr="00F81F48">
        <w:rPr>
          <w:lang w:eastAsia="vi-VN"/>
        </w:rPr>
        <w:t>Linh hoạt, ít tốn kém khi thay đổi yêu cầu</w:t>
      </w:r>
      <w:r w:rsidR="00BB7DFC" w:rsidRPr="00F81F48">
        <w:rPr>
          <w:lang w:eastAsia="vi-VN"/>
        </w:rPr>
        <w:t>.</w:t>
      </w:r>
    </w:p>
    <w:p w14:paraId="4D373517" w14:textId="419774B3" w:rsidR="00575925" w:rsidRPr="00F81F48" w:rsidRDefault="00575925" w:rsidP="00575925">
      <w:pPr>
        <w:pStyle w:val="ListParagraph"/>
        <w:numPr>
          <w:ilvl w:val="0"/>
          <w:numId w:val="12"/>
        </w:numPr>
        <w:rPr>
          <w:lang w:eastAsia="vi-VN"/>
        </w:rPr>
      </w:pPr>
      <w:r w:rsidRPr="00F81F48">
        <w:rPr>
          <w:lang w:eastAsia="vi-VN"/>
        </w:rPr>
        <w:t>Các module được chia nhỏ, dễ hiện thực và kiểm thử</w:t>
      </w:r>
      <w:r w:rsidR="00BB7DFC" w:rsidRPr="00F81F48">
        <w:rPr>
          <w:lang w:eastAsia="vi-VN"/>
        </w:rPr>
        <w:t>.</w:t>
      </w:r>
    </w:p>
    <w:p w14:paraId="13C47B0D" w14:textId="706A261E" w:rsidR="002E04F8" w:rsidRPr="00F81F48" w:rsidRDefault="00575925" w:rsidP="00575925">
      <w:pPr>
        <w:pStyle w:val="ListParagraph"/>
        <w:numPr>
          <w:ilvl w:val="0"/>
          <w:numId w:val="12"/>
        </w:numPr>
        <w:rPr>
          <w:lang w:eastAsia="vi-VN"/>
        </w:rPr>
      </w:pPr>
      <w:r w:rsidRPr="00F81F48">
        <w:rPr>
          <w:lang w:eastAsia="vi-VN"/>
        </w:rPr>
        <w:t>Các chức năng được phát triển theo từng bước / giai đoạn</w:t>
      </w:r>
      <w:r w:rsidR="00BB7DFC" w:rsidRPr="00F81F48">
        <w:rPr>
          <w:lang w:eastAsia="vi-VN"/>
        </w:rPr>
        <w:t>.</w:t>
      </w:r>
    </w:p>
    <w:p w14:paraId="33453580" w14:textId="77777777" w:rsidR="002E04F8" w:rsidRPr="00F81F48" w:rsidRDefault="002E04F8">
      <w:pPr>
        <w:spacing w:line="240" w:lineRule="auto"/>
        <w:jc w:val="left"/>
        <w:rPr>
          <w:lang w:eastAsia="vi-VN"/>
        </w:rPr>
      </w:pPr>
      <w:r w:rsidRPr="00F81F48">
        <w:rPr>
          <w:lang w:eastAsia="vi-VN"/>
        </w:rPr>
        <w:br w:type="page"/>
      </w:r>
    </w:p>
    <w:p w14:paraId="01CB600E" w14:textId="7714975D" w:rsidR="00AA028E" w:rsidRPr="00F81F48" w:rsidRDefault="00AA028E" w:rsidP="00D67416">
      <w:pPr>
        <w:pStyle w:val="Heading3"/>
      </w:pPr>
      <w:bookmarkStart w:id="39" w:name="_Toc515723837"/>
      <w:r w:rsidRPr="00F81F48">
        <w:lastRenderedPageBreak/>
        <w:t>Ngôn ngữ lập trình</w:t>
      </w:r>
      <w:bookmarkEnd w:id="39"/>
    </w:p>
    <w:tbl>
      <w:tblPr>
        <w:tblStyle w:val="DTSC1"/>
        <w:tblW w:w="0" w:type="auto"/>
        <w:tblLook w:val="0480" w:firstRow="0" w:lastRow="0" w:firstColumn="1" w:lastColumn="0" w:noHBand="0" w:noVBand="1"/>
      </w:tblPr>
      <w:tblGrid>
        <w:gridCol w:w="4834"/>
        <w:gridCol w:w="4831"/>
      </w:tblGrid>
      <w:tr w:rsidR="00FF4FA7" w:rsidRPr="00F81F48" w14:paraId="41E6894B" w14:textId="77777777" w:rsidTr="002E04F8">
        <w:trPr>
          <w:trHeight w:val="305"/>
        </w:trPr>
        <w:tc>
          <w:tcPr>
            <w:tcW w:w="4834" w:type="dxa"/>
          </w:tcPr>
          <w:p w14:paraId="7DBC5EC7" w14:textId="012238DC" w:rsidR="00FF4FA7" w:rsidRPr="00F81F48" w:rsidRDefault="002177CF" w:rsidP="00CD1AE0">
            <w:pPr>
              <w:spacing w:line="240" w:lineRule="auto"/>
              <w:jc w:val="center"/>
              <w:rPr>
                <w:b/>
                <w:lang w:eastAsia="vi-VN"/>
              </w:rPr>
            </w:pPr>
            <w:r w:rsidRPr="00F81F48">
              <w:rPr>
                <w:lang w:eastAsia="vi-VN"/>
              </w:rPr>
              <w:br w:type="page"/>
            </w:r>
            <w:r w:rsidR="00D82206" w:rsidRPr="00F81F48">
              <w:rPr>
                <w:b/>
                <w:lang w:eastAsia="vi-VN"/>
              </w:rPr>
              <w:t>Ngôn ngữ lập trình</w:t>
            </w:r>
          </w:p>
        </w:tc>
        <w:tc>
          <w:tcPr>
            <w:tcW w:w="4831" w:type="dxa"/>
          </w:tcPr>
          <w:p w14:paraId="3E8CFD84" w14:textId="782C5E90" w:rsidR="00FF4FA7" w:rsidRPr="00F81F48" w:rsidRDefault="00D82206" w:rsidP="00CD1AE0">
            <w:pPr>
              <w:spacing w:line="240" w:lineRule="auto"/>
              <w:jc w:val="center"/>
              <w:rPr>
                <w:b/>
                <w:lang w:eastAsia="vi-VN"/>
              </w:rPr>
            </w:pPr>
            <w:r w:rsidRPr="00F81F48">
              <w:rPr>
                <w:b/>
                <w:lang w:eastAsia="vi-VN"/>
              </w:rPr>
              <w:t>Hệ quản trị cơ sở dữ liệu</w:t>
            </w:r>
          </w:p>
        </w:tc>
      </w:tr>
      <w:tr w:rsidR="00FF4FA7" w:rsidRPr="00F81F48" w14:paraId="63774582" w14:textId="77777777" w:rsidTr="002E04F8">
        <w:tc>
          <w:tcPr>
            <w:tcW w:w="4834" w:type="dxa"/>
          </w:tcPr>
          <w:p w14:paraId="1185382C" w14:textId="77777777" w:rsidR="00FF4FA7" w:rsidRPr="00F81F48" w:rsidRDefault="00FF4FA7" w:rsidP="00FF4FA7">
            <w:pPr>
              <w:jc w:val="center"/>
              <w:rPr>
                <w:lang w:eastAsia="vi-VN"/>
              </w:rPr>
            </w:pPr>
            <w:r w:rsidRPr="00F81F48">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Pr="00F81F48" w:rsidRDefault="00D82206" w:rsidP="00FF4FA7">
            <w:pPr>
              <w:jc w:val="center"/>
              <w:rPr>
                <w:lang w:eastAsia="vi-VN"/>
              </w:rPr>
            </w:pPr>
            <w:r w:rsidRPr="00F81F48">
              <w:rPr>
                <w:b/>
                <w:lang w:eastAsia="vi-VN"/>
              </w:rPr>
              <w:t>C Sharp</w:t>
            </w:r>
          </w:p>
        </w:tc>
        <w:tc>
          <w:tcPr>
            <w:tcW w:w="4831" w:type="dxa"/>
          </w:tcPr>
          <w:p w14:paraId="0D6BCEA1" w14:textId="77777777" w:rsidR="00D82206" w:rsidRPr="00F81F48" w:rsidRDefault="00FF4FA7" w:rsidP="00FF4FA7">
            <w:pPr>
              <w:jc w:val="center"/>
              <w:rPr>
                <w:b/>
                <w:lang w:eastAsia="vi-VN"/>
              </w:rPr>
            </w:pPr>
            <w:r w:rsidRPr="00F81F48">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81F48">
              <w:rPr>
                <w:b/>
                <w:lang w:eastAsia="vi-VN"/>
              </w:rPr>
              <w:t xml:space="preserve"> </w:t>
            </w:r>
          </w:p>
          <w:p w14:paraId="2F441F73" w14:textId="7079D84C" w:rsidR="00FF4FA7" w:rsidRPr="00F81F48" w:rsidRDefault="00D82206" w:rsidP="00FF4FA7">
            <w:pPr>
              <w:jc w:val="center"/>
              <w:rPr>
                <w:lang w:eastAsia="vi-VN"/>
              </w:rPr>
            </w:pPr>
            <w:r w:rsidRPr="00F81F48">
              <w:rPr>
                <w:b/>
                <w:lang w:eastAsia="vi-VN"/>
              </w:rPr>
              <w:t>PostgreSQL</w:t>
            </w:r>
          </w:p>
        </w:tc>
      </w:tr>
    </w:tbl>
    <w:p w14:paraId="5598AE14" w14:textId="7C343BE5" w:rsidR="0045006B" w:rsidRPr="00F81F48" w:rsidRDefault="00C34C95" w:rsidP="00D67416">
      <w:pPr>
        <w:pStyle w:val="Heading3"/>
      </w:pPr>
      <w:bookmarkStart w:id="40" w:name="_Toc515723838"/>
      <w:r w:rsidRPr="00F81F48">
        <w:rPr>
          <w:lang w:val="en-US"/>
        </w:rPr>
        <w:t xml:space="preserve"> </w:t>
      </w:r>
      <w:r w:rsidR="0045006B" w:rsidRPr="00F81F48">
        <w:t>Môi trường phát triển</w:t>
      </w:r>
      <w:bookmarkEnd w:id="40"/>
    </w:p>
    <w:p w14:paraId="49ECBA5B" w14:textId="77777777" w:rsidR="00055AAA" w:rsidRPr="00F81F48" w:rsidRDefault="0045006B" w:rsidP="00055AAA">
      <w:pPr>
        <w:pStyle w:val="ListParagraph"/>
        <w:numPr>
          <w:ilvl w:val="0"/>
          <w:numId w:val="10"/>
        </w:numPr>
        <w:rPr>
          <w:lang w:eastAsia="vi-VN"/>
        </w:rPr>
      </w:pPr>
      <w:r w:rsidRPr="00F81F48">
        <w:rPr>
          <w:lang w:eastAsia="vi-VN"/>
        </w:rPr>
        <w:t xml:space="preserve">Windows </w:t>
      </w:r>
    </w:p>
    <w:p w14:paraId="028642FF" w14:textId="77777777" w:rsidR="00055AAA" w:rsidRPr="00F81F48" w:rsidRDefault="0045006B" w:rsidP="00055AAA">
      <w:pPr>
        <w:pStyle w:val="ListParagraph"/>
        <w:numPr>
          <w:ilvl w:val="0"/>
          <w:numId w:val="10"/>
        </w:numPr>
        <w:rPr>
          <w:lang w:eastAsia="vi-VN"/>
        </w:rPr>
      </w:pPr>
      <w:r w:rsidRPr="00F81F48">
        <w:rPr>
          <w:lang w:eastAsia="vi-VN"/>
        </w:rPr>
        <w:t>Visual Studio 2017</w:t>
      </w:r>
    </w:p>
    <w:p w14:paraId="1B8CDA33" w14:textId="1841F7AA" w:rsidR="00AA028E" w:rsidRPr="00F81F48" w:rsidRDefault="00EE4BDD" w:rsidP="00055AAA">
      <w:pPr>
        <w:pStyle w:val="ListParagraph"/>
        <w:numPr>
          <w:ilvl w:val="0"/>
          <w:numId w:val="10"/>
        </w:numPr>
        <w:rPr>
          <w:lang w:eastAsia="vi-VN"/>
        </w:rPr>
      </w:pPr>
      <w:r w:rsidRPr="00F81F48">
        <w:rPr>
          <w:lang w:eastAsia="vi-VN"/>
        </w:rPr>
        <w:t>P</w:t>
      </w:r>
      <w:r w:rsidR="00B9104A" w:rsidRPr="00F81F48">
        <w:rPr>
          <w:lang w:eastAsia="vi-VN"/>
        </w:rPr>
        <w:t>gAdmin4</w:t>
      </w:r>
    </w:p>
    <w:p w14:paraId="35C6EE87" w14:textId="241C03EF" w:rsidR="00837CC3" w:rsidRPr="00F81F48" w:rsidRDefault="00837CC3" w:rsidP="00055AAA">
      <w:pPr>
        <w:pStyle w:val="ListParagraph"/>
        <w:numPr>
          <w:ilvl w:val="0"/>
          <w:numId w:val="10"/>
        </w:numPr>
        <w:rPr>
          <w:lang w:eastAsia="vi-VN"/>
        </w:rPr>
      </w:pPr>
      <w:r w:rsidRPr="00F81F48">
        <w:rPr>
          <w:lang w:eastAsia="vi-VN"/>
        </w:rPr>
        <w:t>Axure</w:t>
      </w:r>
      <w:r w:rsidR="00D90840" w:rsidRPr="00F81F48">
        <w:rPr>
          <w:lang w:eastAsia="vi-VN"/>
        </w:rPr>
        <w:t xml:space="preserve"> RP8</w:t>
      </w:r>
    </w:p>
    <w:p w14:paraId="4F681E32" w14:textId="476163F1" w:rsidR="00161EB0" w:rsidRPr="00F81F48" w:rsidRDefault="000F208F" w:rsidP="00D67416">
      <w:pPr>
        <w:pStyle w:val="Heading3"/>
      </w:pPr>
      <w:bookmarkStart w:id="41" w:name="_Toc515723839"/>
      <w:r w:rsidRPr="00F81F48">
        <w:rPr>
          <w:lang w:val="en-US"/>
        </w:rPr>
        <w:t xml:space="preserve"> </w:t>
      </w:r>
      <w:r w:rsidR="00951852" w:rsidRPr="00F81F48">
        <w:t>Các mối quan hệ của dự án này đến dự án khác</w:t>
      </w:r>
      <w:bookmarkEnd w:id="41"/>
    </w:p>
    <w:p w14:paraId="12FE54A7" w14:textId="371A68AE" w:rsidR="00161EB0" w:rsidRPr="00F81F48" w:rsidRDefault="00951852" w:rsidP="006A790F">
      <w:pPr>
        <w:rPr>
          <w:lang w:eastAsia="vi-VN"/>
        </w:rPr>
      </w:pPr>
      <w:r w:rsidRPr="00F81F48">
        <w:rPr>
          <w:lang w:eastAsia="vi-VN"/>
        </w:rPr>
        <w:tab/>
        <w:t xml:space="preserve">Ảnh hưởng to lớn đến dự án phần mềm </w:t>
      </w:r>
      <w:r w:rsidR="00062E1D" w:rsidRPr="00F81F48">
        <w:rPr>
          <w:lang w:eastAsia="vi-VN"/>
        </w:rPr>
        <w:t>“</w:t>
      </w:r>
      <w:r w:rsidRPr="00F81F48">
        <w:rPr>
          <w:lang w:eastAsia="vi-VN"/>
        </w:rPr>
        <w:t>Tìm phòng trống</w:t>
      </w:r>
      <w:r w:rsidR="00062E1D" w:rsidRPr="00F81F48">
        <w:rPr>
          <w:lang w:eastAsia="vi-VN"/>
        </w:rPr>
        <w:t>”</w:t>
      </w:r>
      <w:r w:rsidRPr="00F81F48">
        <w:rPr>
          <w:lang w:eastAsia="vi-VN"/>
        </w:rPr>
        <w:t>. (</w:t>
      </w:r>
      <w:r w:rsidR="005F2B60" w:rsidRPr="00F81F48">
        <w:rPr>
          <w:lang w:eastAsia="vi-VN"/>
        </w:rPr>
        <w:t>ví dụ</w:t>
      </w:r>
      <w:r w:rsidRPr="00F81F48">
        <w:rPr>
          <w:lang w:eastAsia="vi-VN"/>
        </w:rPr>
        <w:t>: Trivago.vn, Booking</w:t>
      </w:r>
      <w:r w:rsidR="00B963DD" w:rsidRPr="00F81F48">
        <w:rPr>
          <w:lang w:eastAsia="vi-VN"/>
        </w:rPr>
        <w:t>.com</w:t>
      </w:r>
      <w:r w:rsidRPr="00F81F48">
        <w:rPr>
          <w:lang w:eastAsia="vi-VN"/>
        </w:rPr>
        <w:t>,..)</w:t>
      </w:r>
    </w:p>
    <w:p w14:paraId="7575C2B0" w14:textId="75B03FCD" w:rsidR="006A790F" w:rsidRPr="00F81F48" w:rsidRDefault="006A790F" w:rsidP="008F175D">
      <w:pPr>
        <w:ind w:firstLine="720"/>
        <w:rPr>
          <w:lang w:eastAsia="vi-VN"/>
        </w:rPr>
      </w:pPr>
      <w:r w:rsidRPr="00F81F48">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sidRPr="00F81F48">
        <w:rPr>
          <w:lang w:eastAsia="vi-VN"/>
        </w:rPr>
        <w:t>“</w:t>
      </w:r>
      <w:r w:rsidRPr="00F81F48">
        <w:rPr>
          <w:lang w:eastAsia="vi-VN"/>
        </w:rPr>
        <w:t>Tìm phòng trống</w:t>
      </w:r>
      <w:r w:rsidR="00062E1D" w:rsidRPr="00F81F48">
        <w:rPr>
          <w:lang w:eastAsia="vi-VN"/>
        </w:rPr>
        <w:t>”</w:t>
      </w:r>
      <w:r w:rsidR="00AD7097" w:rsidRPr="00F81F48">
        <w:rPr>
          <w:lang w:eastAsia="vi-VN"/>
        </w:rPr>
        <w:t xml:space="preserve">, dữ liệu thông tin khách hàng sẽ được hệ thống phân tích tự động để </w:t>
      </w:r>
      <w:r w:rsidR="00736EB6" w:rsidRPr="00F81F48">
        <w:rPr>
          <w:lang w:eastAsia="vi-VN"/>
        </w:rPr>
        <w:t xml:space="preserve">đưa ra </w:t>
      </w:r>
      <w:r w:rsidR="00AD7097" w:rsidRPr="00F81F48">
        <w:rPr>
          <w:lang w:eastAsia="vi-VN"/>
        </w:rPr>
        <w:t>chiến lược qu</w:t>
      </w:r>
      <w:r w:rsidR="00062E1D" w:rsidRPr="00F81F48">
        <w:rPr>
          <w:lang w:eastAsia="vi-VN"/>
        </w:rPr>
        <w:t>ảng cáo, giới thiệu</w:t>
      </w:r>
      <w:r w:rsidR="00AD7097" w:rsidRPr="00F81F48">
        <w:rPr>
          <w:lang w:eastAsia="vi-VN"/>
        </w:rPr>
        <w:t xml:space="preserve"> phòng đúng với đối tượng khách hàng.</w:t>
      </w:r>
    </w:p>
    <w:p w14:paraId="1FEA0D43" w14:textId="0FE764C2" w:rsidR="00B358CF" w:rsidRPr="00F81F48"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515723840"/>
      <w:bookmarkStart w:id="47" w:name="_Toc351313945"/>
      <w:bookmarkStart w:id="48" w:name="_Toc355873075"/>
      <w:bookmarkStart w:id="49" w:name="_Toc357686233"/>
      <w:r w:rsidRPr="00F81F48">
        <w:rPr>
          <w:lang w:val="en-US"/>
        </w:rPr>
        <w:t xml:space="preserve">1.5 </w:t>
      </w:r>
      <w:r w:rsidR="00B358CF" w:rsidRPr="00F81F48">
        <w:rPr>
          <w:lang w:val="en-US"/>
        </w:rPr>
        <w:t>Các bên liên quan và nhân sự chính</w:t>
      </w:r>
      <w:bookmarkEnd w:id="42"/>
      <w:bookmarkEnd w:id="43"/>
      <w:bookmarkEnd w:id="44"/>
      <w:bookmarkEnd w:id="45"/>
      <w:bookmarkEnd w:id="46"/>
      <w:r w:rsidR="00B358CF" w:rsidRPr="00F81F48">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rsidRPr="00F81F48"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Pr="00F81F48" w:rsidRDefault="00B358CF" w:rsidP="001645DA">
            <w:pPr>
              <w:rPr>
                <w:lang w:eastAsia="vi-VN"/>
              </w:rPr>
            </w:pPr>
            <w:r w:rsidRPr="00F81F48">
              <w:rPr>
                <w:lang w:eastAsia="vi-VN"/>
              </w:rPr>
              <w:t>STT</w:t>
            </w:r>
          </w:p>
        </w:tc>
        <w:tc>
          <w:tcPr>
            <w:tcW w:w="2723" w:type="dxa"/>
          </w:tcPr>
          <w:p w14:paraId="61D6CAB5"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Họ Tên</w:t>
            </w:r>
          </w:p>
        </w:tc>
        <w:tc>
          <w:tcPr>
            <w:tcW w:w="1608" w:type="dxa"/>
          </w:tcPr>
          <w:p w14:paraId="082B5AB3"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 xml:space="preserve">Bộ phận </w:t>
            </w:r>
          </w:p>
        </w:tc>
        <w:tc>
          <w:tcPr>
            <w:tcW w:w="2181" w:type="dxa"/>
          </w:tcPr>
          <w:p w14:paraId="02432972"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Vai trò &amp; trách nhiệm</w:t>
            </w:r>
          </w:p>
        </w:tc>
        <w:tc>
          <w:tcPr>
            <w:tcW w:w="2601" w:type="dxa"/>
          </w:tcPr>
          <w:p w14:paraId="6599B887"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Liên lạc</w:t>
            </w:r>
          </w:p>
        </w:tc>
      </w:tr>
      <w:tr w:rsidR="00AD5815" w:rsidRPr="00F81F48"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Pr="00F81F48" w:rsidRDefault="00AD5815" w:rsidP="00AD5815">
            <w:pPr>
              <w:rPr>
                <w:lang w:eastAsia="vi-VN"/>
              </w:rPr>
            </w:pPr>
            <w:r w:rsidRPr="00F81F48">
              <w:rPr>
                <w:lang w:eastAsia="vi-VN"/>
              </w:rPr>
              <w:t>1</w:t>
            </w:r>
          </w:p>
        </w:tc>
        <w:tc>
          <w:tcPr>
            <w:tcW w:w="2723" w:type="dxa"/>
          </w:tcPr>
          <w:p w14:paraId="3CBAB625" w14:textId="77777777" w:rsidR="00AD5815" w:rsidRPr="00F81F48"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{Bên khách hàng}</w:t>
            </w:r>
          </w:p>
        </w:tc>
        <w:tc>
          <w:tcPr>
            <w:tcW w:w="1608" w:type="dxa"/>
          </w:tcPr>
          <w:p w14:paraId="61EA74BE"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pPr>
            <w:r w:rsidRPr="00F81F48">
              <w:t>Email:</w:t>
            </w:r>
          </w:p>
          <w:p w14:paraId="0AD544C0"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rsidRPr="00F81F48">
              <w:t>SĐT:</w:t>
            </w:r>
          </w:p>
        </w:tc>
      </w:tr>
      <w:tr w:rsidR="00AD5815" w:rsidRPr="00F81F48"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Pr="00F81F48" w:rsidRDefault="00AD5815" w:rsidP="00AD5815">
            <w:pPr>
              <w:rPr>
                <w:lang w:eastAsia="vi-VN"/>
              </w:rPr>
            </w:pPr>
            <w:r w:rsidRPr="00F81F48">
              <w:rPr>
                <w:lang w:eastAsia="vi-VN"/>
              </w:rPr>
              <w:t>2</w:t>
            </w:r>
          </w:p>
        </w:tc>
        <w:tc>
          <w:tcPr>
            <w:tcW w:w="2723" w:type="dxa"/>
          </w:tcPr>
          <w:p w14:paraId="185F0C85" w14:textId="77777777" w:rsidR="00AD5815" w:rsidRPr="00F81F48"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{Bên đối tác} (nếu có)</w:t>
            </w:r>
          </w:p>
        </w:tc>
        <w:tc>
          <w:tcPr>
            <w:tcW w:w="1608" w:type="dxa"/>
          </w:tcPr>
          <w:p w14:paraId="116FF69A"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F81F48" w:rsidRDefault="00B358CF" w:rsidP="001645DA">
      <w:pPr>
        <w:rPr>
          <w:lang w:eastAsia="vi-VN"/>
        </w:rPr>
      </w:pPr>
    </w:p>
    <w:p w14:paraId="1F857177" w14:textId="0E7271D3" w:rsidR="00943675" w:rsidRPr="00F81F48"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5723841"/>
      <w:bookmarkEnd w:id="47"/>
      <w:bookmarkEnd w:id="48"/>
      <w:bookmarkEnd w:id="49"/>
      <w:r w:rsidRPr="00F81F48">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5"/>
        <w:gridCol w:w="2947"/>
        <w:gridCol w:w="2812"/>
        <w:gridCol w:w="3031"/>
      </w:tblGrid>
      <w:tr w:rsidR="00B17EF7" w:rsidRPr="00F81F48"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F81F48" w:rsidRDefault="00896EFB" w:rsidP="001645DA">
            <w:pPr>
              <w:rPr>
                <w:lang w:eastAsia="vi-VN"/>
              </w:rPr>
            </w:pPr>
            <w:r w:rsidRPr="00F81F48">
              <w:rPr>
                <w:lang w:eastAsia="vi-VN"/>
              </w:rPr>
              <w:t>STT</w:t>
            </w:r>
          </w:p>
        </w:tc>
        <w:tc>
          <w:tcPr>
            <w:tcW w:w="2971" w:type="dxa"/>
          </w:tcPr>
          <w:p w14:paraId="10AAB20A"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Họ Tên</w:t>
            </w:r>
          </w:p>
        </w:tc>
        <w:tc>
          <w:tcPr>
            <w:tcW w:w="2835" w:type="dxa"/>
          </w:tcPr>
          <w:p w14:paraId="7F7CF6A8"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 xml:space="preserve">Vai trò </w:t>
            </w:r>
          </w:p>
        </w:tc>
        <w:tc>
          <w:tcPr>
            <w:tcW w:w="3053" w:type="dxa"/>
          </w:tcPr>
          <w:p w14:paraId="780F80BE"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Trách nhiệm chính</w:t>
            </w:r>
          </w:p>
        </w:tc>
      </w:tr>
      <w:tr w:rsidR="00B17EF7" w:rsidRPr="00F81F48"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F81F48" w:rsidRDefault="00B17EF7" w:rsidP="001645DA">
            <w:pPr>
              <w:rPr>
                <w:lang w:eastAsia="vi-VN"/>
              </w:rPr>
            </w:pPr>
          </w:p>
        </w:tc>
        <w:tc>
          <w:tcPr>
            <w:tcW w:w="2971" w:type="dxa"/>
          </w:tcPr>
          <w:p w14:paraId="06434126"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111E5EEF" w14:textId="65F33CBE" w:rsidR="00E7721D" w:rsidRPr="00F81F48" w:rsidRDefault="000450D9" w:rsidP="000450D9">
      <w:pPr>
        <w:pStyle w:val="Heading1"/>
      </w:pPr>
      <w:bookmarkStart w:id="55" w:name="_Toc508892387"/>
      <w:bookmarkStart w:id="56" w:name="_Toc515723842"/>
      <w:r w:rsidRPr="00F81F48">
        <w:lastRenderedPageBreak/>
        <w:t xml:space="preserve">Đặc tả </w:t>
      </w:r>
      <w:r w:rsidRPr="00F81F48">
        <w:rPr>
          <w:lang w:val="en-US"/>
        </w:rPr>
        <w:t>Yêu cầu</w:t>
      </w:r>
      <w:bookmarkEnd w:id="55"/>
      <w:bookmarkEnd w:id="56"/>
      <w:r w:rsidRPr="00F81F48">
        <w:t xml:space="preserve"> </w:t>
      </w:r>
    </w:p>
    <w:p w14:paraId="7F2BCF0E" w14:textId="3E168A3D" w:rsidR="000450D9" w:rsidRPr="00F81F48" w:rsidRDefault="00E7721D" w:rsidP="003D4E49">
      <w:pPr>
        <w:ind w:firstLine="432"/>
        <w:rPr>
          <w:lang w:eastAsia="vi-VN"/>
        </w:rPr>
      </w:pPr>
      <w:r w:rsidRPr="00F81F48">
        <w:rPr>
          <w:lang w:eastAsia="vi-VN"/>
        </w:rPr>
        <w:t xml:space="preserve">Đặc tả yêu cầu là bản đặc tả (mô tả chi tiết) các dịch vụ mà hệ thống cung cấp và các ràng buộc để xây dựng và vận hành hệ thống. </w:t>
      </w:r>
      <w:r w:rsidR="00B45F82" w:rsidRPr="00F81F48">
        <w:rPr>
          <w:lang w:eastAsia="vi-VN"/>
        </w:rPr>
        <w:t xml:space="preserve">Phân tích và định rõ yêu cầu là bước kỹ thuật đầu tiên trong </w:t>
      </w:r>
      <w:r w:rsidRPr="00F81F48">
        <w:rPr>
          <w:lang w:eastAsia="vi-VN"/>
        </w:rPr>
        <w:t xml:space="preserve">quá trình phát triển </w:t>
      </w:r>
      <w:r w:rsidR="00B45F82" w:rsidRPr="00F81F48">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Pr="00F81F48" w:rsidRDefault="000450D9" w:rsidP="000450D9">
      <w:pPr>
        <w:pStyle w:val="Heading2"/>
      </w:pPr>
      <w:bookmarkStart w:id="57" w:name="_Toc508892388"/>
      <w:bookmarkStart w:id="58" w:name="_Toc515723843"/>
      <w:r w:rsidRPr="00F81F48">
        <w:t>Khảo sát yêu cầu</w:t>
      </w:r>
      <w:bookmarkEnd w:id="57"/>
      <w:bookmarkEnd w:id="58"/>
    </w:p>
    <w:p w14:paraId="50B8F6A9" w14:textId="4F6E80D8" w:rsidR="000450D9" w:rsidRPr="00F81F48" w:rsidRDefault="008A1C6A" w:rsidP="00D25404">
      <w:pPr>
        <w:ind w:firstLine="576"/>
        <w:rPr>
          <w:lang w:eastAsia="vi-VN"/>
        </w:rPr>
      </w:pPr>
      <w:r w:rsidRPr="00F81F4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F81F48">
        <w:rPr>
          <w:lang w:eastAsia="vi-VN"/>
        </w:rPr>
        <w:t xml:space="preserve"> Từ đó tạo nên tư liệu </w:t>
      </w:r>
      <w:r w:rsidR="0092074B" w:rsidRPr="00F81F48">
        <w:rPr>
          <w:lang w:eastAsia="vi-VN"/>
        </w:rPr>
        <w:t xml:space="preserve">cần thiết </w:t>
      </w:r>
      <w:r w:rsidR="00126E5B" w:rsidRPr="00F81F48">
        <w:rPr>
          <w:lang w:eastAsia="vi-VN"/>
        </w:rPr>
        <w:t xml:space="preserve">để cho việc phát triển và thiết kế hệ thống một cách </w:t>
      </w:r>
      <w:r w:rsidR="0092074B" w:rsidRPr="00F81F48">
        <w:rPr>
          <w:lang w:eastAsia="vi-VN"/>
        </w:rPr>
        <w:t>hiệu quả</w:t>
      </w:r>
      <w:r w:rsidR="00126E5B" w:rsidRPr="00F81F48">
        <w:rPr>
          <w:lang w:eastAsia="vi-VN"/>
        </w:rPr>
        <w:t>.</w:t>
      </w:r>
    </w:p>
    <w:p w14:paraId="62DBA109" w14:textId="77777777" w:rsidR="000450D9" w:rsidRPr="00F81F48" w:rsidRDefault="000450D9" w:rsidP="000450D9">
      <w:pPr>
        <w:pStyle w:val="Heading3"/>
      </w:pPr>
      <w:bookmarkStart w:id="59" w:name="_Toc508892389"/>
      <w:bookmarkStart w:id="60" w:name="_Toc515723844"/>
      <w:r w:rsidRPr="00F81F48">
        <w:t>Đối tượng khảo sát</w:t>
      </w:r>
      <w:bookmarkEnd w:id="59"/>
      <w:bookmarkEnd w:id="60"/>
    </w:p>
    <w:p w14:paraId="1FAFF81E" w14:textId="63425FC6" w:rsidR="00A87EED" w:rsidRPr="00F81F48" w:rsidRDefault="003B6DC5" w:rsidP="00BA7DC1">
      <w:pPr>
        <w:jc w:val="center"/>
        <w:rPr>
          <w:lang w:eastAsia="vi-VN"/>
        </w:rPr>
      </w:pPr>
      <w:r w:rsidRPr="00F81F48">
        <w:rPr>
          <w:rFonts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sidRPr="00F81F48">
        <w:rPr>
          <w:rFonts w:cs="Times New Roman"/>
          <w:noProof/>
          <w:sz w:val="26"/>
          <w:szCs w:val="26"/>
        </w:rPr>
        <w:t>Hình 2.1.1 – Sơ đ</w:t>
      </w:r>
      <w:r w:rsidR="00D305AE" w:rsidRPr="00F81F48">
        <w:t>ồ</w:t>
      </w:r>
      <w:r w:rsidR="00BA7DC1" w:rsidRPr="00F81F48">
        <w:rPr>
          <w:lang w:eastAsia="vi-VN"/>
        </w:rPr>
        <w:t xml:space="preserve"> các đối tượng khảo sát</w:t>
      </w:r>
    </w:p>
    <w:p w14:paraId="71CE892A" w14:textId="77777777" w:rsidR="000450D9" w:rsidRPr="00F81F48" w:rsidRDefault="000450D9" w:rsidP="000450D9">
      <w:pPr>
        <w:pStyle w:val="Heading3"/>
      </w:pPr>
      <w:bookmarkStart w:id="61" w:name="_Toc508892390"/>
      <w:bookmarkStart w:id="62" w:name="_Toc515723845"/>
      <w:r w:rsidRPr="00F81F48">
        <w:t>Nội dung khảo sát</w:t>
      </w:r>
      <w:bookmarkEnd w:id="61"/>
      <w:bookmarkEnd w:id="62"/>
    </w:p>
    <w:p w14:paraId="06B2751D" w14:textId="020E226F" w:rsidR="00263DA7" w:rsidRPr="00F81F48" w:rsidRDefault="00E82E8D" w:rsidP="00AC6219">
      <w:pPr>
        <w:pStyle w:val="ListParagraph"/>
        <w:numPr>
          <w:ilvl w:val="0"/>
          <w:numId w:val="17"/>
        </w:numPr>
        <w:rPr>
          <w:lang w:eastAsia="vi-VN"/>
        </w:rPr>
      </w:pPr>
      <w:r w:rsidRPr="00F81F48">
        <w:rPr>
          <w:b/>
          <w:lang w:eastAsia="vi-VN"/>
        </w:rPr>
        <w:t>Hiện trạng tổ chức</w:t>
      </w:r>
      <w:r w:rsidRPr="00F81F48">
        <w:rPr>
          <w:lang w:eastAsia="vi-VN"/>
        </w:rPr>
        <w:t xml:space="preserve">: </w:t>
      </w:r>
      <w:r w:rsidR="00263DA7" w:rsidRPr="00F81F48">
        <w:rPr>
          <w:lang w:eastAsia="vi-VN"/>
        </w:rPr>
        <w:t>(Cơ cấu, phân cấp quyền hạn, nhiệm vụ )</w:t>
      </w:r>
    </w:p>
    <w:p w14:paraId="740A3C4A" w14:textId="1A7691CD" w:rsidR="00263DA7" w:rsidRPr="00F81F48" w:rsidRDefault="00263DA7" w:rsidP="00AC6219">
      <w:pPr>
        <w:pStyle w:val="ListParagraph"/>
        <w:numPr>
          <w:ilvl w:val="0"/>
          <w:numId w:val="18"/>
        </w:numPr>
        <w:rPr>
          <w:lang w:eastAsia="vi-VN"/>
        </w:rPr>
      </w:pPr>
      <w:r w:rsidRPr="00F81F48">
        <w:rPr>
          <w:u w:val="single"/>
          <w:lang w:eastAsia="vi-VN"/>
        </w:rPr>
        <w:t>Giám đốc</w:t>
      </w:r>
      <w:r w:rsidRPr="00F81F48">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Pr="00F81F48" w:rsidRDefault="00263DA7" w:rsidP="00AC6219">
      <w:pPr>
        <w:pStyle w:val="ListParagraph"/>
        <w:numPr>
          <w:ilvl w:val="0"/>
          <w:numId w:val="18"/>
        </w:numPr>
        <w:rPr>
          <w:lang w:eastAsia="vi-VN"/>
        </w:rPr>
      </w:pPr>
      <w:r w:rsidRPr="00F81F48">
        <w:rPr>
          <w:u w:val="single"/>
          <w:lang w:eastAsia="vi-VN"/>
        </w:rPr>
        <w:t xml:space="preserve">Nhân viên </w:t>
      </w:r>
      <w:r w:rsidR="00BA7DC1" w:rsidRPr="00F81F48">
        <w:rPr>
          <w:u w:val="single"/>
          <w:lang w:eastAsia="vi-VN"/>
        </w:rPr>
        <w:t>nhân sự</w:t>
      </w:r>
      <w:r w:rsidRPr="00F81F48">
        <w:rPr>
          <w:lang w:eastAsia="vi-VN"/>
        </w:rPr>
        <w:t xml:space="preserve">: </w:t>
      </w:r>
      <w:r w:rsidR="00BA7DC1" w:rsidRPr="00F81F48">
        <w:rPr>
          <w:lang w:eastAsia="vi-VN"/>
        </w:rPr>
        <w:t>có nhiệm vu quản lý thông tin nhân viên, thông tin giờ làm, tiền lương, tiền thưởng…</w:t>
      </w:r>
    </w:p>
    <w:p w14:paraId="5F0F6CCB" w14:textId="7E3EAA63" w:rsidR="00263DA7" w:rsidRPr="00F81F48" w:rsidRDefault="00BA7DC1" w:rsidP="00AC6219">
      <w:pPr>
        <w:pStyle w:val="ListParagraph"/>
        <w:numPr>
          <w:ilvl w:val="0"/>
          <w:numId w:val="18"/>
        </w:numPr>
        <w:rPr>
          <w:lang w:eastAsia="vi-VN"/>
        </w:rPr>
      </w:pPr>
      <w:r w:rsidRPr="00F81F48">
        <w:rPr>
          <w:u w:val="single"/>
          <w:lang w:eastAsia="vi-VN"/>
        </w:rPr>
        <w:t>Nhân viên kinh doanh</w:t>
      </w:r>
      <w:r w:rsidRPr="00F81F48">
        <w:rPr>
          <w:lang w:eastAsia="vi-VN"/>
        </w:rPr>
        <w:t>: bộ phận này có nhiệm vụ quản lý danh sách khách hàng, quản lý thông tin về phòng, đưa ra chiến lược kinh doanh cụ thể cho khách sạn, bộ phận này chịu sự lãnh đạo trực tiếp từ giám đốc.</w:t>
      </w:r>
    </w:p>
    <w:p w14:paraId="19727267" w14:textId="64E57797" w:rsidR="00BA7DC1" w:rsidRPr="00F81F48" w:rsidRDefault="00BA7DC1" w:rsidP="00AC6219">
      <w:pPr>
        <w:pStyle w:val="ListParagraph"/>
        <w:numPr>
          <w:ilvl w:val="0"/>
          <w:numId w:val="18"/>
        </w:numPr>
        <w:rPr>
          <w:lang w:eastAsia="vi-VN"/>
        </w:rPr>
      </w:pPr>
      <w:r w:rsidRPr="00F81F48">
        <w:rPr>
          <w:u w:val="single"/>
          <w:lang w:eastAsia="vi-VN"/>
        </w:rPr>
        <w:lastRenderedPageBreak/>
        <w:t>Nhân viên tiếp tân</w:t>
      </w:r>
      <w:r w:rsidRPr="00F81F48">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2CE9AA7B" w:rsidR="00BA7DC1" w:rsidRPr="00F81F48" w:rsidRDefault="00BA7DC1" w:rsidP="00AC6219">
      <w:pPr>
        <w:pStyle w:val="ListParagraph"/>
        <w:numPr>
          <w:ilvl w:val="0"/>
          <w:numId w:val="18"/>
        </w:numPr>
        <w:rPr>
          <w:lang w:eastAsia="vi-VN"/>
        </w:rPr>
      </w:pPr>
      <w:r w:rsidRPr="00F81F48">
        <w:rPr>
          <w:u w:val="single"/>
          <w:lang w:eastAsia="vi-VN"/>
        </w:rPr>
        <w:t>Nhân viên kế toán</w:t>
      </w:r>
      <w:r w:rsidRPr="00F81F48">
        <w:rPr>
          <w:lang w:eastAsia="vi-VN"/>
        </w:rPr>
        <w:t>: quản lý thông tin tài chính thu chi trong khách sạn, có nhiệm vụ</w:t>
      </w:r>
      <w:r w:rsidR="003B71F5" w:rsidRPr="00F81F48">
        <w:rPr>
          <w:lang w:eastAsia="vi-VN"/>
        </w:rPr>
        <w:t xml:space="preserve"> </w:t>
      </w:r>
      <w:r w:rsidRPr="00F81F48">
        <w:rPr>
          <w:lang w:eastAsia="vi-VN"/>
        </w:rPr>
        <w:t>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Pr="00F81F48" w:rsidRDefault="00BA7DC1" w:rsidP="00AC6219">
      <w:pPr>
        <w:pStyle w:val="ListParagraph"/>
        <w:numPr>
          <w:ilvl w:val="0"/>
          <w:numId w:val="18"/>
        </w:numPr>
        <w:rPr>
          <w:lang w:eastAsia="vi-VN"/>
        </w:rPr>
      </w:pPr>
      <w:r w:rsidRPr="00F81F48">
        <w:rPr>
          <w:u w:val="single"/>
          <w:lang w:eastAsia="vi-VN"/>
        </w:rPr>
        <w:t>Nhân viên dịch vụ - tạp vụ</w:t>
      </w:r>
      <w:r w:rsidRPr="00F81F48">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Pr="00F81F48" w:rsidRDefault="00BA7DC1" w:rsidP="00AC6219">
      <w:pPr>
        <w:pStyle w:val="ListParagraph"/>
        <w:numPr>
          <w:ilvl w:val="0"/>
          <w:numId w:val="18"/>
        </w:numPr>
        <w:rPr>
          <w:lang w:eastAsia="vi-VN"/>
        </w:rPr>
      </w:pPr>
      <w:r w:rsidRPr="00F81F48">
        <w:rPr>
          <w:u w:val="single"/>
          <w:lang w:eastAsia="vi-VN"/>
        </w:rPr>
        <w:t>Nhân viên bảo vệ</w:t>
      </w:r>
      <w:r w:rsidRPr="00F81F48">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Pr="00F81F48" w:rsidRDefault="00BA7DC1" w:rsidP="00AC6219">
      <w:pPr>
        <w:pStyle w:val="ListParagraph"/>
        <w:numPr>
          <w:ilvl w:val="0"/>
          <w:numId w:val="17"/>
        </w:numPr>
        <w:rPr>
          <w:lang w:eastAsia="vi-VN"/>
        </w:rPr>
      </w:pPr>
      <w:r w:rsidRPr="00F81F48">
        <w:rPr>
          <w:b/>
          <w:lang w:eastAsia="vi-VN"/>
        </w:rPr>
        <w:t>Hiện trạng nghiệp vụ</w:t>
      </w:r>
      <w:r w:rsidRPr="00F81F48">
        <w:rPr>
          <w:lang w:eastAsia="vi-VN"/>
        </w:rPr>
        <w:t>:</w:t>
      </w:r>
      <w:r w:rsidR="00E405AB" w:rsidRPr="00F81F48">
        <w:rPr>
          <w:lang w:eastAsia="vi-VN"/>
        </w:rPr>
        <w:t xml:space="preserve"> Tất cả các nghiệp vụ hiện tại của khách sạn đều sử dụng phiếu viết tay và lưu trữ dữ liệu bằng phần mềm excel.</w:t>
      </w:r>
    </w:p>
    <w:p w14:paraId="6F3D3340" w14:textId="7FE05312" w:rsidR="00BA7DC1" w:rsidRPr="00F81F48" w:rsidRDefault="00E405AB" w:rsidP="00AC6219">
      <w:pPr>
        <w:pStyle w:val="ListParagraph"/>
        <w:numPr>
          <w:ilvl w:val="0"/>
          <w:numId w:val="19"/>
        </w:numPr>
        <w:rPr>
          <w:lang w:eastAsia="vi-VN"/>
        </w:rPr>
      </w:pPr>
      <w:r w:rsidRPr="00F81F48">
        <w:rPr>
          <w:u w:val="single"/>
          <w:lang w:eastAsia="vi-VN"/>
        </w:rPr>
        <w:t>Hoạt động</w:t>
      </w:r>
      <w:r w:rsidR="00BA7DC1" w:rsidRPr="00F81F48">
        <w:rPr>
          <w:u w:val="single"/>
          <w:lang w:eastAsia="vi-VN"/>
        </w:rPr>
        <w:t xml:space="preserve"> đặt phòng – thuê phòng – trả phòng</w:t>
      </w:r>
      <w:r w:rsidR="00BA7DC1" w:rsidRPr="00F81F48">
        <w:rPr>
          <w:lang w:eastAsia="vi-VN"/>
        </w:rPr>
        <w:t>:</w:t>
      </w:r>
    </w:p>
    <w:p w14:paraId="65EB6851" w14:textId="7733154A" w:rsidR="00BA7DC1" w:rsidRPr="00F81F48" w:rsidRDefault="00BA7DC1" w:rsidP="00AC6219">
      <w:pPr>
        <w:pStyle w:val="ListParagraph"/>
        <w:numPr>
          <w:ilvl w:val="0"/>
          <w:numId w:val="20"/>
        </w:numPr>
        <w:rPr>
          <w:lang w:eastAsia="vi-VN"/>
        </w:rPr>
      </w:pPr>
      <w:r w:rsidRPr="00F81F48">
        <w:rPr>
          <w:u w:val="single"/>
          <w:lang w:eastAsia="vi-VN"/>
        </w:rPr>
        <w:t>Đặt phòng</w:t>
      </w:r>
      <w:r w:rsidRPr="00F81F48">
        <w:rPr>
          <w:lang w:eastAsia="vi-VN"/>
        </w:rPr>
        <w:t>: đặt trước qua điện thoại, hoặc trực tiếp tại lễ tân khách sạn</w:t>
      </w:r>
    </w:p>
    <w:p w14:paraId="7DC4B3E3" w14:textId="56E1C35D" w:rsidR="00BA7DC1" w:rsidRPr="00F81F48" w:rsidRDefault="00BA7DC1" w:rsidP="00AC6219">
      <w:pPr>
        <w:pStyle w:val="ListParagraph"/>
        <w:numPr>
          <w:ilvl w:val="0"/>
          <w:numId w:val="20"/>
        </w:numPr>
        <w:rPr>
          <w:lang w:eastAsia="vi-VN"/>
        </w:rPr>
      </w:pPr>
      <w:r w:rsidRPr="00F81F48">
        <w:rPr>
          <w:u w:val="single"/>
          <w:lang w:eastAsia="vi-VN"/>
        </w:rPr>
        <w:t>Thuê phòng</w:t>
      </w:r>
      <w:r w:rsidRPr="00F81F48">
        <w:rPr>
          <w:lang w:eastAsia="vi-VN"/>
        </w:rPr>
        <w:t xml:space="preserve">: Khách hàng điền thông tin </w:t>
      </w:r>
      <w:r w:rsidR="00694D9B" w:rsidRPr="00F81F48">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Pr="00F81F48" w:rsidRDefault="00694D9B" w:rsidP="00AC6219">
      <w:pPr>
        <w:pStyle w:val="ListParagraph"/>
        <w:numPr>
          <w:ilvl w:val="0"/>
          <w:numId w:val="20"/>
        </w:numPr>
        <w:rPr>
          <w:lang w:eastAsia="vi-VN"/>
        </w:rPr>
      </w:pPr>
      <w:r w:rsidRPr="00F81F48">
        <w:rPr>
          <w:u w:val="single"/>
          <w:lang w:eastAsia="vi-VN"/>
        </w:rPr>
        <w:t>Trả phòng</w:t>
      </w:r>
      <w:r w:rsidRPr="00F81F48">
        <w:rPr>
          <w:lang w:eastAsia="vi-VN"/>
        </w:rPr>
        <w:t>: lưu lại ghi chú đã trả phòng vào tập tin excel và cập nhật lại tình trạng phòng đó.</w:t>
      </w:r>
    </w:p>
    <w:p w14:paraId="6578C3EA" w14:textId="239EF1A3" w:rsidR="00694D9B" w:rsidRPr="00F81F48" w:rsidRDefault="00E405AB" w:rsidP="00AC6219">
      <w:pPr>
        <w:pStyle w:val="ListParagraph"/>
        <w:numPr>
          <w:ilvl w:val="0"/>
          <w:numId w:val="19"/>
        </w:numPr>
        <w:rPr>
          <w:lang w:eastAsia="vi-VN"/>
        </w:rPr>
      </w:pPr>
      <w:r w:rsidRPr="00F81F48">
        <w:rPr>
          <w:u w:val="single"/>
          <w:lang w:eastAsia="vi-VN"/>
        </w:rPr>
        <w:t>Cách</w:t>
      </w:r>
      <w:r w:rsidR="00694D9B" w:rsidRPr="00F81F48">
        <w:rPr>
          <w:u w:val="single"/>
          <w:lang w:eastAsia="vi-VN"/>
        </w:rPr>
        <w:t xml:space="preserve"> đăng ký sử dụng dịch vụ</w:t>
      </w:r>
      <w:r w:rsidR="00694D9B" w:rsidRPr="00F81F48">
        <w:rPr>
          <w:lang w:eastAsia="vi-VN"/>
        </w:rPr>
        <w:t>: ghi chú lại trong dữ liệu thuê phòng của khách hàng đó trong tập tin excel để thanh toán tiền sau khi khách trả phòng</w:t>
      </w:r>
    </w:p>
    <w:p w14:paraId="7BDF0ADC" w14:textId="319D67EE" w:rsidR="00694D9B" w:rsidRPr="00F81F48" w:rsidRDefault="00E405AB" w:rsidP="00AC6219">
      <w:pPr>
        <w:pStyle w:val="ListParagraph"/>
        <w:numPr>
          <w:ilvl w:val="0"/>
          <w:numId w:val="19"/>
        </w:numPr>
        <w:rPr>
          <w:lang w:eastAsia="vi-VN"/>
        </w:rPr>
      </w:pPr>
      <w:r w:rsidRPr="00F81F48">
        <w:rPr>
          <w:u w:val="single"/>
          <w:lang w:eastAsia="vi-VN"/>
        </w:rPr>
        <w:t xml:space="preserve">Cách thức </w:t>
      </w:r>
      <w:r w:rsidR="00694D9B" w:rsidRPr="00F81F48">
        <w:rPr>
          <w:u w:val="single"/>
          <w:lang w:eastAsia="vi-VN"/>
        </w:rPr>
        <w:t>thanh toán</w:t>
      </w:r>
      <w:r w:rsidR="00694D9B" w:rsidRPr="00F81F48">
        <w:rPr>
          <w:lang w:eastAsia="vi-VN"/>
        </w:rPr>
        <w:t xml:space="preserve">: Kiểm tra trên dữ liệu thuê phòng của khách, tính số ngày ở, dịch vụ đã sử dụng, phí </w:t>
      </w:r>
      <w:r w:rsidRPr="00F81F48">
        <w:rPr>
          <w:lang w:eastAsia="vi-VN"/>
        </w:rPr>
        <w:t>hư hại cơ sở vật chất (nếu có). Lập phiếu thanh toán đưa cho khách hàng.</w:t>
      </w:r>
    </w:p>
    <w:p w14:paraId="1094AF61" w14:textId="37E02D33" w:rsidR="00E405AB" w:rsidRPr="00F81F48" w:rsidRDefault="00E405AB" w:rsidP="00AC6219">
      <w:pPr>
        <w:pStyle w:val="ListParagraph"/>
        <w:numPr>
          <w:ilvl w:val="0"/>
          <w:numId w:val="19"/>
        </w:numPr>
        <w:rPr>
          <w:lang w:eastAsia="vi-VN"/>
        </w:rPr>
      </w:pPr>
      <w:r w:rsidRPr="00F81F48">
        <w:rPr>
          <w:u w:val="single"/>
          <w:lang w:eastAsia="vi-VN"/>
        </w:rPr>
        <w:t>Lập báo cáo thống kê</w:t>
      </w:r>
      <w:r w:rsidRPr="00F81F48">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Pr="00F81F48" w:rsidRDefault="00E405AB" w:rsidP="00AC6219">
      <w:pPr>
        <w:pStyle w:val="ListParagraph"/>
        <w:numPr>
          <w:ilvl w:val="0"/>
          <w:numId w:val="19"/>
        </w:numPr>
        <w:rPr>
          <w:lang w:eastAsia="vi-VN"/>
        </w:rPr>
      </w:pPr>
      <w:r w:rsidRPr="00F81F48">
        <w:rPr>
          <w:u w:val="single"/>
          <w:lang w:eastAsia="vi-VN"/>
        </w:rPr>
        <w:t>Cách thức quản lý nhân sự</w:t>
      </w:r>
      <w:r w:rsidRPr="00F81F48">
        <w:rPr>
          <w:lang w:eastAsia="vi-VN"/>
        </w:rPr>
        <w:t xml:space="preserve">: nhân viên nhân sự lập </w:t>
      </w:r>
      <w:r w:rsidR="004A4C66" w:rsidRPr="00F81F48">
        <w:rPr>
          <w:lang w:eastAsia="vi-VN"/>
        </w:rPr>
        <w:t>bản biểu quản lý chấm công, danh sách tiền lương của từng nhân viên, ghi chú tiền thưởng…</w:t>
      </w:r>
    </w:p>
    <w:p w14:paraId="0BA97487" w14:textId="2568E0F1" w:rsidR="00E405AB" w:rsidRPr="00F81F48" w:rsidRDefault="00E405AB" w:rsidP="00AC6219">
      <w:pPr>
        <w:pStyle w:val="ListParagraph"/>
        <w:numPr>
          <w:ilvl w:val="0"/>
          <w:numId w:val="17"/>
        </w:numPr>
        <w:rPr>
          <w:lang w:eastAsia="vi-VN"/>
        </w:rPr>
      </w:pPr>
      <w:r w:rsidRPr="00F81F48">
        <w:rPr>
          <w:b/>
          <w:lang w:eastAsia="vi-VN"/>
        </w:rPr>
        <w:t>Hiện trạng tin học</w:t>
      </w:r>
      <w:r w:rsidRPr="00F81F48">
        <w:rPr>
          <w:lang w:eastAsia="vi-VN"/>
        </w:rPr>
        <w:t xml:space="preserve">: </w:t>
      </w:r>
    </w:p>
    <w:p w14:paraId="438A4A94" w14:textId="37E196C9" w:rsidR="00E405AB" w:rsidRPr="00F81F48" w:rsidRDefault="00E405AB" w:rsidP="00AC6219">
      <w:pPr>
        <w:pStyle w:val="ListParagraph"/>
        <w:numPr>
          <w:ilvl w:val="0"/>
          <w:numId w:val="21"/>
        </w:numPr>
        <w:rPr>
          <w:lang w:eastAsia="vi-VN"/>
        </w:rPr>
      </w:pPr>
      <w:r w:rsidRPr="00F81F48">
        <w:rPr>
          <w:lang w:eastAsia="vi-VN"/>
        </w:rPr>
        <w:t>Máy tính trang bị hệ điều hành window 7</w:t>
      </w:r>
      <w:r w:rsidR="00045933" w:rsidRPr="00F81F48">
        <w:rPr>
          <w:lang w:eastAsia="vi-VN"/>
        </w:rPr>
        <w:t>.</w:t>
      </w:r>
    </w:p>
    <w:p w14:paraId="0A7F78EF" w14:textId="7B4641EC" w:rsidR="00E405AB" w:rsidRPr="00F81F48" w:rsidRDefault="00E405AB" w:rsidP="00AC6219">
      <w:pPr>
        <w:pStyle w:val="ListParagraph"/>
        <w:numPr>
          <w:ilvl w:val="0"/>
          <w:numId w:val="21"/>
        </w:numPr>
        <w:rPr>
          <w:lang w:eastAsia="vi-VN"/>
        </w:rPr>
      </w:pPr>
      <w:r w:rsidRPr="00F81F48">
        <w:rPr>
          <w:lang w:eastAsia="vi-VN"/>
        </w:rPr>
        <w:t>Giám đốc, nhân viên lễ tân, kế toán, nhân sự sử dụng thành thạo các phần mềm tin học văn phòng, có ít nhất bằng B tin học.</w:t>
      </w:r>
    </w:p>
    <w:p w14:paraId="58EAEF22" w14:textId="77777777" w:rsidR="000450D9" w:rsidRPr="00F81F48" w:rsidRDefault="000450D9" w:rsidP="000450D9">
      <w:pPr>
        <w:pStyle w:val="Heading3"/>
      </w:pPr>
      <w:bookmarkStart w:id="63" w:name="_Toc508892391"/>
      <w:bookmarkStart w:id="64" w:name="_Toc515723846"/>
      <w:r w:rsidRPr="00F81F48">
        <w:lastRenderedPageBreak/>
        <w:t>Phương pháp khảo sát</w:t>
      </w:r>
      <w:bookmarkEnd w:id="63"/>
      <w:bookmarkEnd w:id="64"/>
    </w:p>
    <w:p w14:paraId="4DC471A8" w14:textId="4452FEDF" w:rsidR="00946C45" w:rsidRPr="00F81F48" w:rsidRDefault="00A4276C" w:rsidP="00AA406B">
      <w:pPr>
        <w:rPr>
          <w:lang w:eastAsia="vi-VN"/>
        </w:rPr>
      </w:pPr>
      <w:r w:rsidRPr="00F81F48">
        <w:rPr>
          <w:lang w:eastAsia="vi-VN"/>
        </w:rPr>
        <w:t xml:space="preserve">Sử dụng phương </w:t>
      </w:r>
      <w:r w:rsidR="008131DD" w:rsidRPr="00F81F48">
        <w:rPr>
          <w:lang w:eastAsia="vi-VN"/>
        </w:rPr>
        <w:t xml:space="preserve">pháp </w:t>
      </w:r>
      <w:r w:rsidRPr="00F81F48">
        <w:rPr>
          <w:lang w:eastAsia="vi-VN"/>
        </w:rPr>
        <w:t>phỏng vấn</w:t>
      </w:r>
      <w:r w:rsidR="008131DD" w:rsidRPr="00F81F48">
        <w:rPr>
          <w:lang w:eastAsia="vi-VN"/>
        </w:rPr>
        <w:t xml:space="preserve"> để khảo sát và lấy yêu cầu</w:t>
      </w:r>
      <w:r w:rsidR="00176532" w:rsidRPr="00F81F48">
        <w:rPr>
          <w:lang w:eastAsia="vi-VN"/>
        </w:rPr>
        <w:t>.</w:t>
      </w:r>
      <w:r w:rsidR="00223541" w:rsidRPr="00F81F48">
        <w:rPr>
          <w:lang w:eastAsia="vi-VN"/>
        </w:rPr>
        <w:t xml:space="preserve"> Có các 2 loại câu hỏi là câu hỏi mở và câu hỏi đóng.</w:t>
      </w:r>
    </w:p>
    <w:p w14:paraId="3F087738" w14:textId="1B6F8323" w:rsidR="0029637D" w:rsidRPr="00F81F48" w:rsidRDefault="0029637D" w:rsidP="0029637D">
      <w:pPr>
        <w:jc w:val="center"/>
        <w:rPr>
          <w:lang w:eastAsia="vi-VN"/>
        </w:rPr>
      </w:pPr>
      <w:r w:rsidRPr="00F81F48">
        <w:rPr>
          <w:lang w:eastAsia="vi-VN"/>
        </w:rPr>
        <w:t>Bảng 2.1.1 – So sánh ưu, khuy</w:t>
      </w:r>
      <w:r w:rsidRPr="00F81F48">
        <w:t>ết điểm câu hỏi mở và câu hỏi đóng</w:t>
      </w:r>
    </w:p>
    <w:tbl>
      <w:tblPr>
        <w:tblStyle w:val="TableGridLight"/>
        <w:tblW w:w="10007" w:type="dxa"/>
        <w:tblLook w:val="04A0" w:firstRow="1" w:lastRow="0" w:firstColumn="1" w:lastColumn="0" w:noHBand="0" w:noVBand="1"/>
      </w:tblPr>
      <w:tblGrid>
        <w:gridCol w:w="5003"/>
        <w:gridCol w:w="5004"/>
      </w:tblGrid>
      <w:tr w:rsidR="00A65C9E" w:rsidRPr="00F81F48" w14:paraId="17F36A85" w14:textId="77777777" w:rsidTr="00A65C9E">
        <w:trPr>
          <w:trHeight w:val="390"/>
        </w:trPr>
        <w:tc>
          <w:tcPr>
            <w:tcW w:w="5003" w:type="dxa"/>
            <w:vAlign w:val="center"/>
          </w:tcPr>
          <w:p w14:paraId="17F46E40" w14:textId="5F26E58B" w:rsidR="00A65C9E" w:rsidRPr="00F81F48" w:rsidRDefault="00A65C9E" w:rsidP="00A65C9E">
            <w:pPr>
              <w:spacing w:line="240" w:lineRule="auto"/>
              <w:jc w:val="left"/>
              <w:rPr>
                <w:b/>
                <w:lang w:eastAsia="vi-VN"/>
              </w:rPr>
            </w:pPr>
            <w:r w:rsidRPr="00F81F48">
              <w:rPr>
                <w:b/>
                <w:lang w:eastAsia="vi-VN"/>
              </w:rPr>
              <w:t>CÂU HỎI MỞ</w:t>
            </w:r>
          </w:p>
        </w:tc>
        <w:tc>
          <w:tcPr>
            <w:tcW w:w="5004" w:type="dxa"/>
            <w:vAlign w:val="center"/>
          </w:tcPr>
          <w:p w14:paraId="173644A0" w14:textId="6DB1D762" w:rsidR="00A65C9E" w:rsidRPr="00F81F48" w:rsidRDefault="00A65C9E" w:rsidP="00A65C9E">
            <w:pPr>
              <w:spacing w:line="240" w:lineRule="auto"/>
              <w:jc w:val="left"/>
              <w:rPr>
                <w:b/>
                <w:lang w:eastAsia="vi-VN"/>
              </w:rPr>
            </w:pPr>
            <w:r w:rsidRPr="00F81F48">
              <w:rPr>
                <w:b/>
                <w:lang w:eastAsia="vi-VN"/>
              </w:rPr>
              <w:t>CÂU HỎI ĐÓNG</w:t>
            </w:r>
          </w:p>
        </w:tc>
      </w:tr>
      <w:tr w:rsidR="00A65C9E" w:rsidRPr="00F81F48" w14:paraId="2495BBBD" w14:textId="77777777" w:rsidTr="00A65C9E">
        <w:trPr>
          <w:trHeight w:val="1170"/>
        </w:trPr>
        <w:tc>
          <w:tcPr>
            <w:tcW w:w="5003" w:type="dxa"/>
            <w:vAlign w:val="center"/>
          </w:tcPr>
          <w:p w14:paraId="0B8A4F5F" w14:textId="77777777" w:rsidR="00A65C9E" w:rsidRPr="00F81F48" w:rsidRDefault="00A65C9E" w:rsidP="00A65C9E">
            <w:pPr>
              <w:spacing w:line="240" w:lineRule="auto"/>
              <w:jc w:val="left"/>
              <w:rPr>
                <w:i/>
                <w:lang w:eastAsia="vi-VN"/>
              </w:rPr>
            </w:pPr>
            <w:r w:rsidRPr="00F81F48">
              <w:rPr>
                <w:i/>
                <w:lang w:eastAsia="vi-VN"/>
              </w:rPr>
              <w:t>Ưu điểm</w:t>
            </w:r>
          </w:p>
          <w:p w14:paraId="2993E2B6" w14:textId="4F56BA24" w:rsidR="00A65C9E" w:rsidRPr="00F81F48" w:rsidRDefault="00A65C9E" w:rsidP="00A65C9E">
            <w:pPr>
              <w:spacing w:line="240" w:lineRule="auto"/>
              <w:jc w:val="left"/>
              <w:rPr>
                <w:lang w:eastAsia="vi-VN"/>
              </w:rPr>
            </w:pPr>
            <w:r w:rsidRPr="00F81F48">
              <w:rPr>
                <w:lang w:eastAsia="vi-VN"/>
              </w:rPr>
              <w:t>- Không ràng buộc kết quả trả lời</w:t>
            </w:r>
            <w:r w:rsidR="00446A4F" w:rsidRPr="00F81F48">
              <w:rPr>
                <w:lang w:eastAsia="vi-VN"/>
              </w:rPr>
              <w:t>.</w:t>
            </w:r>
          </w:p>
          <w:p w14:paraId="704A333A" w14:textId="4D2FCBBF" w:rsidR="00A65C9E" w:rsidRPr="00F81F48" w:rsidRDefault="00A65C9E" w:rsidP="00A65C9E">
            <w:pPr>
              <w:spacing w:line="240" w:lineRule="auto"/>
              <w:jc w:val="left"/>
              <w:rPr>
                <w:lang w:eastAsia="vi-VN"/>
              </w:rPr>
            </w:pPr>
            <w:r w:rsidRPr="00F81F48">
              <w:rPr>
                <w:lang w:eastAsia="vi-VN"/>
              </w:rPr>
              <w:t>- Có thể phát sinh ý tưởng mới</w:t>
            </w:r>
            <w:r w:rsidR="00446A4F" w:rsidRPr="00F81F48">
              <w:rPr>
                <w:lang w:eastAsia="vi-VN"/>
              </w:rPr>
              <w:t>.</w:t>
            </w:r>
          </w:p>
        </w:tc>
        <w:tc>
          <w:tcPr>
            <w:tcW w:w="5004" w:type="dxa"/>
            <w:vAlign w:val="center"/>
          </w:tcPr>
          <w:p w14:paraId="5143FCC9" w14:textId="77777777" w:rsidR="00D6121F" w:rsidRPr="00F81F48" w:rsidRDefault="00D6121F" w:rsidP="00D6121F">
            <w:pPr>
              <w:spacing w:line="240" w:lineRule="auto"/>
              <w:jc w:val="left"/>
              <w:rPr>
                <w:lang w:eastAsia="vi-VN"/>
              </w:rPr>
            </w:pPr>
          </w:p>
          <w:p w14:paraId="1C0BDD32" w14:textId="6A90C808" w:rsidR="00D6121F" w:rsidRPr="00F81F48" w:rsidRDefault="00D6121F" w:rsidP="00D6121F">
            <w:pPr>
              <w:spacing w:line="240" w:lineRule="auto"/>
              <w:jc w:val="left"/>
              <w:rPr>
                <w:lang w:eastAsia="vi-VN"/>
              </w:rPr>
            </w:pPr>
            <w:r w:rsidRPr="00F81F48">
              <w:rPr>
                <w:lang w:eastAsia="vi-VN"/>
              </w:rPr>
              <w:t>- Thời gian trả lời ngắn</w:t>
            </w:r>
            <w:r w:rsidR="00446A4F" w:rsidRPr="00F81F48">
              <w:rPr>
                <w:lang w:eastAsia="vi-VN"/>
              </w:rPr>
              <w:t>.</w:t>
            </w:r>
          </w:p>
          <w:p w14:paraId="699C19C6" w14:textId="7371A9EC" w:rsidR="00A65C9E" w:rsidRPr="00F81F48" w:rsidRDefault="00D6121F" w:rsidP="00446A4F">
            <w:pPr>
              <w:spacing w:line="240" w:lineRule="auto"/>
              <w:jc w:val="left"/>
              <w:rPr>
                <w:lang w:eastAsia="vi-VN"/>
              </w:rPr>
            </w:pPr>
            <w:r w:rsidRPr="00F81F48">
              <w:rPr>
                <w:lang w:eastAsia="vi-VN"/>
              </w:rPr>
              <w:t>- Nội dung trả lời tập trung, chi tiết,</w:t>
            </w:r>
            <w:r w:rsidR="00446A4F" w:rsidRPr="00F81F48">
              <w:rPr>
                <w:lang w:eastAsia="vi-VN"/>
              </w:rPr>
              <w:t xml:space="preserve"> </w:t>
            </w:r>
            <w:r w:rsidRPr="00F81F48">
              <w:rPr>
                <w:lang w:eastAsia="vi-VN"/>
              </w:rPr>
              <w:t>giúp khai thác tốt</w:t>
            </w:r>
            <w:r w:rsidR="00446A4F" w:rsidRPr="00F81F48">
              <w:rPr>
                <w:lang w:eastAsia="vi-VN"/>
              </w:rPr>
              <w:t>.</w:t>
            </w:r>
          </w:p>
        </w:tc>
      </w:tr>
      <w:tr w:rsidR="00A65C9E" w:rsidRPr="00F81F48" w14:paraId="658C02AA" w14:textId="77777777" w:rsidTr="00A54A90">
        <w:trPr>
          <w:trHeight w:val="2807"/>
        </w:trPr>
        <w:tc>
          <w:tcPr>
            <w:tcW w:w="5003" w:type="dxa"/>
            <w:vAlign w:val="center"/>
          </w:tcPr>
          <w:p w14:paraId="55A57180" w14:textId="77777777" w:rsidR="000E7D19" w:rsidRPr="00F81F48" w:rsidRDefault="000E7D19" w:rsidP="000E7D19">
            <w:pPr>
              <w:spacing w:line="240" w:lineRule="auto"/>
              <w:jc w:val="left"/>
              <w:rPr>
                <w:i/>
                <w:lang w:eastAsia="vi-VN"/>
              </w:rPr>
            </w:pPr>
            <w:r w:rsidRPr="00F81F48">
              <w:rPr>
                <w:i/>
                <w:lang w:eastAsia="vi-VN"/>
              </w:rPr>
              <w:t>Khuyết điểm</w:t>
            </w:r>
          </w:p>
          <w:p w14:paraId="47001304" w14:textId="20C66643" w:rsidR="000E7D19" w:rsidRPr="00F81F48" w:rsidRDefault="000E7D19" w:rsidP="000E7D19">
            <w:pPr>
              <w:spacing w:line="240" w:lineRule="auto"/>
              <w:jc w:val="left"/>
              <w:rPr>
                <w:lang w:eastAsia="vi-VN"/>
              </w:rPr>
            </w:pPr>
            <w:r w:rsidRPr="00F81F48">
              <w:rPr>
                <w:lang w:eastAsia="vi-VN"/>
              </w:rPr>
              <w:t>- Thời gian dễ kéo dài</w:t>
            </w:r>
            <w:r w:rsidR="00446A4F" w:rsidRPr="00F81F48">
              <w:rPr>
                <w:lang w:eastAsia="vi-VN"/>
              </w:rPr>
              <w:t>.</w:t>
            </w:r>
          </w:p>
          <w:p w14:paraId="68E66049" w14:textId="764DD5EE" w:rsidR="000E7D19" w:rsidRPr="00F81F48" w:rsidRDefault="000E7D19" w:rsidP="000E7D19">
            <w:pPr>
              <w:spacing w:line="240" w:lineRule="auto"/>
              <w:jc w:val="left"/>
              <w:rPr>
                <w:lang w:eastAsia="vi-VN"/>
              </w:rPr>
            </w:pPr>
            <w:r w:rsidRPr="00F81F48">
              <w:rPr>
                <w:lang w:eastAsia="vi-VN"/>
              </w:rPr>
              <w:t>- Khó tóm tắt nội dung</w:t>
            </w:r>
            <w:r w:rsidR="00446A4F" w:rsidRPr="00F81F48">
              <w:rPr>
                <w:lang w:eastAsia="vi-VN"/>
              </w:rPr>
              <w:t>.</w:t>
            </w:r>
          </w:p>
          <w:p w14:paraId="1F501056" w14:textId="05734A34" w:rsidR="00A65C9E" w:rsidRPr="00F81F48" w:rsidRDefault="000E7D19" w:rsidP="00446A4F">
            <w:pPr>
              <w:spacing w:line="240" w:lineRule="auto"/>
              <w:jc w:val="left"/>
              <w:rPr>
                <w:lang w:eastAsia="vi-VN"/>
              </w:rPr>
            </w:pPr>
            <w:r w:rsidRPr="00F81F48">
              <w:rPr>
                <w:lang w:eastAsia="vi-VN"/>
              </w:rPr>
              <w:t>- Nội dung trả lời có thể vượt phạm</w:t>
            </w:r>
            <w:r w:rsidR="00446A4F" w:rsidRPr="00F81F48">
              <w:rPr>
                <w:lang w:eastAsia="vi-VN"/>
              </w:rPr>
              <w:t xml:space="preserve"> </w:t>
            </w:r>
            <w:r w:rsidRPr="00F81F48">
              <w:rPr>
                <w:lang w:eastAsia="vi-VN"/>
              </w:rPr>
              <w:t>vi câu hỏi</w:t>
            </w:r>
            <w:r w:rsidR="00446A4F" w:rsidRPr="00F81F48">
              <w:rPr>
                <w:lang w:eastAsia="vi-VN"/>
              </w:rPr>
              <w:t>.</w:t>
            </w:r>
          </w:p>
        </w:tc>
        <w:tc>
          <w:tcPr>
            <w:tcW w:w="5004" w:type="dxa"/>
            <w:vAlign w:val="center"/>
          </w:tcPr>
          <w:p w14:paraId="63E6D746" w14:textId="77777777" w:rsidR="000E7D19" w:rsidRPr="00F81F48" w:rsidRDefault="000E7D19" w:rsidP="000E7D19">
            <w:pPr>
              <w:spacing w:line="240" w:lineRule="auto"/>
              <w:jc w:val="left"/>
              <w:rPr>
                <w:lang w:eastAsia="vi-VN"/>
              </w:rPr>
            </w:pPr>
          </w:p>
          <w:p w14:paraId="1AB599FB" w14:textId="77777777" w:rsidR="00A54A90" w:rsidRPr="00F81F48" w:rsidRDefault="00A54A90" w:rsidP="000E7D19">
            <w:pPr>
              <w:spacing w:line="240" w:lineRule="auto"/>
              <w:jc w:val="left"/>
              <w:rPr>
                <w:lang w:eastAsia="vi-VN"/>
              </w:rPr>
            </w:pPr>
          </w:p>
          <w:p w14:paraId="1E2CBD1D" w14:textId="47D0652E" w:rsidR="000E7D19" w:rsidRPr="00F81F48" w:rsidRDefault="000E7D19" w:rsidP="000E7D19">
            <w:pPr>
              <w:spacing w:line="240" w:lineRule="auto"/>
              <w:jc w:val="left"/>
              <w:rPr>
                <w:lang w:eastAsia="vi-VN"/>
              </w:rPr>
            </w:pPr>
            <w:r w:rsidRPr="00F81F48">
              <w:rPr>
                <w:lang w:eastAsia="vi-VN"/>
              </w:rPr>
              <w:t>- Mất nhiều thời gian chuẩn bị câu</w:t>
            </w:r>
            <w:r w:rsidR="00446A4F" w:rsidRPr="00F81F48">
              <w:rPr>
                <w:lang w:eastAsia="vi-VN"/>
              </w:rPr>
              <w:t xml:space="preserve"> </w:t>
            </w:r>
            <w:r w:rsidRPr="00F81F48">
              <w:rPr>
                <w:lang w:eastAsia="vi-VN"/>
              </w:rPr>
              <w:t>hỏi</w:t>
            </w:r>
            <w:r w:rsidR="00446A4F" w:rsidRPr="00F81F48">
              <w:rPr>
                <w:lang w:eastAsia="vi-VN"/>
              </w:rPr>
              <w:t>.</w:t>
            </w:r>
          </w:p>
          <w:p w14:paraId="376B1406" w14:textId="3DA841F8" w:rsidR="000E7D19" w:rsidRPr="00F81F48" w:rsidRDefault="000E7D19" w:rsidP="000E7D19">
            <w:pPr>
              <w:spacing w:line="240" w:lineRule="auto"/>
              <w:jc w:val="left"/>
              <w:rPr>
                <w:lang w:eastAsia="vi-VN"/>
              </w:rPr>
            </w:pPr>
            <w:r w:rsidRPr="00F81F48">
              <w:rPr>
                <w:lang w:eastAsia="vi-VN"/>
              </w:rPr>
              <w:t>- Thông tin hữu ích nhiều khi không</w:t>
            </w:r>
            <w:r w:rsidR="00446A4F" w:rsidRPr="00F81F48">
              <w:rPr>
                <w:lang w:eastAsia="vi-VN"/>
              </w:rPr>
              <w:t xml:space="preserve"> </w:t>
            </w:r>
            <w:r w:rsidRPr="00F81F48">
              <w:rPr>
                <w:lang w:eastAsia="vi-VN"/>
              </w:rPr>
              <w:t>nằm trong danh sách các câu trả</w:t>
            </w:r>
            <w:r w:rsidR="00446A4F" w:rsidRPr="00F81F48">
              <w:rPr>
                <w:lang w:eastAsia="vi-VN"/>
              </w:rPr>
              <w:t xml:space="preserve"> </w:t>
            </w:r>
            <w:r w:rsidRPr="00F81F48">
              <w:rPr>
                <w:lang w:eastAsia="vi-VN"/>
              </w:rPr>
              <w:t>lời có sẵn</w:t>
            </w:r>
            <w:r w:rsidR="00446A4F" w:rsidRPr="00F81F48">
              <w:rPr>
                <w:lang w:eastAsia="vi-VN"/>
              </w:rPr>
              <w:t>.</w:t>
            </w:r>
          </w:p>
          <w:p w14:paraId="5D8F8271" w14:textId="7D1C7563" w:rsidR="00A65C9E" w:rsidRPr="00F81F48" w:rsidRDefault="000E7D19" w:rsidP="00446A4F">
            <w:pPr>
              <w:spacing w:line="240" w:lineRule="auto"/>
              <w:jc w:val="left"/>
              <w:rPr>
                <w:lang w:eastAsia="vi-VN"/>
              </w:rPr>
            </w:pPr>
            <w:r w:rsidRPr="00F81F48">
              <w:rPr>
                <w:lang w:eastAsia="vi-VN"/>
              </w:rPr>
              <w:t>- Không mở rộng được kết quả trả</w:t>
            </w:r>
            <w:r w:rsidR="00446A4F" w:rsidRPr="00F81F48">
              <w:rPr>
                <w:lang w:eastAsia="vi-VN"/>
              </w:rPr>
              <w:t xml:space="preserve"> </w:t>
            </w:r>
            <w:r w:rsidRPr="00F81F48">
              <w:rPr>
                <w:lang w:eastAsia="vi-VN"/>
              </w:rPr>
              <w:t>lời</w:t>
            </w:r>
            <w:r w:rsidR="00446A4F" w:rsidRPr="00F81F48">
              <w:rPr>
                <w:lang w:eastAsia="vi-VN"/>
              </w:rPr>
              <w:t>.</w:t>
            </w:r>
          </w:p>
        </w:tc>
      </w:tr>
    </w:tbl>
    <w:p w14:paraId="37E261D6" w14:textId="77777777" w:rsidR="00A65C9E" w:rsidRPr="00F81F48" w:rsidRDefault="00A65C9E" w:rsidP="00AA406B">
      <w:pPr>
        <w:rPr>
          <w:lang w:eastAsia="vi-VN"/>
        </w:rPr>
      </w:pPr>
    </w:p>
    <w:p w14:paraId="6C45FE84" w14:textId="77777777" w:rsidR="00104D3C" w:rsidRPr="00F81F48" w:rsidRDefault="00104D3C">
      <w:pPr>
        <w:spacing w:line="240" w:lineRule="auto"/>
        <w:jc w:val="left"/>
        <w:rPr>
          <w:lang w:eastAsia="vi-VN"/>
        </w:rPr>
      </w:pPr>
      <w:r w:rsidRPr="00F81F48">
        <w:rPr>
          <w:lang w:eastAsia="vi-VN"/>
        </w:rPr>
        <w:br w:type="page"/>
      </w:r>
    </w:p>
    <w:p w14:paraId="0E47C472" w14:textId="17D28F04" w:rsidR="0029637D" w:rsidRPr="00F81F48" w:rsidRDefault="00104D3C" w:rsidP="00AA406B">
      <w:pPr>
        <w:rPr>
          <w:lang w:eastAsia="vi-VN"/>
        </w:rPr>
      </w:pPr>
      <w:r w:rsidRPr="00F81F48">
        <w:rPr>
          <w:lang w:eastAsia="vi-VN"/>
        </w:rPr>
        <w:lastRenderedPageBreak/>
        <w:t>Quy trình phỏng vấn</w:t>
      </w:r>
      <w:r w:rsidR="00D97731" w:rsidRPr="00F81F48">
        <w:rPr>
          <w:lang w:eastAsia="vi-VN"/>
        </w:rPr>
        <w:t>:</w:t>
      </w:r>
    </w:p>
    <w:p w14:paraId="0605972C" w14:textId="5D6417E2" w:rsidR="0029637D" w:rsidRPr="00F81F48" w:rsidRDefault="0029637D" w:rsidP="0029637D">
      <w:pPr>
        <w:rPr>
          <w:lang w:eastAsia="vi-VN"/>
        </w:rPr>
      </w:pPr>
      <w:r w:rsidRPr="00F81F48">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25EF12EC" w:rsidR="0031075C" w:rsidRPr="00F81F48" w:rsidRDefault="0029637D" w:rsidP="0029637D">
      <w:pPr>
        <w:jc w:val="center"/>
        <w:rPr>
          <w:lang w:eastAsia="vi-VN"/>
        </w:rPr>
      </w:pPr>
      <w:r w:rsidRPr="00F81F48">
        <w:rPr>
          <w:lang w:eastAsia="vi-VN"/>
        </w:rPr>
        <w:t>Hình 2.1.2 – Sơ đồ mô tả quy trình phỏng vấn</w:t>
      </w:r>
    </w:p>
    <w:p w14:paraId="5FB5A76C" w14:textId="77777777" w:rsidR="0031075C" w:rsidRPr="00F81F48" w:rsidRDefault="0031075C">
      <w:pPr>
        <w:spacing w:line="240" w:lineRule="auto"/>
        <w:jc w:val="left"/>
        <w:rPr>
          <w:lang w:eastAsia="vi-VN"/>
        </w:rPr>
      </w:pPr>
      <w:r w:rsidRPr="00F81F48">
        <w:rPr>
          <w:lang w:eastAsia="vi-VN"/>
        </w:rPr>
        <w:br w:type="page"/>
      </w:r>
    </w:p>
    <w:p w14:paraId="02D67EC2" w14:textId="5BB33BAF" w:rsidR="00AB240C" w:rsidRPr="00F81F48" w:rsidRDefault="000450D9" w:rsidP="0029637D">
      <w:pPr>
        <w:pStyle w:val="Heading3"/>
      </w:pPr>
      <w:bookmarkStart w:id="65" w:name="_Toc508892392"/>
      <w:bookmarkStart w:id="66" w:name="_Toc515723847"/>
      <w:r w:rsidRPr="00F81F48">
        <w:lastRenderedPageBreak/>
        <w:t>Kết quả khảo sát</w:t>
      </w:r>
      <w:bookmarkEnd w:id="65"/>
      <w:bookmarkEnd w:id="66"/>
    </w:p>
    <w:p w14:paraId="6BC9C084" w14:textId="323F9C48" w:rsidR="0099205F" w:rsidRPr="00F81F48" w:rsidRDefault="00443EF6" w:rsidP="0099205F">
      <w:pPr>
        <w:pStyle w:val="Heading4"/>
      </w:pPr>
      <w:r w:rsidRPr="00F81F48">
        <w:t>Lập danh mục phòng:</w:t>
      </w:r>
    </w:p>
    <w:p w14:paraId="4D5B52D8" w14:textId="77777777" w:rsidR="0099205F" w:rsidRPr="00F81F48" w:rsidRDefault="0099205F" w:rsidP="0099205F">
      <w:pPr>
        <w:rPr>
          <w:lang w:val="vi-VN" w:eastAsia="vi-VN"/>
        </w:rPr>
      </w:pPr>
    </w:p>
    <w:p w14:paraId="72BAE0CB" w14:textId="76AD78D2" w:rsidR="005E48E9" w:rsidRPr="00F81F48" w:rsidRDefault="005E48E9" w:rsidP="005E48E9">
      <w:pPr>
        <w:jc w:val="center"/>
        <w:rPr>
          <w:lang w:eastAsia="vi-VN"/>
        </w:rPr>
      </w:pPr>
      <w:r w:rsidRPr="00F81F48">
        <w:rPr>
          <w:lang w:eastAsia="vi-VN"/>
        </w:rPr>
        <w:t xml:space="preserve">Bảng 2.1.2 </w:t>
      </w:r>
      <w:r w:rsidR="00E26D37" w:rsidRPr="00F81F48">
        <w:rPr>
          <w:lang w:eastAsia="vi-VN"/>
        </w:rPr>
        <w:t>–</w:t>
      </w:r>
      <w:r w:rsidRPr="00F81F48">
        <w:rPr>
          <w:lang w:eastAsia="vi-VN"/>
        </w:rPr>
        <w:t xml:space="preserve"> </w:t>
      </w:r>
      <w:r w:rsidR="00E26D37" w:rsidRPr="00F81F48">
        <w:rPr>
          <w:lang w:eastAsia="vi-VN"/>
        </w:rPr>
        <w:t xml:space="preserve">Kết quả khảo sát </w:t>
      </w:r>
      <w:r w:rsidR="00334F6B" w:rsidRPr="00F81F48">
        <w:rPr>
          <w:lang w:eastAsia="vi-VN"/>
        </w:rPr>
        <w:t xml:space="preserve">cho </w:t>
      </w:r>
      <w:r w:rsidR="00E26D37" w:rsidRPr="00F81F48">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rsidRPr="00F81F48"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Pr="00F81F48" w:rsidRDefault="00443EF6" w:rsidP="002F4FF8">
            <w:pPr>
              <w:spacing w:before="20" w:after="20" w:line="240" w:lineRule="auto"/>
              <w:jc w:val="left"/>
              <w:rPr>
                <w:lang w:eastAsia="vi-VN"/>
              </w:rPr>
            </w:pPr>
            <w:r w:rsidRPr="00F81F48">
              <w:rPr>
                <w:lang w:eastAsia="vi-VN"/>
              </w:rPr>
              <w:t>Dự án: Quản lý khách sạn CyberHol</w:t>
            </w:r>
          </w:p>
        </w:tc>
        <w:tc>
          <w:tcPr>
            <w:tcW w:w="2402" w:type="dxa"/>
            <w:vAlign w:val="center"/>
          </w:tcPr>
          <w:p w14:paraId="64A4F8CC" w14:textId="77777777" w:rsidR="00443EF6" w:rsidRPr="00F81F48"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27E988AC" w14:textId="3F74B3E4" w:rsidR="00443EF6" w:rsidRPr="00F81F48"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w:t>
            </w:r>
            <w:r w:rsidR="00443EF6" w:rsidRPr="00F81F48">
              <w:rPr>
                <w:lang w:eastAsia="vi-VN"/>
              </w:rPr>
              <w:t xml:space="preserve"> phòng</w:t>
            </w:r>
            <w:r w:rsidR="006A159A" w:rsidRPr="00F81F48">
              <w:rPr>
                <w:lang w:eastAsia="vi-VN"/>
              </w:rPr>
              <w:t xml:space="preserve"> – thêm phòng mới</w:t>
            </w:r>
          </w:p>
        </w:tc>
        <w:tc>
          <w:tcPr>
            <w:tcW w:w="2422" w:type="dxa"/>
            <w:vAlign w:val="center"/>
          </w:tcPr>
          <w:p w14:paraId="452CEACD" w14:textId="78E25953" w:rsidR="00443EF6" w:rsidRPr="00F81F48"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r w:rsidR="00E26D37" w:rsidRPr="00F81F48">
              <w:rPr>
                <w:lang w:eastAsia="vi-VN"/>
              </w:rPr>
              <w:t xml:space="preserve"> 01</w:t>
            </w:r>
          </w:p>
          <w:p w14:paraId="67389CC7" w14:textId="5580C5C8" w:rsidR="00443EF6" w:rsidRPr="00F81F48"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w:t>
            </w:r>
            <w:r w:rsidR="00443EF6" w:rsidRPr="00F81F48">
              <w:rPr>
                <w:lang w:eastAsia="vi-VN"/>
              </w:rPr>
              <w:t>p:</w:t>
            </w:r>
            <w:r w:rsidRPr="00F81F48">
              <w:rPr>
                <w:lang w:eastAsia="vi-VN"/>
              </w:rPr>
              <w:t xml:space="preserve"> 22/3</w:t>
            </w:r>
          </w:p>
        </w:tc>
      </w:tr>
      <w:tr w:rsidR="00443EF6" w:rsidRPr="00F81F48"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00C60815" w14:textId="46D92397" w:rsidR="00443EF6" w:rsidRPr="00F81F48"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403D7B" w:rsidRPr="00F81F48">
              <w:rPr>
                <w:lang w:eastAsia="vi-VN"/>
              </w:rPr>
              <w:t>Quản lý</w:t>
            </w:r>
            <w:r w:rsidR="00E26D37" w:rsidRPr="00F81F48">
              <w:rPr>
                <w:lang w:eastAsia="vi-VN"/>
              </w:rPr>
              <w:t xml:space="preserve"> </w:t>
            </w:r>
            <w:r w:rsidR="00421274" w:rsidRPr="00F81F48">
              <w:rPr>
                <w:lang w:eastAsia="vi-VN"/>
              </w:rPr>
              <w:t>hoạt động</w:t>
            </w:r>
            <w:r w:rsidR="00E26D37" w:rsidRPr="00F81F48">
              <w:rPr>
                <w:lang w:eastAsia="vi-VN"/>
              </w:rPr>
              <w:t xml:space="preserve"> thêm phòng mới</w:t>
            </w:r>
            <w:r w:rsidR="00421274" w:rsidRPr="00F81F48">
              <w:rPr>
                <w:lang w:eastAsia="vi-VN"/>
              </w:rPr>
              <w:t xml:space="preserve"> </w:t>
            </w:r>
            <w:r w:rsidR="00E26D37" w:rsidRPr="00F81F48">
              <w:rPr>
                <w:lang w:eastAsia="vi-VN"/>
              </w:rPr>
              <w:t>của khách sạn.</w:t>
            </w:r>
          </w:p>
        </w:tc>
      </w:tr>
      <w:tr w:rsidR="00443EF6" w:rsidRPr="00F81F48"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1E479B07" w14:textId="77777777" w:rsidR="006A159A" w:rsidRPr="00F81F48"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Pr="00F81F48"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mở rộng thêm phòng mới</w:t>
            </w:r>
          </w:p>
          <w:p w14:paraId="5EDE6E6C" w14:textId="1B8B85E9"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rsidRPr="00F81F48"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40A32FE3" w14:textId="5339AAE7" w:rsidR="00443EF6" w:rsidRPr="00F81F48"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Thẻ nhân </w:t>
            </w:r>
            <w:r w:rsidR="006A159A" w:rsidRPr="00F81F48">
              <w:rPr>
                <w:lang w:eastAsia="vi-VN"/>
              </w:rPr>
              <w:t xml:space="preserve">viên, danh sách phòng cần thêm gồm có </w:t>
            </w:r>
            <w:r w:rsidRPr="00F81F48">
              <w:rPr>
                <w:lang w:eastAsia="vi-VN"/>
              </w:rPr>
              <w:t>thông tin chi tiết của từng phòng</w:t>
            </w:r>
            <w:r w:rsidR="006A159A" w:rsidRPr="00F81F48">
              <w:rPr>
                <w:lang w:eastAsia="vi-VN"/>
              </w:rPr>
              <w:t xml:space="preserve"> kèm theo</w:t>
            </w:r>
            <w:r w:rsidRPr="00F81F48">
              <w:rPr>
                <w:lang w:eastAsia="vi-VN"/>
              </w:rPr>
              <w:t xml:space="preserve"> (tên phòng, loại phòng, đơn giá</w:t>
            </w:r>
            <w:r w:rsidR="00EC79CE" w:rsidRPr="00F81F48">
              <w:rPr>
                <w:lang w:eastAsia="vi-VN"/>
              </w:rPr>
              <w:t>,…</w:t>
            </w:r>
            <w:r w:rsidRPr="00F81F48">
              <w:rPr>
                <w:lang w:eastAsia="vi-VN"/>
              </w:rPr>
              <w:t>)</w:t>
            </w:r>
          </w:p>
        </w:tc>
      </w:tr>
      <w:tr w:rsidR="00443EF6" w:rsidRPr="00F81F48"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307C2A8B" w14:textId="77777777"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443EF6" w:rsidRPr="00F81F48"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7ACC5DD9" w14:textId="1443B604" w:rsidR="00443EF6" w:rsidRPr="00F81F48"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EC79CE" w:rsidRPr="00F81F48">
              <w:rPr>
                <w:lang w:eastAsia="vi-VN"/>
              </w:rPr>
              <w:t>Bộ phân kinh doanh, giám đốc.</w:t>
            </w:r>
          </w:p>
          <w:p w14:paraId="3114B075" w14:textId="25C97D66" w:rsidR="007B4E7A" w:rsidRPr="00F81F48"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Tần suất: </w:t>
            </w:r>
            <w:r w:rsidR="00E26D37" w:rsidRPr="00F81F48">
              <w:rPr>
                <w:lang w:eastAsia="vi-VN"/>
              </w:rPr>
              <w:t xml:space="preserve">không thường xuyên - </w:t>
            </w:r>
            <w:r w:rsidRPr="00F81F48">
              <w:rPr>
                <w:lang w:eastAsia="vi-VN"/>
              </w:rPr>
              <w:t>tùy thuộc vào nhu cầu mở rộng</w:t>
            </w:r>
            <w:r w:rsidR="006A159A" w:rsidRPr="00F81F48">
              <w:rPr>
                <w:lang w:eastAsia="vi-VN"/>
              </w:rPr>
              <w:t xml:space="preserve"> </w:t>
            </w:r>
            <w:r w:rsidRPr="00F81F48">
              <w:rPr>
                <w:lang w:eastAsia="vi-VN"/>
              </w:rPr>
              <w:t>của khách sạn</w:t>
            </w:r>
          </w:p>
        </w:tc>
      </w:tr>
      <w:tr w:rsidR="00443EF6" w:rsidRPr="00F81F48"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 nhật danh sách phòng (tổ chức)</w:t>
            </w:r>
          </w:p>
          <w:p w14:paraId="68F9A3A7" w14:textId="155DB3A6" w:rsidR="00636B1A"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thêm thì tên phòng không được trống</w:t>
            </w:r>
            <w:r w:rsidR="006A159A" w:rsidRPr="00F81F48">
              <w:rPr>
                <w:lang w:eastAsia="vi-VN"/>
              </w:rPr>
              <w:t>, mã phòng không được trùng lặp</w:t>
            </w:r>
          </w:p>
          <w:p w14:paraId="60C2C2B4" w14:textId="2AB45386" w:rsidR="00DB344B"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Tiền thuê phòng không được số âm</w:t>
            </w:r>
          </w:p>
          <w:p w14:paraId="4ED6C1D5" w14:textId="52E2FC65" w:rsidR="00636B1A"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p>
        </w:tc>
      </w:tr>
    </w:tbl>
    <w:p w14:paraId="477A9628" w14:textId="00031EEF" w:rsidR="00443EF6" w:rsidRPr="00F81F48" w:rsidRDefault="00443EF6">
      <w:pPr>
        <w:spacing w:line="240" w:lineRule="auto"/>
        <w:jc w:val="left"/>
        <w:rPr>
          <w:lang w:eastAsia="vi-VN"/>
        </w:rPr>
      </w:pPr>
    </w:p>
    <w:p w14:paraId="32E7E3D0" w14:textId="77777777" w:rsidR="00334F6B" w:rsidRPr="00F81F48" w:rsidRDefault="00334F6B" w:rsidP="00334F6B">
      <w:pPr>
        <w:jc w:val="center"/>
        <w:rPr>
          <w:lang w:eastAsia="vi-VN"/>
        </w:rPr>
      </w:pPr>
    </w:p>
    <w:p w14:paraId="12C6595F" w14:textId="7FEE1112" w:rsidR="00334F6B" w:rsidRPr="00F81F48" w:rsidRDefault="00334F6B" w:rsidP="00334F6B">
      <w:pPr>
        <w:jc w:val="center"/>
        <w:rPr>
          <w:lang w:eastAsia="vi-VN"/>
        </w:rPr>
      </w:pPr>
      <w:r w:rsidRPr="00F81F48">
        <w:rPr>
          <w:lang w:eastAsia="vi-VN"/>
        </w:rPr>
        <w:lastRenderedPageBreak/>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rsidRPr="00F81F48"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Pr="00F81F48" w:rsidRDefault="00D82206" w:rsidP="007B7DEE">
            <w:pPr>
              <w:spacing w:before="20" w:after="20" w:line="240" w:lineRule="auto"/>
              <w:jc w:val="left"/>
              <w:rPr>
                <w:lang w:eastAsia="vi-VN"/>
              </w:rPr>
            </w:pPr>
            <w:r w:rsidRPr="00F81F48">
              <w:rPr>
                <w:lang w:eastAsia="vi-VN"/>
              </w:rPr>
              <w:t>Dự án: Quản lý khách sạn CyberHol</w:t>
            </w:r>
          </w:p>
        </w:tc>
        <w:tc>
          <w:tcPr>
            <w:tcW w:w="2402" w:type="dxa"/>
            <w:vAlign w:val="center"/>
          </w:tcPr>
          <w:p w14:paraId="6B69A70B" w14:textId="77777777"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4F3A50E6" w14:textId="2CC1ACC9"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 phòng</w:t>
            </w:r>
            <w:r w:rsidR="006A159A" w:rsidRPr="00F81F48">
              <w:rPr>
                <w:lang w:eastAsia="vi-VN"/>
              </w:rPr>
              <w:t xml:space="preserve"> – xóa phòng đã có</w:t>
            </w:r>
          </w:p>
        </w:tc>
        <w:tc>
          <w:tcPr>
            <w:tcW w:w="2422" w:type="dxa"/>
            <w:vAlign w:val="center"/>
          </w:tcPr>
          <w:p w14:paraId="0B3E63CC" w14:textId="00514EC2"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r w:rsidR="00E26D37" w:rsidRPr="00F81F48">
              <w:rPr>
                <w:lang w:eastAsia="vi-VN"/>
              </w:rPr>
              <w:t xml:space="preserve"> 02</w:t>
            </w:r>
          </w:p>
          <w:p w14:paraId="73872D39" w14:textId="7A2956C3" w:rsidR="00D82206"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w:t>
            </w:r>
            <w:r w:rsidR="00D82206" w:rsidRPr="00F81F48">
              <w:rPr>
                <w:lang w:eastAsia="vi-VN"/>
              </w:rPr>
              <w:t>p:</w:t>
            </w:r>
            <w:r w:rsidRPr="00F81F48">
              <w:rPr>
                <w:lang w:eastAsia="vi-VN"/>
              </w:rPr>
              <w:t xml:space="preserve"> 22/3</w:t>
            </w:r>
          </w:p>
        </w:tc>
      </w:tr>
      <w:tr w:rsidR="00D82206" w:rsidRPr="00F81F48"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F81F48" w:rsidRDefault="00D82206" w:rsidP="00BF2E87">
            <w:pPr>
              <w:pStyle w:val="ListParagraph"/>
              <w:numPr>
                <w:ilvl w:val="0"/>
                <w:numId w:val="43"/>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12AF40D6" w14:textId="536CB555" w:rsidR="00D82206" w:rsidRPr="00F81F48"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w:t>
            </w:r>
            <w:r w:rsidR="00E26D37" w:rsidRPr="00F81F48">
              <w:rPr>
                <w:lang w:eastAsia="vi-VN"/>
              </w:rPr>
              <w:t xml:space="preserve"> </w:t>
            </w:r>
            <w:r w:rsidRPr="00F81F48">
              <w:rPr>
                <w:lang w:eastAsia="vi-VN"/>
              </w:rPr>
              <w:t xml:space="preserve">hoạt động </w:t>
            </w:r>
            <w:r w:rsidR="00E26D37" w:rsidRPr="00F81F48">
              <w:rPr>
                <w:lang w:eastAsia="vi-VN"/>
              </w:rPr>
              <w:t xml:space="preserve">xóa phòng đã có trong </w:t>
            </w:r>
            <w:r w:rsidR="006A159A" w:rsidRPr="00F81F48">
              <w:rPr>
                <w:lang w:eastAsia="vi-VN"/>
              </w:rPr>
              <w:t>khách sạn</w:t>
            </w:r>
            <w:r w:rsidR="00E26D37" w:rsidRPr="00F81F48">
              <w:rPr>
                <w:lang w:eastAsia="vi-VN"/>
              </w:rPr>
              <w:t>.</w:t>
            </w:r>
          </w:p>
        </w:tc>
      </w:tr>
      <w:tr w:rsidR="00D82206" w:rsidRPr="00F81F48"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56655346" w14:textId="32D0ABF4"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giải tỏa, tu sửa,… nên cần xóa bớt ph</w:t>
            </w:r>
            <w:r w:rsidR="006A159A" w:rsidRPr="00F81F48">
              <w:rPr>
                <w:lang w:eastAsia="vi-VN"/>
              </w:rPr>
              <w:t>òng ko còn tồn tại trên thực tế.</w:t>
            </w:r>
          </w:p>
        </w:tc>
      </w:tr>
      <w:tr w:rsidR="00D82206" w:rsidRPr="00F81F48"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19E88BF8" w14:textId="203A1361" w:rsidR="00D82206" w:rsidRPr="00F81F48"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Thẻ nhân </w:t>
            </w:r>
            <w:r w:rsidR="006A159A" w:rsidRPr="00F81F48">
              <w:rPr>
                <w:lang w:eastAsia="vi-VN"/>
              </w:rPr>
              <w:t xml:space="preserve">viên, danh sách phòng cần </w:t>
            </w:r>
            <w:r w:rsidRPr="00F81F48">
              <w:rPr>
                <w:lang w:eastAsia="vi-VN"/>
              </w:rPr>
              <w:t xml:space="preserve">xóa, </w:t>
            </w:r>
            <w:r w:rsidR="006A159A" w:rsidRPr="00F81F48">
              <w:rPr>
                <w:lang w:eastAsia="vi-VN"/>
              </w:rPr>
              <w:t>gồm</w:t>
            </w:r>
            <w:r w:rsidRPr="00F81F48">
              <w:rPr>
                <w:lang w:eastAsia="vi-VN"/>
              </w:rPr>
              <w:t xml:space="preserve"> thông tin chi tiết của từng phòng</w:t>
            </w:r>
            <w:r w:rsidR="006A159A" w:rsidRPr="00F81F48">
              <w:rPr>
                <w:lang w:eastAsia="vi-VN"/>
              </w:rPr>
              <w:t xml:space="preserve"> đi kèm</w:t>
            </w:r>
            <w:r w:rsidRPr="00F81F48">
              <w:rPr>
                <w:lang w:eastAsia="vi-VN"/>
              </w:rPr>
              <w:t xml:space="preserve"> (tên phòng, loại phòng, đơn giá,…)</w:t>
            </w:r>
          </w:p>
        </w:tc>
      </w:tr>
      <w:tr w:rsidR="00D82206" w:rsidRPr="00F81F48"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7ABF0A14" w14:textId="77777777"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D82206" w:rsidRPr="00F81F48"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258B8DDC" w14:textId="77777777" w:rsidR="00D82206" w:rsidRPr="00F81F48"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phân kinh doanh, giám đốc.</w:t>
            </w:r>
          </w:p>
          <w:p w14:paraId="75CDE48B" w14:textId="1036BDD9" w:rsidR="00D82206" w:rsidRPr="00F81F48"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w:t>
            </w:r>
            <w:r w:rsidR="006A159A" w:rsidRPr="00F81F48">
              <w:rPr>
                <w:lang w:eastAsia="vi-VN"/>
              </w:rPr>
              <w:t xml:space="preserve">uất: không thường xuyên – phụ thuộc vào chính sách giải phóng mặt bằng </w:t>
            </w:r>
            <w:r w:rsidRPr="00F81F48">
              <w:rPr>
                <w:lang w:eastAsia="vi-VN"/>
              </w:rPr>
              <w:t>của khách sạn</w:t>
            </w:r>
            <w:r w:rsidR="006A159A" w:rsidRPr="00F81F48">
              <w:rPr>
                <w:lang w:eastAsia="vi-VN"/>
              </w:rPr>
              <w:t>, địa phương.</w:t>
            </w:r>
          </w:p>
        </w:tc>
      </w:tr>
      <w:tr w:rsidR="00D82206" w:rsidRPr="00F81F48"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w:t>
            </w:r>
            <w:r w:rsidR="006A159A" w:rsidRPr="00F81F48">
              <w:rPr>
                <w:lang w:eastAsia="vi-VN"/>
              </w:rPr>
              <w:t xml:space="preserve"> nhật danh sách phòng (tổ chức)</w:t>
            </w:r>
          </w:p>
        </w:tc>
      </w:tr>
    </w:tbl>
    <w:p w14:paraId="4D7FC254" w14:textId="501AA4F4" w:rsidR="00A86C7B" w:rsidRPr="00F81F48" w:rsidRDefault="00A86C7B">
      <w:pPr>
        <w:spacing w:line="240" w:lineRule="auto"/>
        <w:jc w:val="left"/>
        <w:rPr>
          <w:lang w:eastAsia="vi-VN"/>
        </w:rPr>
      </w:pPr>
    </w:p>
    <w:p w14:paraId="2937139C" w14:textId="77777777" w:rsidR="00A86C7B" w:rsidRPr="00F81F48" w:rsidRDefault="00A86C7B">
      <w:pPr>
        <w:spacing w:line="240" w:lineRule="auto"/>
        <w:jc w:val="left"/>
        <w:rPr>
          <w:lang w:eastAsia="vi-VN"/>
        </w:rPr>
      </w:pPr>
      <w:r w:rsidRPr="00F81F48">
        <w:rPr>
          <w:lang w:eastAsia="vi-VN"/>
        </w:rPr>
        <w:br w:type="page"/>
      </w:r>
    </w:p>
    <w:p w14:paraId="3AD9152C" w14:textId="758863E0" w:rsidR="00334F6B" w:rsidRPr="00F81F48" w:rsidRDefault="00334F6B" w:rsidP="00334F6B">
      <w:pPr>
        <w:jc w:val="center"/>
        <w:rPr>
          <w:lang w:eastAsia="vi-VN"/>
        </w:rPr>
      </w:pPr>
      <w:r w:rsidRPr="00F81F48">
        <w:rPr>
          <w:lang w:eastAsia="vi-VN"/>
        </w:rPr>
        <w:lastRenderedPageBreak/>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rsidRPr="00F81F48"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Pr="00F81F48" w:rsidRDefault="00E26D37" w:rsidP="007B7DEE">
            <w:pPr>
              <w:spacing w:before="20" w:after="20" w:line="240" w:lineRule="auto"/>
              <w:jc w:val="left"/>
              <w:rPr>
                <w:lang w:eastAsia="vi-VN"/>
              </w:rPr>
            </w:pPr>
            <w:r w:rsidRPr="00F81F48">
              <w:rPr>
                <w:lang w:eastAsia="vi-VN"/>
              </w:rPr>
              <w:t>Dự án: Quản lý khách sạn CyberHol</w:t>
            </w:r>
          </w:p>
        </w:tc>
        <w:tc>
          <w:tcPr>
            <w:tcW w:w="2402" w:type="dxa"/>
            <w:vAlign w:val="center"/>
          </w:tcPr>
          <w:p w14:paraId="40C64A0F" w14:textId="77777777"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12140362" w14:textId="120D1B12" w:rsidR="00E26D37" w:rsidRPr="00F81F48"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 phòng – cập nhật thông tin phòng</w:t>
            </w:r>
          </w:p>
        </w:tc>
        <w:tc>
          <w:tcPr>
            <w:tcW w:w="2422" w:type="dxa"/>
            <w:vAlign w:val="center"/>
          </w:tcPr>
          <w:p w14:paraId="24D28997" w14:textId="5A95713C"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 03</w:t>
            </w:r>
          </w:p>
          <w:p w14:paraId="3BF5282B" w14:textId="77777777"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lập: 22/3</w:t>
            </w:r>
          </w:p>
        </w:tc>
      </w:tr>
      <w:tr w:rsidR="00E26D37" w:rsidRPr="00F81F48"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F81F48" w:rsidRDefault="00E26D37" w:rsidP="009F75AE">
            <w:pPr>
              <w:pStyle w:val="ListParagraph"/>
              <w:numPr>
                <w:ilvl w:val="0"/>
                <w:numId w:val="44"/>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67D62A68" w14:textId="680AAEE8" w:rsidR="00E26D37" w:rsidRPr="00F81F48"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 hoạt động cập nhật thông tin phòng của khách sạn.</w:t>
            </w:r>
          </w:p>
        </w:tc>
      </w:tr>
      <w:tr w:rsidR="00E26D37" w:rsidRPr="00F81F48"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428D3021"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sau khi tu sửa, mở rộng, nâng cấp phòng nên cần thiết phải thay đổi thông tin của phòng đó</w:t>
            </w:r>
          </w:p>
          <w:p w14:paraId="61F626DA"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rsidRPr="00F81F48"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57ABE074" w14:textId="1DFA15CB" w:rsidR="00E26D37" w:rsidRPr="00F81F48"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thông tin phòng và nhũng chi tiết cần thay đổi (tên phòng, loại phòng, đơn giá,…)</w:t>
            </w:r>
          </w:p>
        </w:tc>
      </w:tr>
      <w:tr w:rsidR="00E26D37" w:rsidRPr="00F81F48"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760A6D7C"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E26D37" w:rsidRPr="00F81F48"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3279AF7A" w14:textId="77777777" w:rsidR="00E26D37" w:rsidRPr="00F81F48"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phân kinh doanh, giám đốc.</w:t>
            </w:r>
          </w:p>
          <w:p w14:paraId="014DACEC" w14:textId="6314D61C" w:rsidR="00E26D37" w:rsidRPr="00F81F48"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không thường xuyên - tùy thuộc vào nhu cầu nâng cấp, mở rộng của khách sạn</w:t>
            </w:r>
          </w:p>
        </w:tc>
      </w:tr>
      <w:tr w:rsidR="00E26D37" w:rsidRPr="00F81F48"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 nhật danh sách phòng (tổ chức)</w:t>
            </w:r>
          </w:p>
          <w:p w14:paraId="2EE565B1" w14:textId="6CE1E0EB"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Khi </w:t>
            </w:r>
            <w:r w:rsidR="00334F6B" w:rsidRPr="00F81F48">
              <w:rPr>
                <w:lang w:eastAsia="vi-VN"/>
              </w:rPr>
              <w:t>cập nhật thông tin</w:t>
            </w:r>
            <w:r w:rsidRPr="00F81F48">
              <w:rPr>
                <w:lang w:eastAsia="vi-VN"/>
              </w:rPr>
              <w:t xml:space="preserve"> thì tên phòng không được trống, mã phòng</w:t>
            </w:r>
            <w:r w:rsidR="00334F6B" w:rsidRPr="00F81F48">
              <w:rPr>
                <w:lang w:eastAsia="vi-VN"/>
              </w:rPr>
              <w:t xml:space="preserve"> có thể thay đổi nhưng</w:t>
            </w:r>
            <w:r w:rsidRPr="00F81F48">
              <w:rPr>
                <w:lang w:eastAsia="vi-VN"/>
              </w:rPr>
              <w:t xml:space="preserve"> không được trùng lặp</w:t>
            </w:r>
            <w:r w:rsidR="00334F6B" w:rsidRPr="00F81F48">
              <w:rPr>
                <w:lang w:eastAsia="vi-VN"/>
              </w:rPr>
              <w:t>.</w:t>
            </w:r>
          </w:p>
          <w:p w14:paraId="317B1689"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Tiền thuê phòng không được số âm</w:t>
            </w:r>
          </w:p>
          <w:p w14:paraId="5A1C5A70"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p>
        </w:tc>
      </w:tr>
    </w:tbl>
    <w:p w14:paraId="117478EB" w14:textId="77777777" w:rsidR="00E26D37" w:rsidRPr="00F81F48" w:rsidRDefault="00E26D37">
      <w:pPr>
        <w:spacing w:line="240" w:lineRule="auto"/>
        <w:jc w:val="left"/>
        <w:rPr>
          <w:lang w:eastAsia="vi-VN"/>
        </w:rPr>
      </w:pPr>
    </w:p>
    <w:p w14:paraId="23087C6E" w14:textId="77777777" w:rsidR="009E50DD" w:rsidRPr="00F81F48" w:rsidRDefault="009E50DD">
      <w:pPr>
        <w:spacing w:line="240" w:lineRule="auto"/>
        <w:jc w:val="left"/>
        <w:rPr>
          <w:b/>
          <w:bCs/>
          <w:i/>
          <w:iCs/>
          <w:sz w:val="22"/>
          <w:szCs w:val="22"/>
          <w:lang w:val="vi-VN" w:eastAsia="vi-VN"/>
        </w:rPr>
      </w:pPr>
      <w:r w:rsidRPr="00F81F48">
        <w:br w:type="page"/>
      </w:r>
    </w:p>
    <w:p w14:paraId="07236BBC" w14:textId="63D95115" w:rsidR="00FB57A0" w:rsidRPr="00F81F48" w:rsidRDefault="00FB57A0" w:rsidP="00C35F43">
      <w:pPr>
        <w:pStyle w:val="Heading4"/>
      </w:pPr>
      <w:r w:rsidRPr="00F81F48">
        <w:lastRenderedPageBreak/>
        <w:t>Lập phiếu thuê phòng</w:t>
      </w:r>
      <w:r w:rsidR="00007F98" w:rsidRPr="00F81F48">
        <w:t>:</w:t>
      </w:r>
    </w:p>
    <w:p w14:paraId="6EDF90E8" w14:textId="77777777" w:rsidR="00334F6B" w:rsidRPr="00F81F48" w:rsidRDefault="00334F6B" w:rsidP="00334F6B">
      <w:pPr>
        <w:jc w:val="center"/>
        <w:rPr>
          <w:lang w:eastAsia="vi-VN"/>
        </w:rPr>
      </w:pPr>
    </w:p>
    <w:p w14:paraId="3B7D97BC" w14:textId="5AF94F7B" w:rsidR="00007F98" w:rsidRPr="00F81F48" w:rsidRDefault="00334F6B" w:rsidP="00334F6B">
      <w:pPr>
        <w:jc w:val="center"/>
        <w:rPr>
          <w:lang w:eastAsia="vi-VN"/>
        </w:rPr>
      </w:pPr>
      <w:r w:rsidRPr="00F81F48">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rsidRPr="00F81F4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Pr="00F81F48" w:rsidRDefault="00007F98" w:rsidP="007E61D0">
            <w:pPr>
              <w:spacing w:line="240" w:lineRule="auto"/>
              <w:jc w:val="left"/>
              <w:rPr>
                <w:lang w:eastAsia="vi-VN"/>
              </w:rPr>
            </w:pPr>
            <w:r w:rsidRPr="00F81F48">
              <w:rPr>
                <w:lang w:eastAsia="vi-VN"/>
              </w:rPr>
              <w:t>Dự án: Quản lý khách sạn CyberHol</w:t>
            </w:r>
          </w:p>
        </w:tc>
        <w:tc>
          <w:tcPr>
            <w:tcW w:w="2327" w:type="dxa"/>
            <w:vAlign w:val="center"/>
          </w:tcPr>
          <w:p w14:paraId="6222E4F2"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6FB610EC"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phiếu thuê phòng</w:t>
            </w:r>
          </w:p>
        </w:tc>
        <w:tc>
          <w:tcPr>
            <w:tcW w:w="2347" w:type="dxa"/>
            <w:vAlign w:val="center"/>
          </w:tcPr>
          <w:p w14:paraId="36B414FD"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3595ED13"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007F98" w:rsidRPr="00F81F4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F81F48" w:rsidRDefault="00007F98" w:rsidP="00ED6036">
            <w:pPr>
              <w:pStyle w:val="ListParagraph"/>
              <w:numPr>
                <w:ilvl w:val="0"/>
                <w:numId w:val="37"/>
              </w:numPr>
              <w:spacing w:line="240" w:lineRule="auto"/>
              <w:ind w:left="432"/>
              <w:jc w:val="left"/>
              <w:rPr>
                <w:lang w:eastAsia="vi-VN"/>
              </w:rPr>
            </w:pPr>
            <w:r w:rsidRPr="00F81F48">
              <w:rPr>
                <w:lang w:eastAsia="vi-VN"/>
              </w:rPr>
              <w:t>Mô tả công việc</w:t>
            </w:r>
          </w:p>
        </w:tc>
        <w:tc>
          <w:tcPr>
            <w:tcW w:w="4674" w:type="dxa"/>
            <w:gridSpan w:val="2"/>
            <w:shd w:val="clear" w:color="auto" w:fill="FFFFFF" w:themeFill="background1"/>
            <w:vAlign w:val="center"/>
          </w:tcPr>
          <w:p w14:paraId="6549DA2A"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Lập phiếu thuê phòng cho 1 phòng trong khách sạn</w:t>
            </w:r>
          </w:p>
        </w:tc>
      </w:tr>
      <w:tr w:rsidR="00007F98" w:rsidRPr="00F81F4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Điều kiện bắt đầu (kích hoạt)</w:t>
            </w:r>
          </w:p>
        </w:tc>
        <w:tc>
          <w:tcPr>
            <w:tcW w:w="4674" w:type="dxa"/>
            <w:gridSpan w:val="2"/>
            <w:shd w:val="clear" w:color="auto" w:fill="FFFFFF" w:themeFill="background1"/>
            <w:vAlign w:val="center"/>
          </w:tcPr>
          <w:p w14:paraId="2BAA9303"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hàng đến thuê phòng trong khách sạn</w:t>
            </w:r>
          </w:p>
        </w:tc>
      </w:tr>
      <w:tr w:rsidR="00007F98" w:rsidRPr="00F81F4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Thông tin đầu vào</w:t>
            </w:r>
          </w:p>
        </w:tc>
        <w:tc>
          <w:tcPr>
            <w:tcW w:w="4674" w:type="dxa"/>
            <w:gridSpan w:val="2"/>
            <w:shd w:val="clear" w:color="auto" w:fill="FFFFFF" w:themeFill="background1"/>
            <w:vAlign w:val="center"/>
          </w:tcPr>
          <w:p w14:paraId="62D82E12"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phòng cần thuê, thông tin của các khách thuê phòng (tên khách, loại khách, chứng minh nhân dân / hộ chiếu, địa chỉ)</w:t>
            </w:r>
          </w:p>
        </w:tc>
      </w:tr>
      <w:tr w:rsidR="00007F98" w:rsidRPr="00F81F4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Kết quả xuất ra</w:t>
            </w:r>
          </w:p>
        </w:tc>
        <w:tc>
          <w:tcPr>
            <w:tcW w:w="4674" w:type="dxa"/>
            <w:gridSpan w:val="2"/>
            <w:shd w:val="clear" w:color="auto" w:fill="FFFFFF" w:themeFill="background1"/>
            <w:vAlign w:val="center"/>
          </w:tcPr>
          <w:p w14:paraId="380885B5"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tiếp tân cập nhật phiếu thuê phòng lên hệ thống và đưa chìa khóa phòng cho khách, giúp khách lên phòng</w:t>
            </w:r>
          </w:p>
        </w:tc>
      </w:tr>
      <w:tr w:rsidR="00007F98" w:rsidRPr="00F81F4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Nơi sử dụng</w:t>
            </w:r>
          </w:p>
        </w:tc>
        <w:tc>
          <w:tcPr>
            <w:tcW w:w="4674" w:type="dxa"/>
            <w:gridSpan w:val="2"/>
            <w:shd w:val="clear" w:color="auto" w:fill="FFFFFF" w:themeFill="background1"/>
            <w:vAlign w:val="center"/>
          </w:tcPr>
          <w:p w14:paraId="7CB1F85B"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p>
          <w:p w14:paraId="5F3E02D1" w14:textId="77777777"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ngày trong tuần:</w:t>
            </w:r>
          </w:p>
          <w:p w14:paraId="68FEFD37" w14:textId="77777777"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Thứ 2 đến thứ 6: 30-40 lần</w:t>
            </w:r>
          </w:p>
          <w:p w14:paraId="6C756D86" w14:textId="19451966"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Thứ 7 và chủ nhật: 60-80 lần</w:t>
            </w:r>
          </w:p>
        </w:tc>
      </w:tr>
      <w:tr w:rsidR="00007F98" w:rsidRPr="00F81F4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Những nguyên tắc, điều kiện đi kèm</w:t>
            </w:r>
          </w:p>
        </w:tc>
        <w:tc>
          <w:tcPr>
            <w:tcW w:w="4674" w:type="dxa"/>
            <w:gridSpan w:val="2"/>
            <w:shd w:val="clear" w:color="auto" w:fill="FFFFFF" w:themeFill="background1"/>
            <w:vAlign w:val="center"/>
          </w:tcPr>
          <w:p w14:paraId="1D1C90C8" w14:textId="4F7BBF16" w:rsidR="00FD3F08" w:rsidRPr="00F81F4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Bắt buộc có CMDN</w:t>
            </w:r>
          </w:p>
          <w:p w14:paraId="595E909F" w14:textId="1BBA499E" w:rsidR="00FD3F08" w:rsidRPr="00F81F4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Không để trống tên/ cơ quan thuê</w:t>
            </w:r>
            <w:r w:rsidR="009922A8" w:rsidRPr="00F81F48">
              <w:rPr>
                <w:lang w:eastAsia="vi-VN"/>
              </w:rPr>
              <w:t xml:space="preserve"> phòng</w:t>
            </w:r>
          </w:p>
          <w:p w14:paraId="4114D97D"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Áp dụng mức giá khác nhau cho các loại khách khác nhau (kỹ thuật)</w:t>
            </w:r>
          </w:p>
          <w:p w14:paraId="57E861B5"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lập phiếu thuê phòng (tổ chức)</w:t>
            </w:r>
          </w:p>
        </w:tc>
      </w:tr>
    </w:tbl>
    <w:p w14:paraId="6018BF3A" w14:textId="77777777" w:rsidR="00007F98" w:rsidRPr="00F81F48" w:rsidRDefault="00007F98">
      <w:pPr>
        <w:spacing w:line="240" w:lineRule="auto"/>
        <w:jc w:val="left"/>
        <w:rPr>
          <w:lang w:eastAsia="vi-VN"/>
        </w:rPr>
      </w:pPr>
    </w:p>
    <w:p w14:paraId="52BF093B" w14:textId="10E53A12" w:rsidR="00443EF6" w:rsidRPr="00F81F48" w:rsidRDefault="00DE6292" w:rsidP="00C35F43">
      <w:pPr>
        <w:pStyle w:val="Heading4"/>
      </w:pPr>
      <w:r w:rsidRPr="00F81F48">
        <w:lastRenderedPageBreak/>
        <w:t>Tra cứu phòng:</w:t>
      </w:r>
    </w:p>
    <w:p w14:paraId="44F172C5" w14:textId="202B7AB4" w:rsidR="00334F6B" w:rsidRPr="00F81F48" w:rsidRDefault="00334F6B" w:rsidP="00334F6B">
      <w:pPr>
        <w:rPr>
          <w:lang w:val="vi-VN" w:eastAsia="vi-VN"/>
        </w:rPr>
      </w:pPr>
    </w:p>
    <w:p w14:paraId="3F0F0011" w14:textId="1EC86E1C" w:rsidR="00334F6B" w:rsidRPr="00F81F48" w:rsidRDefault="00334F6B" w:rsidP="00334F6B">
      <w:pPr>
        <w:jc w:val="center"/>
        <w:rPr>
          <w:lang w:eastAsia="vi-VN"/>
        </w:rPr>
      </w:pPr>
      <w:r w:rsidRPr="00F81F48">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rsidRPr="00F81F48"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Pr="00F81F48" w:rsidRDefault="00DE6292" w:rsidP="00904DBA">
            <w:pPr>
              <w:spacing w:line="240" w:lineRule="auto"/>
              <w:jc w:val="left"/>
              <w:rPr>
                <w:lang w:eastAsia="vi-VN"/>
              </w:rPr>
            </w:pPr>
            <w:r w:rsidRPr="00F81F48">
              <w:rPr>
                <w:lang w:eastAsia="vi-VN"/>
              </w:rPr>
              <w:t>Dự án: Quản lý khách sạn CyberHol</w:t>
            </w:r>
          </w:p>
        </w:tc>
        <w:tc>
          <w:tcPr>
            <w:tcW w:w="2407" w:type="dxa"/>
            <w:vAlign w:val="center"/>
          </w:tcPr>
          <w:p w14:paraId="6E67A3AF"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18FF67B7"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Tra cứu phòng</w:t>
            </w:r>
          </w:p>
        </w:tc>
        <w:tc>
          <w:tcPr>
            <w:tcW w:w="2427" w:type="dxa"/>
            <w:vAlign w:val="center"/>
          </w:tcPr>
          <w:p w14:paraId="193A83C4"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74DDB717"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DE6292" w:rsidRPr="00F81F48"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F81F48" w:rsidRDefault="00DE6292" w:rsidP="00DE6292">
            <w:pPr>
              <w:pStyle w:val="ListParagraph"/>
              <w:numPr>
                <w:ilvl w:val="0"/>
                <w:numId w:val="26"/>
              </w:numPr>
              <w:spacing w:line="240" w:lineRule="auto"/>
              <w:jc w:val="left"/>
              <w:rPr>
                <w:lang w:eastAsia="vi-VN"/>
              </w:rPr>
            </w:pPr>
            <w:r w:rsidRPr="00F81F48">
              <w:rPr>
                <w:lang w:eastAsia="vi-VN"/>
              </w:rPr>
              <w:t>Mô tả công việc</w:t>
            </w:r>
          </w:p>
        </w:tc>
        <w:tc>
          <w:tcPr>
            <w:tcW w:w="4834" w:type="dxa"/>
            <w:gridSpan w:val="2"/>
            <w:shd w:val="clear" w:color="auto" w:fill="FFFFFF" w:themeFill="background1"/>
            <w:vAlign w:val="center"/>
          </w:tcPr>
          <w:p w14:paraId="1BDA703E" w14:textId="77777777"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Tra cứu một hoặc nhiều phòng với các đặc điểm cho trước</w:t>
            </w:r>
          </w:p>
        </w:tc>
      </w:tr>
      <w:tr w:rsidR="00DE6292" w:rsidRPr="00F81F48"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Điều kiện bắt đầu (kích hoạt)</w:t>
            </w:r>
          </w:p>
        </w:tc>
        <w:tc>
          <w:tcPr>
            <w:tcW w:w="4834" w:type="dxa"/>
            <w:gridSpan w:val="2"/>
            <w:shd w:val="clear" w:color="auto" w:fill="FFFFFF" w:themeFill="background1"/>
            <w:vAlign w:val="center"/>
          </w:tcPr>
          <w:p w14:paraId="182B7D76" w14:textId="77777777"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có nhân viên quản lý muốn tìm kiếm một hoặc nhiều phòng trong khách sạn với các đặc điểm biết trước để phục vụ cho công tác quản lý</w:t>
            </w:r>
          </w:p>
        </w:tc>
      </w:tr>
      <w:tr w:rsidR="00DE6292" w:rsidRPr="00F81F48"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Thông tin đầu vào</w:t>
            </w:r>
          </w:p>
        </w:tc>
        <w:tc>
          <w:tcPr>
            <w:tcW w:w="4834" w:type="dxa"/>
            <w:gridSpan w:val="2"/>
            <w:shd w:val="clear" w:color="auto" w:fill="FFFFFF" w:themeFill="background1"/>
            <w:vAlign w:val="center"/>
          </w:tcPr>
          <w:p w14:paraId="7EE7E4CF" w14:textId="77777777"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các thông tin tra cứu phòng như: tên phòng, loại phòng, đơn giá phòng, tình trạng phòng, số lượng khách trong phòng, loại khách trong phòng,…</w:t>
            </w:r>
          </w:p>
        </w:tc>
      </w:tr>
      <w:tr w:rsidR="00DE6292" w:rsidRPr="00F81F48"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Kết quả xuất ra</w:t>
            </w:r>
          </w:p>
        </w:tc>
        <w:tc>
          <w:tcPr>
            <w:tcW w:w="4834" w:type="dxa"/>
            <w:gridSpan w:val="2"/>
            <w:shd w:val="clear" w:color="auto" w:fill="FFFFFF" w:themeFill="background1"/>
            <w:vAlign w:val="center"/>
          </w:tcPr>
          <w:p w14:paraId="5A8883A8" w14:textId="77777777"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Hệ thống xuất ra danh sách các phòng phù hợp với các đặc điểm được đưa vào</w:t>
            </w:r>
          </w:p>
        </w:tc>
      </w:tr>
      <w:tr w:rsidR="00DE6292" w:rsidRPr="00F81F48"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Nơi sử dụng</w:t>
            </w:r>
          </w:p>
        </w:tc>
        <w:tc>
          <w:tcPr>
            <w:tcW w:w="4834" w:type="dxa"/>
            <w:gridSpan w:val="2"/>
            <w:shd w:val="clear" w:color="auto" w:fill="FFFFFF" w:themeFill="background1"/>
            <w:vAlign w:val="center"/>
          </w:tcPr>
          <w:p w14:paraId="48926D0F" w14:textId="662A6820"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r w:rsidR="006320BE" w:rsidRPr="00F81F48">
              <w:rPr>
                <w:lang w:eastAsia="vi-VN"/>
              </w:rPr>
              <w:t>, giám đốc, bộ phận kinh doanh</w:t>
            </w:r>
          </w:p>
          <w:p w14:paraId="3DC5859B" w14:textId="3A180B62" w:rsidR="00904DBA" w:rsidRPr="00F81F48"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nhu cầu tra cứu của các bộ phận</w:t>
            </w:r>
          </w:p>
        </w:tc>
      </w:tr>
      <w:tr w:rsidR="00DE6292" w:rsidRPr="00F81F48"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08B73E3B" w14:textId="77777777" w:rsidR="00EE6FDF" w:rsidRPr="00F81F48" w:rsidRDefault="00EE6FDF" w:rsidP="00C35F43">
      <w:pPr>
        <w:pStyle w:val="Heading4"/>
      </w:pPr>
      <w:r w:rsidRPr="00F81F48">
        <w:lastRenderedPageBreak/>
        <w:t>Lập hóa đơn thanh toán:</w:t>
      </w:r>
    </w:p>
    <w:p w14:paraId="06C2D0B8" w14:textId="6F8ED034" w:rsidR="00EE6FDF" w:rsidRPr="00F81F48" w:rsidRDefault="00EE6FDF">
      <w:pPr>
        <w:spacing w:line="240" w:lineRule="auto"/>
        <w:jc w:val="left"/>
        <w:rPr>
          <w:lang w:eastAsia="vi-VN"/>
        </w:rPr>
      </w:pPr>
    </w:p>
    <w:p w14:paraId="312BD46F" w14:textId="0E935011" w:rsidR="00334F6B" w:rsidRPr="00F81F48" w:rsidRDefault="00334F6B" w:rsidP="00334F6B">
      <w:pPr>
        <w:jc w:val="center"/>
        <w:rPr>
          <w:lang w:eastAsia="vi-VN"/>
        </w:rPr>
      </w:pPr>
      <w:r w:rsidRPr="00F81F48">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rsidRPr="00F81F48"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Pr="00F81F48" w:rsidRDefault="00EE6FDF" w:rsidP="00B33E71">
            <w:pPr>
              <w:spacing w:line="240" w:lineRule="auto"/>
              <w:jc w:val="left"/>
              <w:rPr>
                <w:lang w:eastAsia="vi-VN"/>
              </w:rPr>
            </w:pPr>
            <w:r w:rsidRPr="00F81F48">
              <w:rPr>
                <w:lang w:eastAsia="vi-VN"/>
              </w:rPr>
              <w:t>Dự án: Quản lý khách sạn CyberHol</w:t>
            </w:r>
          </w:p>
        </w:tc>
        <w:tc>
          <w:tcPr>
            <w:tcW w:w="2362" w:type="dxa"/>
            <w:vAlign w:val="center"/>
          </w:tcPr>
          <w:p w14:paraId="2187B94E"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6EDCB8F4"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hóa đơn thanh toán</w:t>
            </w:r>
          </w:p>
        </w:tc>
        <w:tc>
          <w:tcPr>
            <w:tcW w:w="2383" w:type="dxa"/>
            <w:vAlign w:val="center"/>
          </w:tcPr>
          <w:p w14:paraId="24B05DC1"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1D098B5C"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EE6FDF" w:rsidRPr="00F81F48"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F81F48" w:rsidRDefault="00EE6FDF" w:rsidP="00EE6FDF">
            <w:pPr>
              <w:pStyle w:val="ListParagraph"/>
              <w:numPr>
                <w:ilvl w:val="0"/>
                <w:numId w:val="38"/>
              </w:numPr>
              <w:spacing w:line="240" w:lineRule="auto"/>
              <w:jc w:val="left"/>
              <w:rPr>
                <w:lang w:eastAsia="vi-VN"/>
              </w:rPr>
            </w:pPr>
            <w:r w:rsidRPr="00F81F48">
              <w:rPr>
                <w:lang w:eastAsia="vi-VN"/>
              </w:rPr>
              <w:t>Mô tả công việc</w:t>
            </w:r>
          </w:p>
        </w:tc>
        <w:tc>
          <w:tcPr>
            <w:tcW w:w="4745" w:type="dxa"/>
            <w:gridSpan w:val="2"/>
            <w:shd w:val="clear" w:color="auto" w:fill="FFFFFF" w:themeFill="background1"/>
            <w:vAlign w:val="center"/>
          </w:tcPr>
          <w:p w14:paraId="03D89CA3" w14:textId="77777777"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Lập hóa đơn thanh toán cho một hoặc nhiều phòng đang được thuê trong khách sạn</w:t>
            </w:r>
          </w:p>
        </w:tc>
      </w:tr>
      <w:tr w:rsidR="00EE6FDF" w:rsidRPr="00F81F48"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Điều kiện bắt đầu (kích hoạt)</w:t>
            </w:r>
          </w:p>
        </w:tc>
        <w:tc>
          <w:tcPr>
            <w:tcW w:w="4745" w:type="dxa"/>
            <w:gridSpan w:val="2"/>
            <w:shd w:val="clear" w:color="auto" w:fill="FFFFFF" w:themeFill="background1"/>
            <w:vAlign w:val="center"/>
          </w:tcPr>
          <w:p w14:paraId="66C836A8" w14:textId="77777777"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khách hàng cá nhân hoặc tổ chức muốn trả phòng</w:t>
            </w:r>
          </w:p>
        </w:tc>
      </w:tr>
      <w:tr w:rsidR="00EE6FDF" w:rsidRPr="00F81F48"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Thông tin đầu vào</w:t>
            </w:r>
          </w:p>
        </w:tc>
        <w:tc>
          <w:tcPr>
            <w:tcW w:w="4745" w:type="dxa"/>
            <w:gridSpan w:val="2"/>
            <w:shd w:val="clear" w:color="auto" w:fill="FFFFFF" w:themeFill="background1"/>
            <w:vAlign w:val="center"/>
          </w:tcPr>
          <w:p w14:paraId="7EEFAAFE" w14:textId="77777777"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các thông tin của khách hàng cá nhân hoặc tổ chức: tên, địa chỉ, danh sách các phòng khách hàng muốn thanh toán</w:t>
            </w:r>
          </w:p>
        </w:tc>
      </w:tr>
      <w:tr w:rsidR="00EE6FDF" w:rsidRPr="00F81F48"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Kết quả xuất ra</w:t>
            </w:r>
          </w:p>
        </w:tc>
        <w:tc>
          <w:tcPr>
            <w:tcW w:w="4745" w:type="dxa"/>
            <w:gridSpan w:val="2"/>
            <w:shd w:val="clear" w:color="auto" w:fill="FFFFFF" w:themeFill="background1"/>
            <w:vAlign w:val="center"/>
          </w:tcPr>
          <w:p w14:paraId="15B87F5A" w14:textId="77777777"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rsidRPr="00F81F48"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Nơi sử dụng</w:t>
            </w:r>
          </w:p>
        </w:tc>
        <w:tc>
          <w:tcPr>
            <w:tcW w:w="4745" w:type="dxa"/>
            <w:gridSpan w:val="2"/>
            <w:shd w:val="clear" w:color="auto" w:fill="FFFFFF" w:themeFill="background1"/>
            <w:vAlign w:val="center"/>
          </w:tcPr>
          <w:p w14:paraId="231FD555" w14:textId="6BC19B1C"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p>
          <w:p w14:paraId="75D0ABC1" w14:textId="7F4F57ED" w:rsidR="007332B2" w:rsidRPr="00F81F48"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nhu cầu trả phòng của khách hàng</w:t>
            </w:r>
          </w:p>
        </w:tc>
      </w:tr>
      <w:tr w:rsidR="00EE6FDF" w:rsidRPr="00F81F48"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780089" w:rsidRPr="00F81F48">
              <w:rPr>
                <w:lang w:eastAsia="vi-VN"/>
              </w:rPr>
              <w:t>Tên / công ty thanh toán hóa đơn không được để trống</w:t>
            </w:r>
          </w:p>
          <w:p w14:paraId="0796CB47" w14:textId="7C28CDF9"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w:t>
            </w:r>
            <w:r w:rsidR="00780089" w:rsidRPr="00F81F48">
              <w:rPr>
                <w:lang w:eastAsia="vi-VN"/>
              </w:rPr>
              <w:t xml:space="preserve"> Số tiền thanh toán không được âm</w:t>
            </w:r>
          </w:p>
        </w:tc>
      </w:tr>
    </w:tbl>
    <w:p w14:paraId="52CCA64B" w14:textId="77777777" w:rsidR="00EE6FDF" w:rsidRPr="00F81F48" w:rsidRDefault="00EE6FDF">
      <w:pPr>
        <w:spacing w:line="240" w:lineRule="auto"/>
        <w:jc w:val="left"/>
        <w:rPr>
          <w:lang w:eastAsia="vi-VN"/>
        </w:rPr>
      </w:pPr>
    </w:p>
    <w:p w14:paraId="74E65203" w14:textId="1D128F0E" w:rsidR="00DE6292" w:rsidRPr="00F81F48" w:rsidRDefault="00EE6FDF" w:rsidP="00C35F43">
      <w:pPr>
        <w:pStyle w:val="Heading4"/>
      </w:pPr>
      <w:r w:rsidRPr="00F81F48">
        <w:lastRenderedPageBreak/>
        <w:t>Thay đổi quy định:</w:t>
      </w:r>
    </w:p>
    <w:p w14:paraId="6C06BD76" w14:textId="0953504F" w:rsidR="00EE6FDF" w:rsidRPr="00F81F48" w:rsidRDefault="00EE6FDF" w:rsidP="00443EF6">
      <w:pPr>
        <w:rPr>
          <w:lang w:eastAsia="vi-VN"/>
        </w:rPr>
      </w:pPr>
    </w:p>
    <w:p w14:paraId="5C3CA75C" w14:textId="533856A9" w:rsidR="00334F6B" w:rsidRPr="00F81F48" w:rsidRDefault="00334F6B" w:rsidP="00334F6B">
      <w:pPr>
        <w:jc w:val="center"/>
        <w:rPr>
          <w:lang w:eastAsia="vi-VN"/>
        </w:rPr>
      </w:pPr>
      <w:r w:rsidRPr="00F81F48">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rsidRPr="00F81F48"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Pr="00F81F48" w:rsidRDefault="00AB240C" w:rsidP="00C62317">
            <w:pPr>
              <w:spacing w:line="240" w:lineRule="auto"/>
              <w:rPr>
                <w:lang w:eastAsia="vi-VN"/>
              </w:rPr>
            </w:pPr>
            <w:r w:rsidRPr="00F81F48">
              <w:rPr>
                <w:lang w:eastAsia="vi-VN"/>
              </w:rPr>
              <w:t>Dự án: Quản lý khách sạn CyberHol</w:t>
            </w:r>
          </w:p>
        </w:tc>
        <w:tc>
          <w:tcPr>
            <w:tcW w:w="2394" w:type="dxa"/>
            <w:vAlign w:val="center"/>
          </w:tcPr>
          <w:p w14:paraId="6B330BB3" w14:textId="77777777" w:rsidR="00AB240C" w:rsidRPr="00F81F48"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2E48A336" w14:textId="684E5FB9" w:rsidR="00740ACA" w:rsidRPr="00F81F48"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Thay đổi quy định</w:t>
            </w:r>
          </w:p>
        </w:tc>
        <w:tc>
          <w:tcPr>
            <w:tcW w:w="2414" w:type="dxa"/>
            <w:vAlign w:val="center"/>
          </w:tcPr>
          <w:p w14:paraId="33AA1739" w14:textId="77777777" w:rsidR="00AB240C" w:rsidRPr="00F81F48"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1F49BFEC" w14:textId="77777777" w:rsidR="00AB240C" w:rsidRPr="00F81F48"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AB240C" w:rsidRPr="00F81F48"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Mô tả công việc</w:t>
            </w:r>
          </w:p>
        </w:tc>
        <w:tc>
          <w:tcPr>
            <w:tcW w:w="4809" w:type="dxa"/>
            <w:gridSpan w:val="2"/>
            <w:shd w:val="clear" w:color="auto" w:fill="FFFFFF" w:themeFill="background1"/>
            <w:vAlign w:val="center"/>
          </w:tcPr>
          <w:p w14:paraId="1ED11935" w14:textId="77777777" w:rsidR="001137D3" w:rsidRPr="00F81F48"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Thay đổi quy định về hệ số các loại khách</w:t>
            </w:r>
          </w:p>
          <w:p w14:paraId="70B8753C" w14:textId="77777777" w:rsidR="001137D3" w:rsidRPr="00F81F48"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S</w:t>
            </w:r>
            <w:r w:rsidR="00725CB3" w:rsidRPr="00F81F48">
              <w:rPr>
                <w:lang w:eastAsia="vi-VN"/>
              </w:rPr>
              <w:t>ố lượng khách tối đa</w:t>
            </w:r>
          </w:p>
          <w:p w14:paraId="1124EA80" w14:textId="6F7665D2" w:rsidR="00AB240C" w:rsidRPr="00F81F48"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w:t>
            </w:r>
            <w:r w:rsidR="00725CB3" w:rsidRPr="00F81F48">
              <w:rPr>
                <w:lang w:eastAsia="vi-VN"/>
              </w:rPr>
              <w:t>ỷ lệ phụ th</w:t>
            </w:r>
            <w:r w:rsidR="00F36720" w:rsidRPr="00F81F48">
              <w:rPr>
                <w:lang w:eastAsia="vi-VN"/>
              </w:rPr>
              <w:t>u</w:t>
            </w:r>
          </w:p>
        </w:tc>
      </w:tr>
      <w:tr w:rsidR="00AB240C" w:rsidRPr="00F81F48"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Điều kiện bắt đầu (kích hoạt)</w:t>
            </w:r>
          </w:p>
        </w:tc>
        <w:tc>
          <w:tcPr>
            <w:tcW w:w="4809" w:type="dxa"/>
            <w:gridSpan w:val="2"/>
            <w:shd w:val="clear" w:color="auto" w:fill="FFFFFF" w:themeFill="background1"/>
            <w:vAlign w:val="center"/>
          </w:tcPr>
          <w:p w14:paraId="2764DE19" w14:textId="0CE95EFE" w:rsidR="00AB240C" w:rsidRPr="00F81F48"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Đề nghị từ ban quản lý (giám đốc)</w:t>
            </w:r>
          </w:p>
        </w:tc>
      </w:tr>
      <w:tr w:rsidR="00AB240C" w:rsidRPr="00F81F48"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Thông tin đầu vào</w:t>
            </w:r>
          </w:p>
        </w:tc>
        <w:tc>
          <w:tcPr>
            <w:tcW w:w="4809" w:type="dxa"/>
            <w:gridSpan w:val="2"/>
            <w:shd w:val="clear" w:color="auto" w:fill="FFFFFF" w:themeFill="background1"/>
            <w:vAlign w:val="center"/>
          </w:tcPr>
          <w:p w14:paraId="7A0DB6D4" w14:textId="2ECE6DB0" w:rsidR="00AB240C" w:rsidRPr="00F81F48"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Thẻ giám đốc (account định danh)</w:t>
            </w:r>
            <w:r w:rsidR="003B0812" w:rsidRPr="00F81F48">
              <w:rPr>
                <w:lang w:eastAsia="vi-VN"/>
              </w:rPr>
              <w:t xml:space="preserve">, </w:t>
            </w:r>
            <w:r w:rsidR="001E1674" w:rsidRPr="00F81F48">
              <w:rPr>
                <w:lang w:eastAsia="vi-VN"/>
              </w:rPr>
              <w:t>các thông tin</w:t>
            </w:r>
            <w:r w:rsidR="00266612" w:rsidRPr="00F81F48">
              <w:rPr>
                <w:lang w:eastAsia="vi-VN"/>
              </w:rPr>
              <w:t xml:space="preserve"> về</w:t>
            </w:r>
            <w:r w:rsidR="001E1674" w:rsidRPr="00F81F48">
              <w:rPr>
                <w:lang w:eastAsia="vi-VN"/>
              </w:rPr>
              <w:t xml:space="preserve"> quy định</w:t>
            </w:r>
            <w:r w:rsidR="00266612" w:rsidRPr="00F81F48">
              <w:rPr>
                <w:lang w:eastAsia="vi-VN"/>
              </w:rPr>
              <w:t xml:space="preserve"> cần </w:t>
            </w:r>
            <w:r w:rsidR="00A2705E" w:rsidRPr="00F81F48">
              <w:rPr>
                <w:lang w:eastAsia="vi-VN"/>
              </w:rPr>
              <w:t>thêm / sửa</w:t>
            </w:r>
          </w:p>
        </w:tc>
      </w:tr>
      <w:tr w:rsidR="00AB240C" w:rsidRPr="00F81F48"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Kết quả xuất ra</w:t>
            </w:r>
          </w:p>
        </w:tc>
        <w:tc>
          <w:tcPr>
            <w:tcW w:w="4809" w:type="dxa"/>
            <w:gridSpan w:val="2"/>
            <w:shd w:val="clear" w:color="auto" w:fill="FFFFFF" w:themeFill="background1"/>
            <w:vAlign w:val="center"/>
          </w:tcPr>
          <w:p w14:paraId="753BCA09" w14:textId="5E82E9AA" w:rsidR="00AB240C" w:rsidRPr="00F81F48"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Được lưu trữ trong hệ thống phục vụ cho việc xử lý / tính toán </w:t>
            </w:r>
            <w:r w:rsidR="00A6029E" w:rsidRPr="00F81F48">
              <w:rPr>
                <w:lang w:eastAsia="vi-VN"/>
              </w:rPr>
              <w:t>thành phòng</w:t>
            </w:r>
          </w:p>
        </w:tc>
      </w:tr>
      <w:tr w:rsidR="00AB240C" w:rsidRPr="00F81F48"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Nơi sử dụng</w:t>
            </w:r>
          </w:p>
        </w:tc>
        <w:tc>
          <w:tcPr>
            <w:tcW w:w="4809" w:type="dxa"/>
            <w:gridSpan w:val="2"/>
            <w:shd w:val="clear" w:color="auto" w:fill="FFFFFF" w:themeFill="background1"/>
            <w:vAlign w:val="center"/>
          </w:tcPr>
          <w:p w14:paraId="48D9C926" w14:textId="2A128B47" w:rsidR="003E7C1B" w:rsidRPr="00F81F48"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Giám đốc</w:t>
            </w:r>
          </w:p>
          <w:p w14:paraId="584185AA" w14:textId="5594CF19" w:rsidR="00104DCA" w:rsidRPr="00F81F48"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Tần suất sử dụng: 6 tháng ~ 12 tháng</w:t>
            </w:r>
          </w:p>
        </w:tc>
      </w:tr>
      <w:tr w:rsidR="00AB240C" w:rsidRPr="00F81F48"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Pr="00F81F48"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AF3871" w:rsidRPr="00F81F48">
              <w:rPr>
                <w:lang w:eastAsia="vi-VN"/>
              </w:rPr>
              <w:t>Hệ số loại khách, số lượng khách tối đa, tỷ lệ phụ thu không được nhập và số âm</w:t>
            </w:r>
          </w:p>
          <w:p w14:paraId="68953701" w14:textId="533FD4AF" w:rsidR="00FE4F52" w:rsidRPr="00F81F48"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w:t>
            </w:r>
            <w:r w:rsidR="00AD45F0" w:rsidRPr="00F81F48">
              <w:rPr>
                <w:lang w:eastAsia="vi-VN"/>
              </w:rPr>
              <w:t xml:space="preserve">     </w:t>
            </w:r>
            <w:r w:rsidRPr="00F81F48">
              <w:rPr>
                <w:lang w:eastAsia="vi-VN"/>
              </w:rPr>
              <w:t xml:space="preserve">Hệ số và tỉ lệ </w:t>
            </w:r>
            <w:r w:rsidR="000B4846" w:rsidRPr="00F81F48">
              <w:rPr>
                <w:lang w:eastAsia="vi-VN"/>
              </w:rPr>
              <w:t xml:space="preserve">không được nhập là 0, mặc định hệ thống sẽ nhận </w:t>
            </w:r>
            <w:r w:rsidR="00B2250F" w:rsidRPr="00F81F48">
              <w:rPr>
                <w:lang w:eastAsia="vi-VN"/>
              </w:rPr>
              <w:t>giá trị là 1</w:t>
            </w:r>
          </w:p>
        </w:tc>
      </w:tr>
    </w:tbl>
    <w:p w14:paraId="6873D56F" w14:textId="50AC7F1E" w:rsidR="00AB240C" w:rsidRPr="00F81F48" w:rsidRDefault="00AB240C" w:rsidP="00EB670C">
      <w:pPr>
        <w:rPr>
          <w:lang w:eastAsia="vi-VN"/>
        </w:rPr>
      </w:pPr>
    </w:p>
    <w:p w14:paraId="04957705" w14:textId="501090E5" w:rsidR="00753D67" w:rsidRPr="00F81F48" w:rsidRDefault="00753D67" w:rsidP="00C35F43">
      <w:pPr>
        <w:pStyle w:val="Heading4"/>
      </w:pPr>
      <w:r w:rsidRPr="00F81F48">
        <w:lastRenderedPageBreak/>
        <w:t>Lập báo cáo tháng:</w:t>
      </w:r>
    </w:p>
    <w:p w14:paraId="26937530" w14:textId="54498B2F" w:rsidR="00753D67" w:rsidRPr="00F81F48" w:rsidRDefault="00753D67" w:rsidP="00EB670C">
      <w:pPr>
        <w:rPr>
          <w:lang w:eastAsia="vi-VN"/>
        </w:rPr>
      </w:pPr>
    </w:p>
    <w:p w14:paraId="246D6484" w14:textId="7EC3EB0A" w:rsidR="00334F6B" w:rsidRPr="00F81F48" w:rsidRDefault="00334F6B" w:rsidP="00334F6B">
      <w:pPr>
        <w:jc w:val="center"/>
        <w:rPr>
          <w:lang w:eastAsia="vi-VN"/>
        </w:rPr>
      </w:pPr>
      <w:r w:rsidRPr="00F81F48">
        <w:rPr>
          <w:lang w:eastAsia="vi-VN"/>
        </w:rPr>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rsidRPr="00F81F48"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Pr="00F81F48" w:rsidRDefault="006D4697" w:rsidP="00C62317">
            <w:pPr>
              <w:spacing w:line="240" w:lineRule="auto"/>
              <w:rPr>
                <w:lang w:eastAsia="vi-VN"/>
              </w:rPr>
            </w:pPr>
            <w:r w:rsidRPr="00F81F48">
              <w:rPr>
                <w:lang w:eastAsia="vi-VN"/>
              </w:rPr>
              <w:t>Dự án: Quản lý khách sạn CyberHol</w:t>
            </w:r>
          </w:p>
        </w:tc>
        <w:tc>
          <w:tcPr>
            <w:tcW w:w="2373" w:type="dxa"/>
            <w:vAlign w:val="center"/>
          </w:tcPr>
          <w:p w14:paraId="196FEC38" w14:textId="77777777" w:rsidR="006D4697" w:rsidRPr="00F81F48"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7AE73227" w14:textId="0D65819D" w:rsidR="00981F46" w:rsidRPr="00F81F48"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báo cáo tháng</w:t>
            </w:r>
          </w:p>
        </w:tc>
        <w:tc>
          <w:tcPr>
            <w:tcW w:w="2396" w:type="dxa"/>
            <w:vAlign w:val="center"/>
          </w:tcPr>
          <w:p w14:paraId="127C042C" w14:textId="77777777" w:rsidR="006D4697" w:rsidRPr="00F81F48"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3AB8C528" w14:textId="77777777" w:rsidR="006D4697" w:rsidRPr="00F81F48"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6D4697" w:rsidRPr="00F81F48"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Mô tả công việc</w:t>
            </w:r>
          </w:p>
        </w:tc>
        <w:tc>
          <w:tcPr>
            <w:tcW w:w="4769" w:type="dxa"/>
            <w:gridSpan w:val="2"/>
            <w:shd w:val="clear" w:color="auto" w:fill="FFFFFF" w:themeFill="background1"/>
            <w:vAlign w:val="center"/>
          </w:tcPr>
          <w:p w14:paraId="2246F851" w14:textId="27936D38" w:rsidR="006D4697" w:rsidRPr="00F81F48"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Lập báo cáo về mật độ sử dụng phòng, báo cáo doanh thu theo tháng</w:t>
            </w:r>
          </w:p>
        </w:tc>
      </w:tr>
      <w:tr w:rsidR="006D4697" w:rsidRPr="00F81F48"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Điều kiện bắt đầu (kích hoạt)</w:t>
            </w:r>
          </w:p>
        </w:tc>
        <w:tc>
          <w:tcPr>
            <w:tcW w:w="4769" w:type="dxa"/>
            <w:gridSpan w:val="2"/>
            <w:shd w:val="clear" w:color="auto" w:fill="FFFFFF" w:themeFill="background1"/>
            <w:vAlign w:val="center"/>
          </w:tcPr>
          <w:p w14:paraId="273FF9F2" w14:textId="77777777" w:rsidR="006D4697" w:rsidRPr="00F81F48"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Đến cuối tháng sẽ tự tạo</w:t>
            </w:r>
          </w:p>
          <w:p w14:paraId="0DE4A683" w14:textId="71FD8AA3" w:rsidR="000035DA" w:rsidRPr="00F81F48"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Có đề nghị lập báo cáo từ ban quản lý</w:t>
            </w:r>
            <w:r w:rsidR="001D41E6" w:rsidRPr="00F81F48">
              <w:rPr>
                <w:lang w:eastAsia="vi-VN"/>
              </w:rPr>
              <w:t xml:space="preserve"> (giám đốc, bộ phận kinh doa</w:t>
            </w:r>
            <w:r w:rsidR="005F59D4" w:rsidRPr="00F81F48">
              <w:rPr>
                <w:lang w:eastAsia="vi-VN"/>
              </w:rPr>
              <w:t>nh</w:t>
            </w:r>
            <w:r w:rsidR="001D41E6" w:rsidRPr="00F81F48">
              <w:rPr>
                <w:lang w:eastAsia="vi-VN"/>
              </w:rPr>
              <w:t>)</w:t>
            </w:r>
          </w:p>
        </w:tc>
      </w:tr>
      <w:tr w:rsidR="006D4697" w:rsidRPr="00F81F48"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Thông tin đầu vào</w:t>
            </w:r>
          </w:p>
        </w:tc>
        <w:tc>
          <w:tcPr>
            <w:tcW w:w="4769" w:type="dxa"/>
            <w:gridSpan w:val="2"/>
            <w:shd w:val="clear" w:color="auto" w:fill="FFFFFF" w:themeFill="background1"/>
            <w:vAlign w:val="center"/>
          </w:tcPr>
          <w:p w14:paraId="4A70854A" w14:textId="77777777" w:rsidR="00926AC9" w:rsidRPr="00F81F48"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Thẻ quản lý (account định danh)</w:t>
            </w:r>
          </w:p>
          <w:p w14:paraId="2FF4B247" w14:textId="77777777" w:rsidR="00926AC9" w:rsidRPr="00F81F48"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w:t>
            </w:r>
            <w:r w:rsidR="00F4553C" w:rsidRPr="00F81F48">
              <w:rPr>
                <w:lang w:eastAsia="vi-VN"/>
              </w:rPr>
              <w:t>háng cần lập báo cáo</w:t>
            </w:r>
          </w:p>
          <w:p w14:paraId="381AFF51" w14:textId="59682CA7" w:rsidR="006D4697" w:rsidRPr="00F81F48"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L</w:t>
            </w:r>
            <w:r w:rsidR="009247AB" w:rsidRPr="00F81F48">
              <w:rPr>
                <w:lang w:eastAsia="vi-VN"/>
              </w:rPr>
              <w:t>oại báo cáo cần lập</w:t>
            </w:r>
          </w:p>
        </w:tc>
      </w:tr>
      <w:tr w:rsidR="006D4697" w:rsidRPr="00F81F48"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Kết quả xuất ra</w:t>
            </w:r>
          </w:p>
        </w:tc>
        <w:tc>
          <w:tcPr>
            <w:tcW w:w="4769" w:type="dxa"/>
            <w:gridSpan w:val="2"/>
            <w:shd w:val="clear" w:color="auto" w:fill="FFFFFF" w:themeFill="background1"/>
            <w:vAlign w:val="center"/>
          </w:tcPr>
          <w:p w14:paraId="6786CAC0" w14:textId="1F6BB230" w:rsidR="006D4697" w:rsidRPr="00F81F48"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Các biểu mẫu được lưu trữ trong hệ thống, khi được yêu cầu sẽ được in ra phục vụ</w:t>
            </w:r>
          </w:p>
        </w:tc>
      </w:tr>
      <w:tr w:rsidR="004B21A1" w:rsidRPr="00F81F48"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F81F48" w:rsidRDefault="004B21A1" w:rsidP="00AC6219">
            <w:pPr>
              <w:pStyle w:val="ListParagraph"/>
              <w:numPr>
                <w:ilvl w:val="0"/>
                <w:numId w:val="27"/>
              </w:numPr>
              <w:spacing w:line="240" w:lineRule="auto"/>
              <w:ind w:left="435"/>
              <w:jc w:val="left"/>
              <w:rPr>
                <w:lang w:eastAsia="vi-VN"/>
              </w:rPr>
            </w:pPr>
            <w:r w:rsidRPr="00F81F48">
              <w:rPr>
                <w:lang w:eastAsia="vi-VN"/>
              </w:rPr>
              <w:t>Nơi sử dụng</w:t>
            </w:r>
          </w:p>
        </w:tc>
        <w:tc>
          <w:tcPr>
            <w:tcW w:w="4769" w:type="dxa"/>
            <w:gridSpan w:val="2"/>
            <w:shd w:val="clear" w:color="auto" w:fill="FFFFFF" w:themeFill="background1"/>
            <w:vAlign w:val="center"/>
          </w:tcPr>
          <w:p w14:paraId="4FE190C5" w14:textId="7B3EF7F7" w:rsidR="004B21A1" w:rsidRPr="00F81F48"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Giám đốc, bộ phận kinh doanh</w:t>
            </w:r>
          </w:p>
          <w:p w14:paraId="23F00058" w14:textId="15437BA6" w:rsidR="00CC0CD0" w:rsidRPr="00F81F48"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Tần suất sử dụng: 2 lần / 1 tháng</w:t>
            </w:r>
          </w:p>
        </w:tc>
      </w:tr>
      <w:tr w:rsidR="004B21A1" w:rsidRPr="00F81F48" w14:paraId="57CAE557" w14:textId="77777777" w:rsidTr="0017646E">
        <w:trPr>
          <w:trHeight w:val="2600"/>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F81F48" w:rsidRDefault="004B21A1" w:rsidP="00AC6219">
            <w:pPr>
              <w:pStyle w:val="ListParagraph"/>
              <w:numPr>
                <w:ilvl w:val="0"/>
                <w:numId w:val="27"/>
              </w:numPr>
              <w:spacing w:line="240" w:lineRule="auto"/>
              <w:ind w:left="435"/>
              <w:jc w:val="left"/>
              <w:rPr>
                <w:lang w:eastAsia="vi-VN"/>
              </w:rPr>
            </w:pPr>
            <w:r w:rsidRPr="00F81F48">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Pr="00F81F48"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Không lập được báo cáo khi quá </w:t>
            </w:r>
            <w:r w:rsidR="001E585E" w:rsidRPr="00F81F48">
              <w:rPr>
                <w:lang w:eastAsia="vi-VN"/>
              </w:rPr>
              <w:t>5</w:t>
            </w:r>
            <w:r w:rsidRPr="00F81F48">
              <w:rPr>
                <w:lang w:eastAsia="vi-VN"/>
              </w:rPr>
              <w:t xml:space="preserve"> năm</w:t>
            </w:r>
            <w:r w:rsidR="00C66F11" w:rsidRPr="00F81F48">
              <w:rPr>
                <w:lang w:eastAsia="vi-VN"/>
              </w:rPr>
              <w:t xml:space="preserve"> (nếu cần liên hệ với kỹ thuật viên)</w:t>
            </w:r>
          </w:p>
          <w:p w14:paraId="715EAAC9" w14:textId="1FAAFA93" w:rsidR="0088102A" w:rsidRPr="00F81F48"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Phải có đủ quyền truy cập vào hệ thống</w:t>
            </w:r>
          </w:p>
        </w:tc>
      </w:tr>
    </w:tbl>
    <w:p w14:paraId="67EC4763" w14:textId="77777777" w:rsidR="000450D9" w:rsidRPr="00F81F48" w:rsidRDefault="000450D9" w:rsidP="000450D9">
      <w:pPr>
        <w:pStyle w:val="Heading1"/>
        <w:rPr>
          <w:i/>
        </w:rPr>
      </w:pPr>
      <w:bookmarkStart w:id="67" w:name="_Toc508892393"/>
      <w:bookmarkStart w:id="68" w:name="_Toc515723848"/>
      <w:r w:rsidRPr="00F81F48">
        <w:rPr>
          <w:i/>
        </w:rPr>
        <w:lastRenderedPageBreak/>
        <w:t>Thiết kế</w:t>
      </w:r>
      <w:r w:rsidRPr="00F81F48">
        <w:rPr>
          <w:i/>
          <w:lang w:val="en-US"/>
        </w:rPr>
        <w:t xml:space="preserve"> - đặc tả </w:t>
      </w:r>
      <w:r w:rsidRPr="00F81F48">
        <w:rPr>
          <w:i/>
        </w:rPr>
        <w:t>hệ thống</w:t>
      </w:r>
      <w:bookmarkEnd w:id="67"/>
      <w:bookmarkEnd w:id="68"/>
    </w:p>
    <w:p w14:paraId="6E7B8345" w14:textId="6BBD7F74" w:rsidR="000450D9" w:rsidRPr="00F81F48" w:rsidRDefault="000450D9" w:rsidP="000450D9">
      <w:pPr>
        <w:pStyle w:val="Heading2"/>
        <w:rPr>
          <w:i/>
        </w:rPr>
      </w:pPr>
      <w:bookmarkStart w:id="69" w:name="_Toc508892394"/>
      <w:bookmarkStart w:id="70" w:name="_Toc515723849"/>
      <w:r w:rsidRPr="00F81F48">
        <w:rPr>
          <w:i/>
        </w:rPr>
        <w:t>Thiết kế thành phần xử lý</w:t>
      </w:r>
      <w:bookmarkEnd w:id="69"/>
      <w:bookmarkEnd w:id="70"/>
    </w:p>
    <w:p w14:paraId="729B0023" w14:textId="075D8BF7" w:rsidR="00C61113" w:rsidRPr="00F81F48" w:rsidRDefault="00DB647F" w:rsidP="0025762A">
      <w:pPr>
        <w:pStyle w:val="Heading3"/>
      </w:pPr>
      <w:bookmarkStart w:id="71" w:name="_Toc515723850"/>
      <w:r w:rsidRPr="00F81F48">
        <w:rPr>
          <w:lang w:val="en-US"/>
        </w:rPr>
        <w:t xml:space="preserve"> </w:t>
      </w:r>
      <w:r w:rsidR="00C61113" w:rsidRPr="00F81F48">
        <w:t>Mô hình DFD cho Lập danh mục phòng</w:t>
      </w:r>
      <w:bookmarkEnd w:id="71"/>
    </w:p>
    <w:p w14:paraId="1D4BDDB1" w14:textId="29B46065" w:rsidR="00C61113" w:rsidRPr="00F81F48" w:rsidRDefault="0025762A" w:rsidP="00726DE9">
      <w:pPr>
        <w:jc w:val="center"/>
        <w:rPr>
          <w:lang w:eastAsia="vi-VN"/>
        </w:rPr>
      </w:pPr>
      <w:r w:rsidRPr="00F81F48">
        <w:rPr>
          <w:noProof/>
        </w:rPr>
        <w:drawing>
          <wp:inline distT="0" distB="0" distL="0" distR="0" wp14:anchorId="12ED19E3" wp14:editId="422371F4">
            <wp:extent cx="6276975" cy="3037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537" cy="3047307"/>
                    </a:xfrm>
                    <a:prstGeom prst="rect">
                      <a:avLst/>
                    </a:prstGeom>
                    <a:noFill/>
                    <a:ln>
                      <a:noFill/>
                    </a:ln>
                  </pic:spPr>
                </pic:pic>
              </a:graphicData>
            </a:graphic>
          </wp:inline>
        </w:drawing>
      </w:r>
    </w:p>
    <w:p w14:paraId="07E2C0A9" w14:textId="63BF69EF" w:rsidR="00334F6B" w:rsidRPr="00F81F48" w:rsidRDefault="00334F6B" w:rsidP="00334F6B">
      <w:pPr>
        <w:ind w:hanging="630"/>
        <w:jc w:val="center"/>
        <w:rPr>
          <w:lang w:eastAsia="vi-VN"/>
        </w:rPr>
      </w:pPr>
      <w:r w:rsidRPr="00F81F48">
        <w:rPr>
          <w:lang w:eastAsia="vi-VN"/>
        </w:rPr>
        <w:t>Hình 3.1.1 – Mô hình DFD cho Lập danh mục phòng</w:t>
      </w:r>
    </w:p>
    <w:p w14:paraId="5FCF7F46" w14:textId="00C45780" w:rsidR="00C61113" w:rsidRPr="00F81F48" w:rsidRDefault="00DB647F" w:rsidP="0025762A">
      <w:pPr>
        <w:pStyle w:val="Heading3"/>
      </w:pPr>
      <w:bookmarkStart w:id="72" w:name="_Toc515723851"/>
      <w:r w:rsidRPr="00F81F48">
        <w:rPr>
          <w:lang w:val="en-US"/>
        </w:rPr>
        <w:t xml:space="preserve"> </w:t>
      </w:r>
      <w:r w:rsidR="00C61113" w:rsidRPr="00F81F48">
        <w:t>Mô hình DFD cho Lập phiếu thuê phòng</w:t>
      </w:r>
      <w:bookmarkEnd w:id="72"/>
    </w:p>
    <w:p w14:paraId="501F61FB" w14:textId="0C7D60A3" w:rsidR="00C61113" w:rsidRPr="00F81F48" w:rsidRDefault="00C61113" w:rsidP="0025762A">
      <w:pPr>
        <w:pStyle w:val="Heading4"/>
      </w:pPr>
      <w:r w:rsidRPr="00F81F48">
        <w:t>Mô hình DFD đối với khách hàng không đặt trước phòng</w:t>
      </w:r>
    </w:p>
    <w:p w14:paraId="35094AE2" w14:textId="03CD2499" w:rsidR="00C61113" w:rsidRPr="00F81F48" w:rsidRDefault="00E94715" w:rsidP="00726DE9">
      <w:pPr>
        <w:rPr>
          <w:lang w:eastAsia="vi-VN"/>
        </w:rPr>
      </w:pPr>
      <w:r>
        <w:rPr>
          <w:noProof/>
        </w:rPr>
        <w:drawing>
          <wp:inline distT="0" distB="0" distL="0" distR="0" wp14:anchorId="6722D356" wp14:editId="3B2923CA">
            <wp:extent cx="6143625" cy="2306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3625" cy="2306394"/>
                    </a:xfrm>
                    <a:prstGeom prst="rect">
                      <a:avLst/>
                    </a:prstGeom>
                    <a:noFill/>
                    <a:ln>
                      <a:noFill/>
                    </a:ln>
                  </pic:spPr>
                </pic:pic>
              </a:graphicData>
            </a:graphic>
          </wp:inline>
        </w:drawing>
      </w:r>
    </w:p>
    <w:p w14:paraId="006B55DA" w14:textId="20D5DDA6" w:rsidR="00334F6B" w:rsidRPr="00F81F48" w:rsidRDefault="00334F6B" w:rsidP="00334F6B">
      <w:pPr>
        <w:ind w:hanging="630"/>
        <w:jc w:val="center"/>
        <w:rPr>
          <w:lang w:eastAsia="vi-VN"/>
        </w:rPr>
      </w:pPr>
      <w:r w:rsidRPr="00F81F48">
        <w:rPr>
          <w:lang w:eastAsia="vi-VN"/>
        </w:rPr>
        <w:t>Hình 3.1.2 – Mô hình DFD cho Lập phiếu thuê phòng đối với khách hàng</w:t>
      </w:r>
      <w:r w:rsidR="00E94715">
        <w:rPr>
          <w:lang w:eastAsia="vi-VN"/>
        </w:rPr>
        <w:t xml:space="preserve"> cũ</w:t>
      </w:r>
      <w:r w:rsidRPr="00F81F48">
        <w:rPr>
          <w:lang w:eastAsia="vi-VN"/>
        </w:rPr>
        <w:t xml:space="preserve"> không đặt trước</w:t>
      </w:r>
    </w:p>
    <w:p w14:paraId="45C098AF" w14:textId="77777777" w:rsidR="00334F6B" w:rsidRPr="00F81F48" w:rsidRDefault="00334F6B" w:rsidP="00334F6B">
      <w:pPr>
        <w:rPr>
          <w:lang w:eastAsia="vi-VN"/>
        </w:rPr>
      </w:pPr>
    </w:p>
    <w:p w14:paraId="17CD6C04" w14:textId="0F60B7F1" w:rsidR="00C61113" w:rsidRPr="00F81F48" w:rsidRDefault="00C61113" w:rsidP="0025762A">
      <w:pPr>
        <w:pStyle w:val="Heading4"/>
      </w:pPr>
      <w:r w:rsidRPr="00F81F48">
        <w:lastRenderedPageBreak/>
        <w:t>Mô hình DFD đối với khách hàng đã đặt trước phòng</w:t>
      </w:r>
    </w:p>
    <w:p w14:paraId="1DB41896" w14:textId="19309A73" w:rsidR="00C61113" w:rsidRPr="00F81F48" w:rsidRDefault="0025762A" w:rsidP="00DB647F">
      <w:pPr>
        <w:ind w:hanging="90"/>
        <w:jc w:val="center"/>
        <w:rPr>
          <w:lang w:eastAsia="vi-VN"/>
        </w:rPr>
      </w:pPr>
      <w:r w:rsidRPr="00F81F48">
        <w:rPr>
          <w:noProof/>
        </w:rPr>
        <w:drawing>
          <wp:inline distT="0" distB="0" distL="0" distR="0" wp14:anchorId="064CC12A" wp14:editId="043FD3CA">
            <wp:extent cx="651510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6029" cy="2616136"/>
                    </a:xfrm>
                    <a:prstGeom prst="rect">
                      <a:avLst/>
                    </a:prstGeom>
                    <a:noFill/>
                    <a:ln>
                      <a:noFill/>
                    </a:ln>
                  </pic:spPr>
                </pic:pic>
              </a:graphicData>
            </a:graphic>
          </wp:inline>
        </w:drawing>
      </w:r>
    </w:p>
    <w:p w14:paraId="78A1E9B8" w14:textId="7D40DC36" w:rsidR="00334F6B" w:rsidRPr="00F81F48" w:rsidRDefault="00334F6B" w:rsidP="00DB647F">
      <w:pPr>
        <w:ind w:hanging="630"/>
        <w:jc w:val="center"/>
        <w:rPr>
          <w:lang w:eastAsia="vi-VN"/>
        </w:rPr>
      </w:pPr>
      <w:r w:rsidRPr="00F81F48">
        <w:rPr>
          <w:lang w:eastAsia="vi-VN"/>
        </w:rPr>
        <w:t>Hình 3.1.3 – Mô hình DFD cho Lập phiếu thuê phòng đối với khách hàng</w:t>
      </w:r>
      <w:r w:rsidR="009B5761">
        <w:rPr>
          <w:lang w:eastAsia="vi-VN"/>
        </w:rPr>
        <w:t xml:space="preserve"> </w:t>
      </w:r>
      <w:r w:rsidRPr="00F81F48">
        <w:rPr>
          <w:lang w:eastAsia="vi-VN"/>
        </w:rPr>
        <w:t>đã đặt trước</w:t>
      </w:r>
    </w:p>
    <w:p w14:paraId="584F1E9B" w14:textId="7733294D" w:rsidR="00C61113" w:rsidRPr="00F81F48" w:rsidRDefault="00DB647F" w:rsidP="0025762A">
      <w:pPr>
        <w:pStyle w:val="Heading3"/>
      </w:pPr>
      <w:bookmarkStart w:id="73" w:name="_Toc515723852"/>
      <w:r w:rsidRPr="00F81F48">
        <w:rPr>
          <w:lang w:val="en-US"/>
        </w:rPr>
        <w:t xml:space="preserve"> </w:t>
      </w:r>
      <w:r w:rsidR="00C61113" w:rsidRPr="00F81F48">
        <w:t>Mô hình DFD cho Đặt trước phòng</w:t>
      </w:r>
      <w:bookmarkEnd w:id="73"/>
    </w:p>
    <w:p w14:paraId="516B5952" w14:textId="3A5E4509" w:rsidR="00C61113" w:rsidRPr="00F81F48" w:rsidRDefault="00C61113" w:rsidP="00DB647F">
      <w:pPr>
        <w:pStyle w:val="Heading4"/>
      </w:pPr>
      <w:r w:rsidRPr="00F81F48">
        <w:t>Mô hình DFD đối với khách hàng mới</w:t>
      </w:r>
    </w:p>
    <w:p w14:paraId="53431F88" w14:textId="60A65263" w:rsidR="00C61113" w:rsidRPr="00F81F48" w:rsidRDefault="0025762A" w:rsidP="00DB647F">
      <w:pPr>
        <w:ind w:hanging="360"/>
        <w:rPr>
          <w:lang w:eastAsia="vi-VN"/>
        </w:rPr>
      </w:pPr>
      <w:r w:rsidRPr="00F81F48">
        <w:rPr>
          <w:noProof/>
        </w:rPr>
        <w:drawing>
          <wp:inline distT="0" distB="0" distL="0" distR="0" wp14:anchorId="63EEEBF1" wp14:editId="776949AC">
            <wp:extent cx="6782843" cy="292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5506" cy="2933945"/>
                    </a:xfrm>
                    <a:prstGeom prst="rect">
                      <a:avLst/>
                    </a:prstGeom>
                    <a:noFill/>
                    <a:ln>
                      <a:noFill/>
                    </a:ln>
                  </pic:spPr>
                </pic:pic>
              </a:graphicData>
            </a:graphic>
          </wp:inline>
        </w:drawing>
      </w:r>
    </w:p>
    <w:p w14:paraId="004E72CD" w14:textId="12B26650" w:rsidR="00334F6B" w:rsidRPr="00F81F48" w:rsidRDefault="00334F6B" w:rsidP="00334F6B">
      <w:pPr>
        <w:ind w:hanging="630"/>
        <w:jc w:val="center"/>
        <w:rPr>
          <w:lang w:eastAsia="vi-VN"/>
        </w:rPr>
      </w:pPr>
      <w:r w:rsidRPr="00F81F48">
        <w:rPr>
          <w:lang w:eastAsia="vi-VN"/>
        </w:rPr>
        <w:t>Hình 3.1.4 – Mô hình DFD cho Đặt trước phòng đối với khách hàng mới</w:t>
      </w:r>
    </w:p>
    <w:p w14:paraId="67B38FD5" w14:textId="77777777" w:rsidR="00334F6B" w:rsidRPr="00F81F48" w:rsidRDefault="00334F6B" w:rsidP="0025762A">
      <w:pPr>
        <w:ind w:hanging="720"/>
        <w:rPr>
          <w:lang w:eastAsia="vi-VN"/>
        </w:rPr>
      </w:pPr>
    </w:p>
    <w:p w14:paraId="75BFEEB1" w14:textId="04914748" w:rsidR="00C61113" w:rsidRPr="00F81F48" w:rsidRDefault="00C61113" w:rsidP="0025762A">
      <w:pPr>
        <w:pStyle w:val="Heading4"/>
      </w:pPr>
      <w:r w:rsidRPr="00F81F48">
        <w:lastRenderedPageBreak/>
        <w:t>Mô hình DFD đối với khách hàng cũ</w:t>
      </w:r>
    </w:p>
    <w:p w14:paraId="446F051A" w14:textId="0F2DC6F7" w:rsidR="00C61113" w:rsidRPr="00F81F48" w:rsidRDefault="0025762A" w:rsidP="00DB647F">
      <w:pPr>
        <w:ind w:hanging="450"/>
        <w:rPr>
          <w:lang w:eastAsia="vi-VN"/>
        </w:rPr>
      </w:pPr>
      <w:r w:rsidRPr="00F81F48">
        <w:rPr>
          <w:noProof/>
        </w:rPr>
        <w:drawing>
          <wp:inline distT="0" distB="0" distL="0" distR="0" wp14:anchorId="45F21082" wp14:editId="1D14AAA1">
            <wp:extent cx="6810375" cy="323977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6910" cy="3242879"/>
                    </a:xfrm>
                    <a:prstGeom prst="rect">
                      <a:avLst/>
                    </a:prstGeom>
                    <a:noFill/>
                    <a:ln>
                      <a:noFill/>
                    </a:ln>
                  </pic:spPr>
                </pic:pic>
              </a:graphicData>
            </a:graphic>
          </wp:inline>
        </w:drawing>
      </w:r>
    </w:p>
    <w:p w14:paraId="6A36A67A" w14:textId="2054D5A6" w:rsidR="00334F6B" w:rsidRPr="00F81F48" w:rsidRDefault="00334F6B" w:rsidP="00334F6B">
      <w:pPr>
        <w:ind w:hanging="630"/>
        <w:jc w:val="center"/>
        <w:rPr>
          <w:lang w:eastAsia="vi-VN"/>
        </w:rPr>
      </w:pPr>
      <w:r w:rsidRPr="00F81F48">
        <w:rPr>
          <w:lang w:eastAsia="vi-VN"/>
        </w:rPr>
        <w:t>Hình 3.1.5 – Mô hình DFD cho Đặt trước phòng đối với khách hàng cũ</w:t>
      </w:r>
    </w:p>
    <w:p w14:paraId="71950A35" w14:textId="77777777" w:rsidR="00334F6B" w:rsidRPr="00F81F48" w:rsidRDefault="00334F6B" w:rsidP="00334F6B">
      <w:pPr>
        <w:ind w:hanging="630"/>
        <w:jc w:val="center"/>
        <w:rPr>
          <w:lang w:eastAsia="vi-VN"/>
        </w:rPr>
      </w:pPr>
    </w:p>
    <w:p w14:paraId="6CD540BE" w14:textId="40F0F6A7" w:rsidR="00C61113" w:rsidRPr="00F81F48" w:rsidRDefault="00DB647F" w:rsidP="0025762A">
      <w:pPr>
        <w:pStyle w:val="Heading3"/>
      </w:pPr>
      <w:bookmarkStart w:id="74" w:name="_Toc515723853"/>
      <w:r w:rsidRPr="00F81F48">
        <w:rPr>
          <w:lang w:val="en-US"/>
        </w:rPr>
        <w:t xml:space="preserve"> </w:t>
      </w:r>
      <w:r w:rsidR="00C61113" w:rsidRPr="00F81F48">
        <w:t>Mô hình DFD cho Tra cứu phòng</w:t>
      </w:r>
      <w:bookmarkEnd w:id="74"/>
    </w:p>
    <w:p w14:paraId="608F63B6" w14:textId="5FC4D33B" w:rsidR="00C61113" w:rsidRPr="00F81F48" w:rsidRDefault="00E94715"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30.1pt">
            <v:imagedata r:id="rId25" o:title="tracuu"/>
          </v:shape>
        </w:pict>
      </w:r>
    </w:p>
    <w:p w14:paraId="7828A224" w14:textId="0FCE11E6" w:rsidR="00334F6B" w:rsidRPr="00F81F48" w:rsidRDefault="00334F6B" w:rsidP="00334F6B">
      <w:pPr>
        <w:ind w:hanging="630"/>
        <w:jc w:val="center"/>
        <w:rPr>
          <w:lang w:eastAsia="vi-VN"/>
        </w:rPr>
      </w:pPr>
      <w:r w:rsidRPr="00F81F48">
        <w:rPr>
          <w:lang w:eastAsia="vi-VN"/>
        </w:rPr>
        <w:t>Hình 3.1.6 – Mô hình DFD cho Tra cứu phòng</w:t>
      </w:r>
    </w:p>
    <w:p w14:paraId="1CE86264" w14:textId="77777777" w:rsidR="00334F6B" w:rsidRPr="00F81F48" w:rsidRDefault="00334F6B" w:rsidP="00C61113">
      <w:pPr>
        <w:rPr>
          <w:lang w:eastAsia="vi-VN"/>
        </w:rPr>
      </w:pPr>
    </w:p>
    <w:p w14:paraId="210383EE" w14:textId="77F128F0" w:rsidR="00C61113" w:rsidRPr="00F81F48" w:rsidRDefault="00C61113" w:rsidP="0025762A">
      <w:pPr>
        <w:pStyle w:val="Heading3"/>
      </w:pPr>
      <w:bookmarkStart w:id="75" w:name="_Toc515723854"/>
      <w:r w:rsidRPr="00F81F48">
        <w:t>Mô hình DFD cho Lập hóa đơn thanh toán</w:t>
      </w:r>
      <w:bookmarkEnd w:id="75"/>
    </w:p>
    <w:p w14:paraId="79BC67A2" w14:textId="13ABCBC4" w:rsidR="00C61113" w:rsidRPr="00F81F48" w:rsidRDefault="00E94715" w:rsidP="00DB647F">
      <w:pPr>
        <w:ind w:hanging="450"/>
        <w:rPr>
          <w:lang w:eastAsia="vi-VN"/>
        </w:rPr>
      </w:pPr>
      <w:r>
        <w:rPr>
          <w:lang w:eastAsia="vi-VN"/>
        </w:rPr>
        <w:pict w14:anchorId="0F51D128">
          <v:shape id="_x0000_i1026" type="#_x0000_t75" style="width:535.25pt;height:273.75pt">
            <v:imagedata r:id="rId26" o:title="hóadonthanhtoan"/>
          </v:shape>
        </w:pict>
      </w:r>
    </w:p>
    <w:p w14:paraId="7ED86F4D" w14:textId="2449DB95" w:rsidR="00334F6B" w:rsidRPr="00F81F48" w:rsidRDefault="00334F6B" w:rsidP="00334F6B">
      <w:pPr>
        <w:ind w:hanging="630"/>
        <w:jc w:val="center"/>
        <w:rPr>
          <w:lang w:eastAsia="vi-VN"/>
        </w:rPr>
      </w:pPr>
      <w:r w:rsidRPr="00F81F48">
        <w:rPr>
          <w:lang w:eastAsia="vi-VN"/>
        </w:rPr>
        <w:t>Hình 3.1.7 – Mô hình DFD cho Lập hóa đơn thanh toán</w:t>
      </w:r>
    </w:p>
    <w:p w14:paraId="5B09FB37" w14:textId="77777777" w:rsidR="00334F6B" w:rsidRPr="00F81F48" w:rsidRDefault="00334F6B" w:rsidP="002B5F48">
      <w:pPr>
        <w:ind w:hanging="900"/>
        <w:rPr>
          <w:lang w:eastAsia="vi-VN"/>
        </w:rPr>
      </w:pPr>
    </w:p>
    <w:p w14:paraId="5CB38A43" w14:textId="2ACF3AA1" w:rsidR="00C61113" w:rsidRPr="00F81F48" w:rsidRDefault="00DB647F" w:rsidP="0025762A">
      <w:pPr>
        <w:pStyle w:val="Heading3"/>
      </w:pPr>
      <w:bookmarkStart w:id="76" w:name="_Toc515723855"/>
      <w:r w:rsidRPr="00F81F48">
        <w:rPr>
          <w:lang w:val="en-US"/>
        </w:rPr>
        <w:lastRenderedPageBreak/>
        <w:t xml:space="preserve"> </w:t>
      </w:r>
      <w:r w:rsidR="00C61113" w:rsidRPr="00F81F48">
        <w:t>Mô hình DFD cho Lập báo cáo tháng theo loại phòng</w:t>
      </w:r>
      <w:bookmarkEnd w:id="76"/>
    </w:p>
    <w:p w14:paraId="075206DF" w14:textId="13EF5D39" w:rsidR="00C61113" w:rsidRPr="00F81F48" w:rsidRDefault="0025762A" w:rsidP="00DB647F">
      <w:pPr>
        <w:ind w:hanging="450"/>
        <w:rPr>
          <w:lang w:eastAsia="vi-VN"/>
        </w:rPr>
      </w:pPr>
      <w:r w:rsidRPr="00F81F48">
        <w:rPr>
          <w:noProof/>
        </w:rPr>
        <w:drawing>
          <wp:inline distT="0" distB="0" distL="0" distR="0" wp14:anchorId="4E708D0A" wp14:editId="5870EFAA">
            <wp:extent cx="6858000"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8424" cy="4029475"/>
                    </a:xfrm>
                    <a:prstGeom prst="rect">
                      <a:avLst/>
                    </a:prstGeom>
                    <a:noFill/>
                    <a:ln>
                      <a:noFill/>
                    </a:ln>
                  </pic:spPr>
                </pic:pic>
              </a:graphicData>
            </a:graphic>
          </wp:inline>
        </w:drawing>
      </w:r>
    </w:p>
    <w:p w14:paraId="0939C3C3" w14:textId="3C3DC6E6" w:rsidR="00334F6B" w:rsidRPr="00F81F48" w:rsidRDefault="00334F6B" w:rsidP="00334F6B">
      <w:pPr>
        <w:ind w:hanging="630"/>
        <w:jc w:val="center"/>
        <w:rPr>
          <w:lang w:eastAsia="vi-VN"/>
        </w:rPr>
      </w:pPr>
      <w:r w:rsidRPr="00F81F48">
        <w:rPr>
          <w:lang w:eastAsia="vi-VN"/>
        </w:rPr>
        <w:t>Hình 3.1.8 – Mô hình DFD cho Lập báo cáo tháng theo doanh thu từng loại phòng</w:t>
      </w:r>
    </w:p>
    <w:p w14:paraId="60D81C33" w14:textId="77777777" w:rsidR="00334F6B" w:rsidRPr="00F81F48" w:rsidRDefault="00334F6B" w:rsidP="0025762A">
      <w:pPr>
        <w:ind w:hanging="900"/>
        <w:rPr>
          <w:lang w:eastAsia="vi-VN"/>
        </w:rPr>
      </w:pPr>
    </w:p>
    <w:p w14:paraId="17ECBFEB" w14:textId="70DE3BED" w:rsidR="00C61113" w:rsidRPr="00F81F48" w:rsidRDefault="00C61113" w:rsidP="0025762A">
      <w:pPr>
        <w:pStyle w:val="Heading3"/>
      </w:pPr>
      <w:bookmarkStart w:id="77" w:name="_Toc515723856"/>
      <w:r w:rsidRPr="00F81F48">
        <w:lastRenderedPageBreak/>
        <w:t>Mô hình DFD cho Lập báo cáo tháng theo mật độ sử dụng</w:t>
      </w:r>
      <w:bookmarkEnd w:id="77"/>
    </w:p>
    <w:p w14:paraId="18ADE5AA" w14:textId="49709C86" w:rsidR="00C61113" w:rsidRPr="00F81F48" w:rsidRDefault="0025762A" w:rsidP="00DB647F">
      <w:pPr>
        <w:ind w:hanging="450"/>
        <w:rPr>
          <w:lang w:eastAsia="vi-VN"/>
        </w:rPr>
      </w:pPr>
      <w:r w:rsidRPr="00F81F48">
        <w:rPr>
          <w:noProof/>
        </w:rPr>
        <w:drawing>
          <wp:inline distT="0" distB="0" distL="0" distR="0" wp14:anchorId="17E13E5F" wp14:editId="58B0D6FC">
            <wp:extent cx="6593291" cy="4619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3980" cy="4620108"/>
                    </a:xfrm>
                    <a:prstGeom prst="rect">
                      <a:avLst/>
                    </a:prstGeom>
                    <a:noFill/>
                    <a:ln>
                      <a:noFill/>
                    </a:ln>
                  </pic:spPr>
                </pic:pic>
              </a:graphicData>
            </a:graphic>
          </wp:inline>
        </w:drawing>
      </w:r>
    </w:p>
    <w:p w14:paraId="096C407A" w14:textId="593CDA0A" w:rsidR="00334F6B" w:rsidRPr="00F81F48" w:rsidRDefault="008A5B30" w:rsidP="00334F6B">
      <w:pPr>
        <w:ind w:hanging="630"/>
        <w:jc w:val="center"/>
        <w:rPr>
          <w:lang w:eastAsia="vi-VN"/>
        </w:rPr>
      </w:pPr>
      <w:r w:rsidRPr="00F81F48">
        <w:rPr>
          <w:lang w:eastAsia="vi-VN"/>
        </w:rPr>
        <w:t>Hình 3.1.9</w:t>
      </w:r>
      <w:r w:rsidR="00334F6B" w:rsidRPr="00F81F48">
        <w:rPr>
          <w:lang w:eastAsia="vi-VN"/>
        </w:rPr>
        <w:t xml:space="preserve"> – Mô hình DFD cho Lập báo cáo tháng theo </w:t>
      </w:r>
      <w:r w:rsidRPr="00F81F48">
        <w:rPr>
          <w:lang w:eastAsia="vi-VN"/>
        </w:rPr>
        <w:t>mật độ sử dụng</w:t>
      </w:r>
      <w:r w:rsidR="00334F6B" w:rsidRPr="00F81F48">
        <w:rPr>
          <w:lang w:eastAsia="vi-VN"/>
        </w:rPr>
        <w:t xml:space="preserve"> phòng</w:t>
      </w:r>
    </w:p>
    <w:p w14:paraId="18F23A3A" w14:textId="77777777" w:rsidR="00334F6B" w:rsidRPr="00F81F48" w:rsidRDefault="00334F6B" w:rsidP="00334F6B">
      <w:pPr>
        <w:ind w:hanging="900"/>
        <w:rPr>
          <w:lang w:eastAsia="vi-VN"/>
        </w:rPr>
      </w:pPr>
    </w:p>
    <w:p w14:paraId="00318A43" w14:textId="77777777" w:rsidR="00334F6B" w:rsidRPr="00F81F48" w:rsidRDefault="00334F6B" w:rsidP="0025762A">
      <w:pPr>
        <w:ind w:hanging="900"/>
        <w:rPr>
          <w:lang w:eastAsia="vi-VN"/>
        </w:rPr>
      </w:pPr>
    </w:p>
    <w:p w14:paraId="593CEED1" w14:textId="1C0C25B0" w:rsidR="0025762A" w:rsidRPr="00F81F48" w:rsidRDefault="00C61113" w:rsidP="0025762A">
      <w:pPr>
        <w:pStyle w:val="Heading3"/>
      </w:pPr>
      <w:bookmarkStart w:id="78" w:name="_Toc515723857"/>
      <w:r w:rsidRPr="00F81F48">
        <w:lastRenderedPageBreak/>
        <w:t>Mô hình DFD cho Thay đổi quy định</w:t>
      </w:r>
      <w:bookmarkEnd w:id="78"/>
    </w:p>
    <w:p w14:paraId="190E95E0" w14:textId="21095CDA" w:rsidR="0025762A"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đơn giá cho từng loại phòng</w:t>
      </w:r>
    </w:p>
    <w:p w14:paraId="7F3BD083" w14:textId="60EDCE0E" w:rsidR="002B5F48" w:rsidRPr="00F81F48" w:rsidRDefault="00E94715" w:rsidP="002B5F48">
      <w:pPr>
        <w:ind w:left="720"/>
        <w:rPr>
          <w:lang w:eastAsia="vi-VN"/>
        </w:rPr>
      </w:pPr>
      <w:r>
        <w:rPr>
          <w:lang w:eastAsia="vi-VN"/>
        </w:rPr>
        <w:pict w14:anchorId="4B99E609">
          <v:shape id="_x0000_i1027" type="#_x0000_t75" style="width:425.2pt;height:281.9pt">
            <v:imagedata r:id="rId29" o:title="thaydoidongia "/>
          </v:shape>
        </w:pict>
      </w:r>
    </w:p>
    <w:p w14:paraId="62670EFB" w14:textId="2AA80096" w:rsidR="008A5B30" w:rsidRPr="00F81F48" w:rsidRDefault="008A5B30" w:rsidP="008A5B30">
      <w:pPr>
        <w:ind w:hanging="630"/>
        <w:jc w:val="center"/>
        <w:rPr>
          <w:lang w:eastAsia="vi-VN"/>
        </w:rPr>
      </w:pPr>
      <w:r w:rsidRPr="00F81F48">
        <w:rPr>
          <w:lang w:eastAsia="vi-VN"/>
        </w:rPr>
        <w:t>Hình 3.1.10 – Mô hình DFD cho Thay đổi đơn giá cho từng loại phòng</w:t>
      </w:r>
    </w:p>
    <w:p w14:paraId="1E06C6E7" w14:textId="77777777" w:rsidR="008A5B30" w:rsidRPr="00F81F48" w:rsidRDefault="008A5B30" w:rsidP="002B5F48">
      <w:pPr>
        <w:ind w:left="720"/>
        <w:rPr>
          <w:lang w:eastAsia="vi-VN"/>
        </w:rPr>
      </w:pPr>
    </w:p>
    <w:p w14:paraId="11BE6B90" w14:textId="42D34F6B" w:rsidR="002B5F48"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số lượng khách tối đa trong phòng</w:t>
      </w:r>
    </w:p>
    <w:p w14:paraId="3F9AA4C5" w14:textId="2CF2495E" w:rsidR="002B5F48" w:rsidRPr="00F81F48" w:rsidRDefault="00E94715" w:rsidP="002B5F48">
      <w:pPr>
        <w:ind w:left="720"/>
        <w:rPr>
          <w:lang w:eastAsia="vi-VN"/>
        </w:rPr>
      </w:pPr>
      <w:r>
        <w:rPr>
          <w:lang w:eastAsia="vi-VN"/>
        </w:rPr>
        <w:pict w14:anchorId="42B74A03">
          <v:shape id="_x0000_i1028" type="#_x0000_t75" style="width:425.2pt;height:281.9pt">
            <v:imagedata r:id="rId30" o:title="soluongtoidatrongphong"/>
          </v:shape>
        </w:pict>
      </w:r>
    </w:p>
    <w:p w14:paraId="1D2B29B9" w14:textId="6B024A19" w:rsidR="008A5B30" w:rsidRPr="00F81F48" w:rsidRDefault="008A5B30" w:rsidP="008A5B30">
      <w:pPr>
        <w:ind w:hanging="630"/>
        <w:jc w:val="center"/>
      </w:pPr>
      <w:r w:rsidRPr="00F81F48">
        <w:rPr>
          <w:lang w:eastAsia="vi-VN"/>
        </w:rPr>
        <w:t xml:space="preserve">Hình 3.1.11 – Mô hình DFD cho </w:t>
      </w:r>
      <w:r w:rsidRPr="00F81F48">
        <w:t>Thay đổi số lượng khách tối đa trong phòng</w:t>
      </w:r>
    </w:p>
    <w:p w14:paraId="1F62D8A5" w14:textId="77777777" w:rsidR="008A5B30" w:rsidRPr="00F81F48" w:rsidRDefault="008A5B30" w:rsidP="008A5B30">
      <w:pPr>
        <w:ind w:hanging="630"/>
        <w:jc w:val="center"/>
        <w:rPr>
          <w:lang w:eastAsia="vi-VN"/>
        </w:rPr>
      </w:pPr>
    </w:p>
    <w:p w14:paraId="24FA8B5F" w14:textId="24972EAF" w:rsidR="002B5F48"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tỷ lệ phụ thu</w:t>
      </w:r>
    </w:p>
    <w:p w14:paraId="56E6B27C" w14:textId="57300DFC" w:rsidR="002B5F48" w:rsidRPr="00F81F48" w:rsidRDefault="00E94715" w:rsidP="002B5F48">
      <w:pPr>
        <w:ind w:left="1530"/>
        <w:rPr>
          <w:lang w:eastAsia="vi-VN"/>
        </w:rPr>
      </w:pPr>
      <w:r>
        <w:rPr>
          <w:lang w:eastAsia="vi-VN"/>
        </w:rPr>
        <w:pict w14:anchorId="037A7266">
          <v:shape id="_x0000_i1029" type="#_x0000_t75" style="width:343pt;height:281.9pt">
            <v:imagedata r:id="rId31" o:title="tylephuthu"/>
          </v:shape>
        </w:pict>
      </w:r>
    </w:p>
    <w:p w14:paraId="69955975" w14:textId="0C669A18" w:rsidR="008A5B30" w:rsidRPr="00F81F48" w:rsidRDefault="008A5B30" w:rsidP="008A5B30">
      <w:pPr>
        <w:ind w:hanging="630"/>
        <w:jc w:val="center"/>
        <w:rPr>
          <w:lang w:eastAsia="vi-VN"/>
        </w:rPr>
      </w:pPr>
      <w:r w:rsidRPr="00F81F48">
        <w:rPr>
          <w:lang w:eastAsia="vi-VN"/>
        </w:rPr>
        <w:t xml:space="preserve">Hình 3.1.12 – Mô hình DFD cho </w:t>
      </w:r>
      <w:r w:rsidRPr="00F81F48">
        <w:t>Thay đổi tỷ lệ phụ thu</w:t>
      </w:r>
    </w:p>
    <w:p w14:paraId="1367D3E6" w14:textId="5AD7662B" w:rsidR="000450D9" w:rsidRPr="00F81F48" w:rsidRDefault="000450D9" w:rsidP="000450D9">
      <w:pPr>
        <w:pStyle w:val="Heading2"/>
        <w:rPr>
          <w:i/>
        </w:rPr>
      </w:pPr>
      <w:bookmarkStart w:id="79" w:name="_Toc508892395"/>
      <w:bookmarkStart w:id="80" w:name="_Toc515723858"/>
      <w:r w:rsidRPr="00F81F48">
        <w:rPr>
          <w:i/>
        </w:rPr>
        <w:lastRenderedPageBreak/>
        <w:t>Thiết kế thành phần dữ liệu</w:t>
      </w:r>
      <w:bookmarkEnd w:id="79"/>
      <w:bookmarkEnd w:id="80"/>
    </w:p>
    <w:p w14:paraId="147778A2" w14:textId="11E3A8F9" w:rsidR="007B7DEE" w:rsidRPr="00F81F48" w:rsidRDefault="007B7DEE" w:rsidP="007B7DEE">
      <w:pPr>
        <w:pStyle w:val="Heading3"/>
      </w:pPr>
      <w:r w:rsidRPr="00F81F48">
        <w:t xml:space="preserve"> </w:t>
      </w:r>
      <w:bookmarkStart w:id="81" w:name="_Toc515723859"/>
      <w:r w:rsidRPr="00F81F48">
        <w:t>Mô h</w:t>
      </w:r>
      <w:r w:rsidRPr="00F81F48">
        <w:rPr>
          <w:lang w:val="en-US"/>
        </w:rPr>
        <w:t xml:space="preserve">ình </w:t>
      </w:r>
      <w:bookmarkEnd w:id="81"/>
      <w:r w:rsidR="007D346C" w:rsidRPr="00F81F48">
        <w:rPr>
          <w:lang w:val="en-US"/>
        </w:rPr>
        <w:t>thực thể</w:t>
      </w:r>
      <w:r w:rsidR="00433C78" w:rsidRPr="00F81F48">
        <w:rPr>
          <w:lang w:val="en-US"/>
        </w:rPr>
        <w:t xml:space="preserve"> </w:t>
      </w:r>
      <w:r w:rsidR="008D445E" w:rsidRPr="00F81F48">
        <w:rPr>
          <w:lang w:val="en-US"/>
        </w:rPr>
        <w:t>(</w:t>
      </w:r>
      <w:r w:rsidR="00B01C58" w:rsidRPr="00F81F48">
        <w:rPr>
          <w:lang w:val="en-US"/>
        </w:rPr>
        <w:t>E</w:t>
      </w:r>
      <w:r w:rsidR="008D445E" w:rsidRPr="00F81F48">
        <w:rPr>
          <w:lang w:val="en-US"/>
        </w:rPr>
        <w:t>R)</w:t>
      </w:r>
    </w:p>
    <w:p w14:paraId="1EBF4627" w14:textId="21723C9D" w:rsidR="00D305AE" w:rsidRPr="00F81F48" w:rsidRDefault="007B7DEE" w:rsidP="009A5EF2">
      <w:pPr>
        <w:ind w:left="-360"/>
        <w:jc w:val="center"/>
        <w:rPr>
          <w:noProof/>
        </w:rPr>
      </w:pPr>
      <w:r w:rsidRPr="00F81F48">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F81F48" w:rsidRDefault="008A5B30" w:rsidP="009A5EF2">
      <w:pPr>
        <w:ind w:left="-360"/>
        <w:jc w:val="center"/>
        <w:rPr>
          <w:lang w:eastAsia="vi-VN"/>
        </w:rPr>
      </w:pPr>
      <w:r w:rsidRPr="00F81F48">
        <w:rPr>
          <w:lang w:eastAsia="vi-VN"/>
        </w:rPr>
        <w:t xml:space="preserve">Hình 3.2.1 - </w:t>
      </w:r>
      <w:r w:rsidR="009A5EF2" w:rsidRPr="00F81F48">
        <w:rPr>
          <w:lang w:eastAsia="vi-VN"/>
        </w:rPr>
        <w:t>Mô hình ER của hệ thống quản lý khách sạn</w:t>
      </w:r>
    </w:p>
    <w:p w14:paraId="242D92A8" w14:textId="230B3D2A" w:rsidR="009A5EF2" w:rsidRPr="00F81F48" w:rsidRDefault="009A5EF2" w:rsidP="009A5EF2">
      <w:pPr>
        <w:pStyle w:val="ListParagraph"/>
        <w:numPr>
          <w:ilvl w:val="0"/>
          <w:numId w:val="40"/>
        </w:numPr>
        <w:tabs>
          <w:tab w:val="left" w:pos="3720"/>
        </w:tabs>
        <w:rPr>
          <w:b/>
          <w:lang w:eastAsia="vi-VN"/>
        </w:rPr>
      </w:pPr>
      <w:r w:rsidRPr="00F81F48">
        <w:rPr>
          <w:b/>
          <w:lang w:eastAsia="vi-VN"/>
        </w:rPr>
        <w:t>Đặc tả:</w:t>
      </w:r>
    </w:p>
    <w:p w14:paraId="7112C7C7" w14:textId="53AF3548" w:rsidR="009A5EF2" w:rsidRPr="00F81F48" w:rsidRDefault="009A5EF2" w:rsidP="009A5EF2">
      <w:pPr>
        <w:pStyle w:val="ListParagraph"/>
        <w:numPr>
          <w:ilvl w:val="0"/>
          <w:numId w:val="42"/>
        </w:numPr>
        <w:tabs>
          <w:tab w:val="left" w:pos="3720"/>
        </w:tabs>
        <w:rPr>
          <w:b/>
          <w:lang w:eastAsia="vi-VN"/>
        </w:rPr>
      </w:pPr>
      <w:r w:rsidRPr="00F81F48">
        <w:rPr>
          <w:lang w:eastAsia="vi-VN"/>
        </w:rPr>
        <w:t>Bất cứ khách hàng nào được lưu lại thông tin cũng có 1 hoặc nhiều phiếu thuê và một phiếu thuê chỉ thuộc về duy nhất 1 khách hàng.</w:t>
      </w:r>
      <w:r w:rsidR="009E5D4B" w:rsidRPr="00F81F48">
        <w:rPr>
          <w:lang w:eastAsia="vi-VN"/>
        </w:rPr>
        <w:t xml:space="preserve"> Mỗi khách hàng sẽ thuộc một loại khách hàng ; một loại khách hàng có thể có 1 hoặc nhiều khách hàng.</w:t>
      </w:r>
    </w:p>
    <w:p w14:paraId="765C74A0" w14:textId="3AE75D37" w:rsidR="009A5EF2" w:rsidRPr="00F81F48" w:rsidRDefault="009A5EF2" w:rsidP="009A5EF2">
      <w:pPr>
        <w:pStyle w:val="ListParagraph"/>
        <w:numPr>
          <w:ilvl w:val="0"/>
          <w:numId w:val="42"/>
        </w:numPr>
        <w:tabs>
          <w:tab w:val="left" w:pos="3720"/>
        </w:tabs>
        <w:rPr>
          <w:b/>
          <w:lang w:eastAsia="vi-VN"/>
        </w:rPr>
      </w:pPr>
      <w:r w:rsidRPr="00F81F48">
        <w:rPr>
          <w:lang w:eastAsia="vi-VN"/>
        </w:rPr>
        <w:t>Trong phiếu thuê, khách hàng có thể thuê 1 hoặc nhiều phòng cùng lúc</w:t>
      </w:r>
      <w:r w:rsidR="00B73CCF" w:rsidRPr="00F81F48">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F81F48" w:rsidRDefault="00B73CCF" w:rsidP="009A5EF2">
      <w:pPr>
        <w:pStyle w:val="ListParagraph"/>
        <w:numPr>
          <w:ilvl w:val="0"/>
          <w:numId w:val="42"/>
        </w:numPr>
        <w:tabs>
          <w:tab w:val="left" w:pos="3720"/>
        </w:tabs>
        <w:rPr>
          <w:b/>
          <w:lang w:eastAsia="vi-VN"/>
        </w:rPr>
      </w:pPr>
      <w:r w:rsidRPr="00F81F48">
        <w:rPr>
          <w:lang w:eastAsia="vi-VN"/>
        </w:rPr>
        <w:t>Một chi tiết phiếu thuê áp dụng cho 1 phòng, và 1 phòng có thể xuất hiện trong nhiều chi tiết phiếu thuê.</w:t>
      </w:r>
    </w:p>
    <w:p w14:paraId="5BE1F719" w14:textId="7C27AC99" w:rsidR="009A2A3D" w:rsidRPr="00F81F48" w:rsidRDefault="009A2A3D" w:rsidP="009A5EF2">
      <w:pPr>
        <w:pStyle w:val="ListParagraph"/>
        <w:numPr>
          <w:ilvl w:val="0"/>
          <w:numId w:val="42"/>
        </w:numPr>
        <w:tabs>
          <w:tab w:val="left" w:pos="3720"/>
        </w:tabs>
        <w:rPr>
          <w:b/>
          <w:lang w:eastAsia="vi-VN"/>
        </w:rPr>
      </w:pPr>
      <w:r w:rsidRPr="00F81F48">
        <w:rPr>
          <w:lang w:eastAsia="vi-VN"/>
        </w:rPr>
        <w:t>Mỗi loại phòng sẽ có 1 hoặc nhiều phòng. Loại phòng quyết định đơn giá cho phòng để tính toán tiền thuê phòng.</w:t>
      </w:r>
    </w:p>
    <w:p w14:paraId="038C8BA0" w14:textId="1FC68752" w:rsidR="009A2A3D" w:rsidRPr="00F81F48" w:rsidRDefault="00B73CCF" w:rsidP="009A2A3D">
      <w:pPr>
        <w:pStyle w:val="ListParagraph"/>
        <w:numPr>
          <w:ilvl w:val="0"/>
          <w:numId w:val="42"/>
        </w:numPr>
        <w:tabs>
          <w:tab w:val="left" w:pos="3720"/>
        </w:tabs>
        <w:rPr>
          <w:b/>
          <w:lang w:eastAsia="vi-VN"/>
        </w:rPr>
      </w:pPr>
      <w:r w:rsidRPr="00F81F48">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sidRPr="00F81F48">
        <w:rPr>
          <w:lang w:eastAsia="vi-VN"/>
        </w:rPr>
        <w:t xml:space="preserve"> Mỗi một phiếu thanh toán chỉ được áp dụng duy nhất một ưu đãi.</w:t>
      </w:r>
    </w:p>
    <w:p w14:paraId="792C577B" w14:textId="4B1118E9" w:rsidR="00B73CCF" w:rsidRPr="00F81F48" w:rsidRDefault="00B73CCF" w:rsidP="009A5EF2">
      <w:pPr>
        <w:pStyle w:val="ListParagraph"/>
        <w:numPr>
          <w:ilvl w:val="0"/>
          <w:numId w:val="42"/>
        </w:numPr>
        <w:tabs>
          <w:tab w:val="left" w:pos="3720"/>
        </w:tabs>
        <w:rPr>
          <w:b/>
          <w:lang w:eastAsia="vi-VN"/>
        </w:rPr>
      </w:pPr>
      <w:r w:rsidRPr="00F81F48">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F81F48" w:rsidRDefault="009A2A3D" w:rsidP="009A5EF2">
      <w:pPr>
        <w:pStyle w:val="ListParagraph"/>
        <w:numPr>
          <w:ilvl w:val="0"/>
          <w:numId w:val="42"/>
        </w:numPr>
        <w:tabs>
          <w:tab w:val="left" w:pos="3720"/>
        </w:tabs>
        <w:rPr>
          <w:b/>
          <w:lang w:eastAsia="vi-VN"/>
        </w:rPr>
      </w:pPr>
      <w:r w:rsidRPr="00F81F48">
        <w:rPr>
          <w:lang w:eastAsia="vi-VN"/>
        </w:rPr>
        <w:t>Một nhân viên có thể lập 1 hoặc nhiều phiếu thuê, phiếu thanh toán, hóa đơn dịch vụ.</w:t>
      </w:r>
    </w:p>
    <w:p w14:paraId="2E8A7533" w14:textId="77777777" w:rsidR="00C026A7" w:rsidRPr="00F81F48" w:rsidRDefault="00073D9E" w:rsidP="00C026A7">
      <w:pPr>
        <w:pStyle w:val="Heading3"/>
        <w:jc w:val="left"/>
      </w:pPr>
      <w:bookmarkStart w:id="82" w:name="_Toc515723860"/>
      <w:r w:rsidRPr="00F81F48">
        <w:rPr>
          <w:lang w:val="en-US"/>
        </w:rPr>
        <w:t>M</w:t>
      </w:r>
      <w:r w:rsidR="00854911" w:rsidRPr="00F81F48">
        <w:t>ô hình quan hệ</w:t>
      </w:r>
      <w:bookmarkEnd w:id="82"/>
    </w:p>
    <w:p w14:paraId="3AC26FC4" w14:textId="77E886DB" w:rsidR="00854911" w:rsidRPr="00F81F48" w:rsidRDefault="00854911" w:rsidP="00372556">
      <w:pPr>
        <w:jc w:val="center"/>
      </w:pPr>
      <w:r w:rsidRPr="00F81F48">
        <w:rPr>
          <w:noProof/>
        </w:rPr>
        <w:drawing>
          <wp:inline distT="0" distB="0" distL="0" distR="0" wp14:anchorId="4D81B66C" wp14:editId="0647866E">
            <wp:extent cx="4479091" cy="6362700"/>
            <wp:effectExtent l="0" t="0" r="0" b="0"/>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91" cy="6362700"/>
                    </a:xfrm>
                    <a:prstGeom prst="rect">
                      <a:avLst/>
                    </a:prstGeom>
                    <a:noFill/>
                    <a:ln>
                      <a:noFill/>
                    </a:ln>
                  </pic:spPr>
                </pic:pic>
              </a:graphicData>
            </a:graphic>
          </wp:inline>
        </w:drawing>
      </w:r>
    </w:p>
    <w:p w14:paraId="115D6443" w14:textId="34FEB08D" w:rsidR="003F7FE4" w:rsidRPr="00F81F48" w:rsidRDefault="003F7FE4" w:rsidP="003D1B84">
      <w:pPr>
        <w:ind w:left="-360"/>
        <w:jc w:val="center"/>
        <w:rPr>
          <w:lang w:eastAsia="vi-VN"/>
        </w:rPr>
      </w:pPr>
      <w:r w:rsidRPr="00F81F48">
        <w:rPr>
          <w:lang w:eastAsia="vi-VN"/>
        </w:rPr>
        <w:t>Hình 3.2.</w:t>
      </w:r>
      <w:r w:rsidR="003D1B84" w:rsidRPr="00F81F48">
        <w:rPr>
          <w:lang w:eastAsia="vi-VN"/>
        </w:rPr>
        <w:t>2</w:t>
      </w:r>
      <w:r w:rsidRPr="00F81F48">
        <w:rPr>
          <w:lang w:eastAsia="vi-VN"/>
        </w:rPr>
        <w:t xml:space="preserve"> - Mô hình </w:t>
      </w:r>
      <w:r w:rsidR="003D1B84" w:rsidRPr="00F81F48">
        <w:rPr>
          <w:lang w:eastAsia="vi-VN"/>
        </w:rPr>
        <w:t>mối quan hệ</w:t>
      </w:r>
      <w:r w:rsidRPr="00F81F48">
        <w:rPr>
          <w:lang w:eastAsia="vi-VN"/>
        </w:rPr>
        <w:t xml:space="preserve"> của hệ thống quản lý khách sạn</w:t>
      </w:r>
    </w:p>
    <w:p w14:paraId="505B2332" w14:textId="3AC819A1" w:rsidR="008F5FFF" w:rsidRPr="00F81F48" w:rsidRDefault="008F5FFF" w:rsidP="008F5FFF">
      <w:pPr>
        <w:pStyle w:val="Heading3"/>
      </w:pPr>
      <w:r w:rsidRPr="00F81F48">
        <w:rPr>
          <w:lang w:val="en-US"/>
        </w:rPr>
        <w:lastRenderedPageBreak/>
        <w:t>Diễn giải cơ sở dữ l</w:t>
      </w:r>
      <w:r w:rsidR="00471F90" w:rsidRPr="00F81F48">
        <w:rPr>
          <w:lang w:val="en-US"/>
        </w:rPr>
        <w:t>iệu</w:t>
      </w:r>
    </w:p>
    <w:p w14:paraId="369D044D" w14:textId="36ECF14B" w:rsidR="000E1054" w:rsidRPr="00F81F48" w:rsidRDefault="000E1054" w:rsidP="000E1054">
      <w:pPr>
        <w:pStyle w:val="ListParagraph"/>
        <w:numPr>
          <w:ilvl w:val="0"/>
          <w:numId w:val="47"/>
        </w:numPr>
        <w:spacing w:before="120" w:after="120"/>
        <w:rPr>
          <w:b/>
          <w:i/>
        </w:rPr>
      </w:pPr>
      <w:r w:rsidRPr="00F81F48">
        <w:rPr>
          <w:b/>
          <w:i/>
        </w:rPr>
        <w:t>Bảng LOAIKHACHHANG</w:t>
      </w:r>
    </w:p>
    <w:p w14:paraId="3AF1AB6E" w14:textId="6779E9B3" w:rsidR="00995B5A" w:rsidRPr="00F81F48" w:rsidRDefault="00995B5A" w:rsidP="00353479">
      <w:pPr>
        <w:spacing w:before="120" w:after="120"/>
        <w:ind w:left="567"/>
        <w:jc w:val="center"/>
      </w:pPr>
      <w:r w:rsidRPr="00F81F48">
        <w:t>Bảng 3.2</w:t>
      </w:r>
      <w:r w:rsidR="009075D5" w:rsidRPr="00F81F48">
        <w:t xml:space="preserve">.1 – Diễn giải cơ sở dữ liệu Loại </w:t>
      </w:r>
      <w:r w:rsidR="00257C9E" w:rsidRPr="00F81F48">
        <w:t>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275"/>
        <w:gridCol w:w="4028"/>
      </w:tblGrid>
      <w:tr w:rsidR="000E1054" w:rsidRPr="00F81F48" w14:paraId="544BAD25" w14:textId="77777777" w:rsidTr="008940E4">
        <w:trPr>
          <w:jc w:val="center"/>
        </w:trPr>
        <w:tc>
          <w:tcPr>
            <w:tcW w:w="985" w:type="dxa"/>
            <w:shd w:val="clear" w:color="auto" w:fill="C0C0C0"/>
            <w:vAlign w:val="center"/>
          </w:tcPr>
          <w:p w14:paraId="40BAD171"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A01C33A"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275" w:type="dxa"/>
            <w:shd w:val="clear" w:color="auto" w:fill="C0C0C0"/>
            <w:vAlign w:val="center"/>
          </w:tcPr>
          <w:p w14:paraId="10AB667C"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4028" w:type="dxa"/>
            <w:shd w:val="clear" w:color="auto" w:fill="C0C0C0"/>
            <w:vAlign w:val="center"/>
          </w:tcPr>
          <w:p w14:paraId="1A87516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437250D4" w14:textId="77777777" w:rsidTr="008940E4">
        <w:trPr>
          <w:jc w:val="center"/>
        </w:trPr>
        <w:tc>
          <w:tcPr>
            <w:tcW w:w="985" w:type="dxa"/>
            <w:vAlign w:val="center"/>
          </w:tcPr>
          <w:p w14:paraId="763E4984"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4E974E6E" w14:textId="77777777" w:rsidR="000E1054" w:rsidRPr="00F81F48" w:rsidRDefault="000E1054" w:rsidP="008940E4">
            <w:pPr>
              <w:pStyle w:val="LeftTable"/>
              <w:rPr>
                <w:rFonts w:ascii="Verdana" w:hAnsi="Verdana"/>
              </w:rPr>
            </w:pPr>
            <w:r w:rsidRPr="00F81F48">
              <w:rPr>
                <w:rFonts w:ascii="Verdana" w:hAnsi="Verdana"/>
              </w:rPr>
              <w:t>MaLoaiKhachHang</w:t>
            </w:r>
          </w:p>
        </w:tc>
        <w:tc>
          <w:tcPr>
            <w:tcW w:w="1275" w:type="dxa"/>
            <w:vAlign w:val="center"/>
          </w:tcPr>
          <w:p w14:paraId="1DA8A702" w14:textId="77777777" w:rsidR="000E1054" w:rsidRPr="00F81F48" w:rsidRDefault="000E1054" w:rsidP="008940E4">
            <w:pPr>
              <w:pStyle w:val="Table"/>
              <w:rPr>
                <w:rFonts w:ascii="Verdana" w:hAnsi="Verdana"/>
              </w:rPr>
            </w:pPr>
            <w:r w:rsidRPr="00F81F48">
              <w:rPr>
                <w:rFonts w:ascii="Verdana" w:hAnsi="Verdana"/>
              </w:rPr>
              <w:t>char(5)</w:t>
            </w:r>
          </w:p>
        </w:tc>
        <w:tc>
          <w:tcPr>
            <w:tcW w:w="4028" w:type="dxa"/>
            <w:vAlign w:val="center"/>
          </w:tcPr>
          <w:p w14:paraId="6A1BB16B" w14:textId="77777777" w:rsidR="000E1054" w:rsidRPr="00F81F48" w:rsidRDefault="000E1054" w:rsidP="008940E4">
            <w:pPr>
              <w:pStyle w:val="Table"/>
              <w:rPr>
                <w:rFonts w:ascii="Verdana" w:hAnsi="Verdana"/>
              </w:rPr>
            </w:pPr>
            <w:r w:rsidRPr="00F81F48">
              <w:rPr>
                <w:rFonts w:ascii="Verdana" w:hAnsi="Verdana"/>
              </w:rPr>
              <w:t>Mã loại khách hàng</w:t>
            </w:r>
          </w:p>
        </w:tc>
      </w:tr>
      <w:tr w:rsidR="000E1054" w:rsidRPr="00F81F48" w14:paraId="4D5F4D25" w14:textId="77777777" w:rsidTr="008940E4">
        <w:trPr>
          <w:jc w:val="center"/>
        </w:trPr>
        <w:tc>
          <w:tcPr>
            <w:tcW w:w="985" w:type="dxa"/>
            <w:vAlign w:val="center"/>
          </w:tcPr>
          <w:p w14:paraId="1393B1A1"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4123473" w14:textId="77777777" w:rsidR="000E1054" w:rsidRPr="00F81F48" w:rsidRDefault="000E1054" w:rsidP="008940E4">
            <w:pPr>
              <w:pStyle w:val="LeftTable"/>
              <w:rPr>
                <w:rFonts w:ascii="Verdana" w:hAnsi="Verdana"/>
              </w:rPr>
            </w:pPr>
            <w:r w:rsidRPr="00F81F48">
              <w:rPr>
                <w:rFonts w:ascii="Verdana" w:hAnsi="Verdana"/>
              </w:rPr>
              <w:t>TenLoai</w:t>
            </w:r>
          </w:p>
        </w:tc>
        <w:tc>
          <w:tcPr>
            <w:tcW w:w="1275" w:type="dxa"/>
            <w:vAlign w:val="center"/>
          </w:tcPr>
          <w:p w14:paraId="6972D3C6" w14:textId="77777777" w:rsidR="000E1054" w:rsidRPr="00F81F48" w:rsidRDefault="000E1054" w:rsidP="008940E4">
            <w:pPr>
              <w:pStyle w:val="Table"/>
              <w:rPr>
                <w:rFonts w:ascii="Verdana" w:hAnsi="Verdana"/>
              </w:rPr>
            </w:pPr>
            <w:r w:rsidRPr="00F81F48">
              <w:rPr>
                <w:rFonts w:ascii="Verdana" w:hAnsi="Verdana"/>
              </w:rPr>
              <w:t>varchar(50)</w:t>
            </w:r>
          </w:p>
        </w:tc>
        <w:tc>
          <w:tcPr>
            <w:tcW w:w="4028" w:type="dxa"/>
            <w:vAlign w:val="center"/>
          </w:tcPr>
          <w:p w14:paraId="75335560" w14:textId="77777777" w:rsidR="000E1054" w:rsidRPr="00F81F48" w:rsidRDefault="000E1054" w:rsidP="008940E4">
            <w:pPr>
              <w:pStyle w:val="Table"/>
              <w:rPr>
                <w:rFonts w:ascii="Verdana" w:hAnsi="Verdana"/>
              </w:rPr>
            </w:pPr>
            <w:r w:rsidRPr="00F81F48">
              <w:rPr>
                <w:rFonts w:ascii="Verdana" w:hAnsi="Verdana"/>
              </w:rPr>
              <w:t>Tên loại khách hàng</w:t>
            </w:r>
          </w:p>
        </w:tc>
      </w:tr>
    </w:tbl>
    <w:p w14:paraId="5C1F554A" w14:textId="0EF30207" w:rsidR="000E1054" w:rsidRPr="00F81F48" w:rsidRDefault="000E1054" w:rsidP="000E1054">
      <w:pPr>
        <w:pStyle w:val="ListParagraph"/>
        <w:numPr>
          <w:ilvl w:val="0"/>
          <w:numId w:val="47"/>
        </w:numPr>
        <w:spacing w:before="120" w:after="120"/>
        <w:rPr>
          <w:b/>
        </w:rPr>
      </w:pPr>
      <w:r w:rsidRPr="00F81F48">
        <w:rPr>
          <w:b/>
        </w:rPr>
        <w:t>Bảng KHACHHANG</w:t>
      </w:r>
      <w:r w:rsidRPr="00F81F48">
        <w:rPr>
          <w:b/>
        </w:rPr>
        <w:tab/>
      </w:r>
    </w:p>
    <w:p w14:paraId="1BA18962" w14:textId="49FF7009" w:rsidR="00464F3E" w:rsidRPr="00F81F48" w:rsidRDefault="00464F3E" w:rsidP="0099165D">
      <w:pPr>
        <w:pStyle w:val="ListParagraph"/>
        <w:spacing w:before="120" w:after="120"/>
        <w:ind w:left="927"/>
        <w:jc w:val="center"/>
      </w:pPr>
      <w:r w:rsidRPr="00F81F48">
        <w:t>Bảng 3.2.</w:t>
      </w:r>
      <w:r w:rsidR="006A30E1" w:rsidRPr="00F81F48">
        <w:t>2</w:t>
      </w:r>
      <w:r w:rsidRPr="00F81F48">
        <w:t xml:space="preserve"> – Diễn giải cơ sở dữ liệu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CA3C0E4" w14:textId="77777777" w:rsidTr="008940E4">
        <w:trPr>
          <w:jc w:val="center"/>
        </w:trPr>
        <w:tc>
          <w:tcPr>
            <w:tcW w:w="985" w:type="dxa"/>
            <w:shd w:val="clear" w:color="auto" w:fill="C0C0C0"/>
            <w:vAlign w:val="center"/>
          </w:tcPr>
          <w:p w14:paraId="3917D159"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61C71886"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2E04BAAD"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067A4B34"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7EAD95A1" w14:textId="77777777" w:rsidTr="008940E4">
        <w:trPr>
          <w:jc w:val="center"/>
        </w:trPr>
        <w:tc>
          <w:tcPr>
            <w:tcW w:w="985" w:type="dxa"/>
            <w:vAlign w:val="center"/>
          </w:tcPr>
          <w:p w14:paraId="512BAABE"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342128B"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68CE17F7"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57A44C8" w14:textId="77777777" w:rsidR="000E1054" w:rsidRPr="00F81F48" w:rsidRDefault="000E1054" w:rsidP="008940E4">
            <w:pPr>
              <w:pStyle w:val="Table"/>
              <w:rPr>
                <w:rFonts w:ascii="Verdana" w:hAnsi="Verdana"/>
              </w:rPr>
            </w:pPr>
            <w:r w:rsidRPr="00F81F48">
              <w:rPr>
                <w:rFonts w:ascii="Verdana" w:hAnsi="Verdana"/>
              </w:rPr>
              <w:t>Mã loại khách hàng</w:t>
            </w:r>
          </w:p>
        </w:tc>
      </w:tr>
      <w:tr w:rsidR="000E1054" w:rsidRPr="00F81F48" w14:paraId="5CC987AE" w14:textId="77777777" w:rsidTr="008940E4">
        <w:trPr>
          <w:jc w:val="center"/>
        </w:trPr>
        <w:tc>
          <w:tcPr>
            <w:tcW w:w="985" w:type="dxa"/>
            <w:vAlign w:val="center"/>
          </w:tcPr>
          <w:p w14:paraId="64522DAF"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FAF7781" w14:textId="77777777" w:rsidR="000E1054" w:rsidRPr="00F81F48" w:rsidRDefault="000E1054" w:rsidP="008940E4">
            <w:pPr>
              <w:pStyle w:val="LeftTable"/>
              <w:rPr>
                <w:rFonts w:ascii="Verdana" w:hAnsi="Verdana"/>
              </w:rPr>
            </w:pPr>
            <w:r w:rsidRPr="00F81F48">
              <w:rPr>
                <w:rFonts w:ascii="Verdana" w:hAnsi="Verdana"/>
              </w:rPr>
              <w:t>HoTen</w:t>
            </w:r>
          </w:p>
        </w:tc>
        <w:tc>
          <w:tcPr>
            <w:tcW w:w="1433" w:type="dxa"/>
            <w:vAlign w:val="center"/>
          </w:tcPr>
          <w:p w14:paraId="49885D0A"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0F6625EC" w14:textId="77777777" w:rsidR="000E1054" w:rsidRPr="00F81F48" w:rsidRDefault="000E1054" w:rsidP="008940E4">
            <w:pPr>
              <w:pStyle w:val="Table"/>
              <w:rPr>
                <w:rFonts w:ascii="Verdana" w:hAnsi="Verdana"/>
              </w:rPr>
            </w:pPr>
            <w:r w:rsidRPr="00F81F48">
              <w:rPr>
                <w:rFonts w:ascii="Verdana" w:hAnsi="Verdana"/>
              </w:rPr>
              <w:t>Họ tên khách hàng</w:t>
            </w:r>
          </w:p>
        </w:tc>
      </w:tr>
      <w:tr w:rsidR="000E1054" w:rsidRPr="00F81F48" w14:paraId="1B663D2B" w14:textId="77777777" w:rsidTr="008940E4">
        <w:trPr>
          <w:jc w:val="center"/>
        </w:trPr>
        <w:tc>
          <w:tcPr>
            <w:tcW w:w="985" w:type="dxa"/>
            <w:vAlign w:val="center"/>
          </w:tcPr>
          <w:p w14:paraId="3A66F9D9"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B8BD94B" w14:textId="77777777" w:rsidR="000E1054" w:rsidRPr="00F81F48" w:rsidRDefault="000E1054" w:rsidP="008940E4">
            <w:pPr>
              <w:pStyle w:val="LeftTable"/>
              <w:rPr>
                <w:rFonts w:ascii="Verdana" w:hAnsi="Verdana"/>
              </w:rPr>
            </w:pPr>
            <w:r w:rsidRPr="00F81F48">
              <w:rPr>
                <w:rFonts w:ascii="Verdana" w:hAnsi="Verdana"/>
              </w:rPr>
              <w:t>CMND</w:t>
            </w:r>
          </w:p>
        </w:tc>
        <w:tc>
          <w:tcPr>
            <w:tcW w:w="1433" w:type="dxa"/>
            <w:vAlign w:val="center"/>
          </w:tcPr>
          <w:p w14:paraId="5F1BD57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49D8C0B8" w14:textId="77777777" w:rsidR="000E1054" w:rsidRPr="00F81F48" w:rsidRDefault="000E1054" w:rsidP="008940E4">
            <w:pPr>
              <w:pStyle w:val="Table"/>
              <w:rPr>
                <w:rFonts w:ascii="Verdana" w:hAnsi="Verdana"/>
              </w:rPr>
            </w:pPr>
            <w:r w:rsidRPr="00F81F48">
              <w:rPr>
                <w:rFonts w:ascii="Verdana" w:hAnsi="Verdana"/>
              </w:rPr>
              <w:t>Số chứng minh nhân dân</w:t>
            </w:r>
          </w:p>
        </w:tc>
      </w:tr>
      <w:tr w:rsidR="000E1054" w:rsidRPr="00F81F48" w14:paraId="4997566F" w14:textId="77777777" w:rsidTr="008940E4">
        <w:trPr>
          <w:jc w:val="center"/>
        </w:trPr>
        <w:tc>
          <w:tcPr>
            <w:tcW w:w="985" w:type="dxa"/>
            <w:vAlign w:val="center"/>
          </w:tcPr>
          <w:p w14:paraId="3C456ACB"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4E1ED539" w14:textId="77777777" w:rsidR="000E1054" w:rsidRPr="00F81F48" w:rsidRDefault="000E1054" w:rsidP="008940E4">
            <w:pPr>
              <w:pStyle w:val="LeftTable"/>
              <w:rPr>
                <w:rFonts w:ascii="Verdana" w:hAnsi="Verdana"/>
              </w:rPr>
            </w:pPr>
            <w:r w:rsidRPr="00F81F48">
              <w:rPr>
                <w:rFonts w:ascii="Verdana" w:hAnsi="Verdana"/>
              </w:rPr>
              <w:t>NgaySinh</w:t>
            </w:r>
          </w:p>
        </w:tc>
        <w:tc>
          <w:tcPr>
            <w:tcW w:w="1433" w:type="dxa"/>
            <w:vAlign w:val="center"/>
          </w:tcPr>
          <w:p w14:paraId="0FE6BFA1"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225247C0" w14:textId="77777777" w:rsidR="000E1054" w:rsidRPr="00F81F48" w:rsidRDefault="000E1054" w:rsidP="008940E4">
            <w:pPr>
              <w:pStyle w:val="Table"/>
              <w:rPr>
                <w:rFonts w:ascii="Verdana" w:hAnsi="Verdana"/>
              </w:rPr>
            </w:pPr>
            <w:r w:rsidRPr="00F81F48">
              <w:rPr>
                <w:rFonts w:ascii="Verdana" w:hAnsi="Verdana"/>
              </w:rPr>
              <w:t>Ngày sinh khách hàng</w:t>
            </w:r>
          </w:p>
        </w:tc>
      </w:tr>
      <w:tr w:rsidR="000E1054" w:rsidRPr="00F81F48" w14:paraId="66FE4477" w14:textId="77777777" w:rsidTr="008940E4">
        <w:trPr>
          <w:jc w:val="center"/>
        </w:trPr>
        <w:tc>
          <w:tcPr>
            <w:tcW w:w="985" w:type="dxa"/>
            <w:vAlign w:val="center"/>
          </w:tcPr>
          <w:p w14:paraId="4DDBB751"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011473D9" w14:textId="77777777" w:rsidR="000E1054" w:rsidRPr="00F81F48" w:rsidRDefault="000E1054" w:rsidP="008940E4">
            <w:pPr>
              <w:pStyle w:val="LeftTable"/>
              <w:rPr>
                <w:rFonts w:ascii="Verdana" w:hAnsi="Verdana"/>
              </w:rPr>
            </w:pPr>
            <w:r w:rsidRPr="00F81F48">
              <w:rPr>
                <w:rFonts w:ascii="Verdana" w:hAnsi="Verdana"/>
              </w:rPr>
              <w:t>GioiTinh</w:t>
            </w:r>
          </w:p>
        </w:tc>
        <w:tc>
          <w:tcPr>
            <w:tcW w:w="1433" w:type="dxa"/>
            <w:vAlign w:val="center"/>
          </w:tcPr>
          <w:p w14:paraId="08AD0202" w14:textId="77777777" w:rsidR="000E1054" w:rsidRPr="00F81F48" w:rsidRDefault="000E1054" w:rsidP="008940E4">
            <w:pPr>
              <w:pStyle w:val="Table"/>
              <w:rPr>
                <w:rFonts w:ascii="Verdana" w:hAnsi="Verdana"/>
              </w:rPr>
            </w:pPr>
            <w:r w:rsidRPr="00F81F48">
              <w:rPr>
                <w:rFonts w:ascii="Verdana" w:hAnsi="Verdana"/>
              </w:rPr>
              <w:t>bit</w:t>
            </w:r>
          </w:p>
        </w:tc>
        <w:tc>
          <w:tcPr>
            <w:tcW w:w="3870" w:type="dxa"/>
            <w:vAlign w:val="center"/>
          </w:tcPr>
          <w:p w14:paraId="7032C6B7" w14:textId="77777777" w:rsidR="000E1054" w:rsidRPr="00F81F48" w:rsidRDefault="000E1054" w:rsidP="008940E4">
            <w:pPr>
              <w:pStyle w:val="Table"/>
              <w:rPr>
                <w:rFonts w:ascii="Verdana" w:hAnsi="Verdana"/>
              </w:rPr>
            </w:pPr>
            <w:r w:rsidRPr="00F81F48">
              <w:rPr>
                <w:rFonts w:ascii="Verdana" w:hAnsi="Verdana"/>
              </w:rPr>
              <w:t>Giới tính của khách hàng</w:t>
            </w:r>
          </w:p>
        </w:tc>
      </w:tr>
      <w:tr w:rsidR="000E1054" w:rsidRPr="00F81F48" w14:paraId="42E1324F" w14:textId="77777777" w:rsidTr="008940E4">
        <w:trPr>
          <w:jc w:val="center"/>
        </w:trPr>
        <w:tc>
          <w:tcPr>
            <w:tcW w:w="985" w:type="dxa"/>
            <w:vAlign w:val="center"/>
          </w:tcPr>
          <w:p w14:paraId="439573B4"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57849E80" w14:textId="77777777" w:rsidR="000E1054" w:rsidRPr="00F81F48" w:rsidRDefault="000E1054" w:rsidP="008940E4">
            <w:pPr>
              <w:pStyle w:val="LeftTable"/>
              <w:rPr>
                <w:rFonts w:ascii="Verdana" w:hAnsi="Verdana"/>
              </w:rPr>
            </w:pPr>
            <w:r w:rsidRPr="00F81F48">
              <w:rPr>
                <w:rFonts w:ascii="Verdana" w:hAnsi="Verdana"/>
              </w:rPr>
              <w:t>DiaChi</w:t>
            </w:r>
          </w:p>
        </w:tc>
        <w:tc>
          <w:tcPr>
            <w:tcW w:w="1433" w:type="dxa"/>
            <w:vAlign w:val="center"/>
          </w:tcPr>
          <w:p w14:paraId="15C173BD" w14:textId="77777777" w:rsidR="000E1054" w:rsidRPr="00F81F48" w:rsidRDefault="000E1054" w:rsidP="008940E4">
            <w:pPr>
              <w:pStyle w:val="Table"/>
              <w:rPr>
                <w:rFonts w:ascii="Verdana" w:hAnsi="Verdana"/>
              </w:rPr>
            </w:pPr>
            <w:r w:rsidRPr="00F81F48">
              <w:rPr>
                <w:rFonts w:ascii="Verdana" w:hAnsi="Verdana"/>
              </w:rPr>
              <w:t>varchar(100)</w:t>
            </w:r>
          </w:p>
        </w:tc>
        <w:tc>
          <w:tcPr>
            <w:tcW w:w="3870" w:type="dxa"/>
            <w:vAlign w:val="center"/>
          </w:tcPr>
          <w:p w14:paraId="3981C7F7" w14:textId="77777777" w:rsidR="000E1054" w:rsidRPr="00F81F48" w:rsidRDefault="000E1054" w:rsidP="008940E4">
            <w:pPr>
              <w:pStyle w:val="Table"/>
              <w:rPr>
                <w:rFonts w:ascii="Verdana" w:hAnsi="Verdana"/>
              </w:rPr>
            </w:pPr>
            <w:r w:rsidRPr="00F81F48">
              <w:rPr>
                <w:rFonts w:ascii="Verdana" w:hAnsi="Verdana"/>
              </w:rPr>
              <w:t>Địa chỉ của khách hàng</w:t>
            </w:r>
          </w:p>
        </w:tc>
      </w:tr>
      <w:tr w:rsidR="000E1054" w:rsidRPr="00F81F48" w14:paraId="0AC3B603" w14:textId="77777777" w:rsidTr="008940E4">
        <w:trPr>
          <w:jc w:val="center"/>
        </w:trPr>
        <w:tc>
          <w:tcPr>
            <w:tcW w:w="985" w:type="dxa"/>
            <w:vAlign w:val="center"/>
          </w:tcPr>
          <w:p w14:paraId="5453E9E6"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3240F74B" w14:textId="77777777" w:rsidR="000E1054" w:rsidRPr="00F81F48" w:rsidRDefault="000E1054" w:rsidP="008940E4">
            <w:pPr>
              <w:pStyle w:val="LeftTable"/>
              <w:rPr>
                <w:rFonts w:ascii="Verdana" w:hAnsi="Verdana"/>
              </w:rPr>
            </w:pPr>
            <w:r w:rsidRPr="00F81F48">
              <w:rPr>
                <w:rFonts w:ascii="Verdana" w:hAnsi="Verdana"/>
              </w:rPr>
              <w:t>SoDienThoai</w:t>
            </w:r>
          </w:p>
        </w:tc>
        <w:tc>
          <w:tcPr>
            <w:tcW w:w="1433" w:type="dxa"/>
            <w:vAlign w:val="center"/>
          </w:tcPr>
          <w:p w14:paraId="015BD0D1"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3A6689DD" w14:textId="77777777" w:rsidR="000E1054" w:rsidRPr="00F81F48" w:rsidRDefault="000E1054" w:rsidP="008940E4">
            <w:pPr>
              <w:pStyle w:val="Table"/>
              <w:rPr>
                <w:rFonts w:ascii="Verdana" w:hAnsi="Verdana"/>
              </w:rPr>
            </w:pPr>
            <w:r w:rsidRPr="00F81F48">
              <w:rPr>
                <w:rFonts w:ascii="Verdana" w:hAnsi="Verdana"/>
              </w:rPr>
              <w:t>Số Điện Thoại của khách hàng</w:t>
            </w:r>
          </w:p>
        </w:tc>
      </w:tr>
      <w:tr w:rsidR="000E1054" w:rsidRPr="00F81F48" w14:paraId="57636EF9" w14:textId="77777777" w:rsidTr="008940E4">
        <w:trPr>
          <w:jc w:val="center"/>
        </w:trPr>
        <w:tc>
          <w:tcPr>
            <w:tcW w:w="985" w:type="dxa"/>
            <w:vAlign w:val="center"/>
          </w:tcPr>
          <w:p w14:paraId="112A3E0D" w14:textId="77777777" w:rsidR="000E1054" w:rsidRPr="00F81F48" w:rsidRDefault="000E1054" w:rsidP="008940E4">
            <w:pPr>
              <w:pStyle w:val="Table"/>
              <w:rPr>
                <w:rFonts w:ascii="Verdana" w:hAnsi="Verdana"/>
              </w:rPr>
            </w:pPr>
            <w:r w:rsidRPr="00F81F48">
              <w:rPr>
                <w:rFonts w:ascii="Verdana" w:hAnsi="Verdana"/>
              </w:rPr>
              <w:t>8</w:t>
            </w:r>
          </w:p>
        </w:tc>
        <w:tc>
          <w:tcPr>
            <w:tcW w:w="2167" w:type="dxa"/>
            <w:vAlign w:val="center"/>
          </w:tcPr>
          <w:p w14:paraId="1C9B2B9A" w14:textId="77777777" w:rsidR="000E1054" w:rsidRPr="00F81F48" w:rsidRDefault="000E1054" w:rsidP="008940E4">
            <w:pPr>
              <w:pStyle w:val="LeftTable"/>
              <w:rPr>
                <w:rFonts w:ascii="Verdana" w:hAnsi="Verdana"/>
              </w:rPr>
            </w:pPr>
            <w:r w:rsidRPr="00F81F48">
              <w:rPr>
                <w:rFonts w:ascii="Verdana" w:hAnsi="Verdana"/>
              </w:rPr>
              <w:t>MaLoaiKhachHang</w:t>
            </w:r>
          </w:p>
        </w:tc>
        <w:tc>
          <w:tcPr>
            <w:tcW w:w="1433" w:type="dxa"/>
            <w:vAlign w:val="center"/>
          </w:tcPr>
          <w:p w14:paraId="07E4733D"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2598CA" w14:textId="77777777" w:rsidR="000E1054" w:rsidRPr="00F81F48" w:rsidRDefault="000E1054" w:rsidP="008940E4">
            <w:pPr>
              <w:pStyle w:val="Table"/>
              <w:rPr>
                <w:rFonts w:ascii="Verdana" w:hAnsi="Verdana"/>
              </w:rPr>
            </w:pPr>
            <w:r w:rsidRPr="00F81F48">
              <w:rPr>
                <w:rFonts w:ascii="Verdana" w:hAnsi="Verdana"/>
              </w:rPr>
              <w:t>Mã loại khách hàng</w:t>
            </w:r>
          </w:p>
        </w:tc>
      </w:tr>
    </w:tbl>
    <w:p w14:paraId="1CA52E63" w14:textId="1232A1C4" w:rsidR="000E1054" w:rsidRPr="00F81F48" w:rsidRDefault="000E1054" w:rsidP="000E1054">
      <w:pPr>
        <w:pStyle w:val="ListParagraph"/>
        <w:numPr>
          <w:ilvl w:val="0"/>
          <w:numId w:val="47"/>
        </w:numPr>
        <w:spacing w:before="120" w:after="120"/>
        <w:rPr>
          <w:b/>
        </w:rPr>
      </w:pPr>
      <w:r w:rsidRPr="00F81F48">
        <w:rPr>
          <w:b/>
        </w:rPr>
        <w:t>Bảng HOADONDICHVU</w:t>
      </w:r>
      <w:r w:rsidRPr="00F81F48">
        <w:rPr>
          <w:b/>
        </w:rPr>
        <w:tab/>
      </w:r>
    </w:p>
    <w:p w14:paraId="3B74A7CE" w14:textId="3CC47EFC" w:rsidR="006A30E1" w:rsidRPr="00F81F48" w:rsidRDefault="006A30E1" w:rsidP="006A30E1">
      <w:pPr>
        <w:spacing w:before="120" w:after="120"/>
        <w:ind w:left="567"/>
        <w:jc w:val="center"/>
      </w:pPr>
      <w:r w:rsidRPr="00F81F48">
        <w:t>Bảng 3.2</w:t>
      </w:r>
      <w:r w:rsidR="00B94833" w:rsidRPr="00F81F48">
        <w:t>.3</w:t>
      </w:r>
      <w:r w:rsidRPr="00F81F48">
        <w:t xml:space="preserve"> – Diễn giải cơ sở dữ liệu </w:t>
      </w:r>
      <w:r w:rsidR="00B74EA6" w:rsidRPr="00F81F48">
        <w:t>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0B3CDC7" w14:textId="77777777" w:rsidTr="008940E4">
        <w:trPr>
          <w:jc w:val="center"/>
        </w:trPr>
        <w:tc>
          <w:tcPr>
            <w:tcW w:w="985" w:type="dxa"/>
            <w:shd w:val="clear" w:color="auto" w:fill="C0C0C0"/>
            <w:vAlign w:val="center"/>
          </w:tcPr>
          <w:p w14:paraId="07F13CF9"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CBCC7FD"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01512335"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0C06A1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6728F95B" w14:textId="77777777" w:rsidTr="008940E4">
        <w:trPr>
          <w:jc w:val="center"/>
        </w:trPr>
        <w:tc>
          <w:tcPr>
            <w:tcW w:w="985" w:type="dxa"/>
            <w:vAlign w:val="center"/>
          </w:tcPr>
          <w:p w14:paraId="5CEA183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BAF8156" w14:textId="77777777" w:rsidR="000E1054" w:rsidRPr="00F81F48" w:rsidRDefault="000E1054" w:rsidP="008940E4">
            <w:pPr>
              <w:pStyle w:val="LeftTable"/>
              <w:rPr>
                <w:rFonts w:ascii="Verdana" w:hAnsi="Verdana"/>
              </w:rPr>
            </w:pPr>
            <w:r w:rsidRPr="00F81F48">
              <w:rPr>
                <w:rFonts w:ascii="Verdana" w:hAnsi="Verdana"/>
              </w:rPr>
              <w:t>MaHoaDonDichVu</w:t>
            </w:r>
          </w:p>
        </w:tc>
        <w:tc>
          <w:tcPr>
            <w:tcW w:w="1433" w:type="dxa"/>
            <w:vAlign w:val="center"/>
          </w:tcPr>
          <w:p w14:paraId="37017465"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DDB0A5A" w14:textId="77777777" w:rsidR="000E1054" w:rsidRPr="00F81F48" w:rsidRDefault="000E1054" w:rsidP="008940E4">
            <w:pPr>
              <w:pStyle w:val="Table"/>
              <w:rPr>
                <w:rFonts w:ascii="Verdana" w:hAnsi="Verdana"/>
              </w:rPr>
            </w:pPr>
            <w:r w:rsidRPr="00F81F48">
              <w:rPr>
                <w:rFonts w:ascii="Verdana" w:hAnsi="Verdana"/>
              </w:rPr>
              <w:t>Mã hóa đơn dịch vụ</w:t>
            </w:r>
          </w:p>
        </w:tc>
      </w:tr>
      <w:tr w:rsidR="000E1054" w:rsidRPr="00F81F48" w14:paraId="475467AE" w14:textId="77777777" w:rsidTr="008940E4">
        <w:trPr>
          <w:jc w:val="center"/>
        </w:trPr>
        <w:tc>
          <w:tcPr>
            <w:tcW w:w="985" w:type="dxa"/>
            <w:vAlign w:val="center"/>
          </w:tcPr>
          <w:p w14:paraId="29F31005"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CBA623C"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4557908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B4F96AE"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3AFCD967" w14:textId="77777777" w:rsidTr="008940E4">
        <w:trPr>
          <w:jc w:val="center"/>
        </w:trPr>
        <w:tc>
          <w:tcPr>
            <w:tcW w:w="985" w:type="dxa"/>
            <w:vAlign w:val="center"/>
          </w:tcPr>
          <w:p w14:paraId="0C1A4938"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7779600"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71C261BA"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92C13B5"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475E6AB4" w14:textId="77777777" w:rsidTr="008940E4">
        <w:trPr>
          <w:jc w:val="center"/>
        </w:trPr>
        <w:tc>
          <w:tcPr>
            <w:tcW w:w="985" w:type="dxa"/>
            <w:vAlign w:val="center"/>
          </w:tcPr>
          <w:p w14:paraId="112D054F"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073166B8"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0D3E4B1B"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29D40F5F" w14:textId="77777777" w:rsidR="000E1054" w:rsidRPr="00F81F48" w:rsidRDefault="000E1054" w:rsidP="008940E4">
            <w:pPr>
              <w:pStyle w:val="Table"/>
              <w:rPr>
                <w:rFonts w:ascii="Verdana" w:hAnsi="Verdana"/>
              </w:rPr>
            </w:pPr>
            <w:r w:rsidRPr="00F81F48">
              <w:rPr>
                <w:rFonts w:ascii="Verdana" w:hAnsi="Verdana"/>
              </w:rPr>
              <w:t>Ngày lập hóa đơn dịch vụ</w:t>
            </w:r>
          </w:p>
        </w:tc>
      </w:tr>
      <w:tr w:rsidR="000E1054" w:rsidRPr="00F81F48" w14:paraId="668A5097" w14:textId="77777777" w:rsidTr="008940E4">
        <w:trPr>
          <w:jc w:val="center"/>
        </w:trPr>
        <w:tc>
          <w:tcPr>
            <w:tcW w:w="985" w:type="dxa"/>
            <w:vAlign w:val="center"/>
          </w:tcPr>
          <w:p w14:paraId="0C306844"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381CA942" w14:textId="77777777" w:rsidR="000E1054" w:rsidRPr="00F81F48" w:rsidRDefault="000E1054" w:rsidP="008940E4">
            <w:pPr>
              <w:pStyle w:val="LeftTable"/>
              <w:rPr>
                <w:rFonts w:ascii="Verdana" w:hAnsi="Verdana"/>
              </w:rPr>
            </w:pPr>
            <w:r w:rsidRPr="00F81F48">
              <w:rPr>
                <w:rFonts w:ascii="Verdana" w:hAnsi="Verdana"/>
              </w:rPr>
              <w:t>TriGia</w:t>
            </w:r>
          </w:p>
        </w:tc>
        <w:tc>
          <w:tcPr>
            <w:tcW w:w="1433" w:type="dxa"/>
            <w:vAlign w:val="center"/>
          </w:tcPr>
          <w:p w14:paraId="3E96176D"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F0D9142" w14:textId="77777777" w:rsidR="000E1054" w:rsidRPr="00F81F48" w:rsidRDefault="000E1054" w:rsidP="008940E4">
            <w:pPr>
              <w:pStyle w:val="Table"/>
              <w:rPr>
                <w:rFonts w:ascii="Verdana" w:hAnsi="Verdana"/>
              </w:rPr>
            </w:pPr>
            <w:r w:rsidRPr="00F81F48">
              <w:rPr>
                <w:rFonts w:ascii="Verdana" w:hAnsi="Verdana"/>
              </w:rPr>
              <w:t>Trị giá hóa đơn dịch vụ</w:t>
            </w:r>
          </w:p>
        </w:tc>
      </w:tr>
    </w:tbl>
    <w:p w14:paraId="5DFB4C57" w14:textId="77777777" w:rsidR="000D214A" w:rsidRPr="000D214A" w:rsidRDefault="000D214A" w:rsidP="000D214A">
      <w:pPr>
        <w:spacing w:before="120" w:after="120"/>
        <w:rPr>
          <w:b/>
        </w:rPr>
      </w:pPr>
    </w:p>
    <w:p w14:paraId="5325ED1E" w14:textId="77777777" w:rsidR="000D214A" w:rsidRDefault="000D214A">
      <w:pPr>
        <w:spacing w:line="240" w:lineRule="auto"/>
        <w:jc w:val="left"/>
        <w:rPr>
          <w:b/>
        </w:rPr>
      </w:pPr>
      <w:r>
        <w:rPr>
          <w:b/>
        </w:rPr>
        <w:br w:type="page"/>
      </w:r>
    </w:p>
    <w:p w14:paraId="634292DC" w14:textId="0CAC903B" w:rsidR="000E1054" w:rsidRPr="00F81F48" w:rsidRDefault="000E1054" w:rsidP="000E1054">
      <w:pPr>
        <w:pStyle w:val="ListParagraph"/>
        <w:numPr>
          <w:ilvl w:val="0"/>
          <w:numId w:val="47"/>
        </w:numPr>
        <w:spacing w:before="120" w:after="120"/>
        <w:rPr>
          <w:b/>
        </w:rPr>
      </w:pPr>
      <w:r w:rsidRPr="00F81F48">
        <w:rPr>
          <w:b/>
        </w:rPr>
        <w:lastRenderedPageBreak/>
        <w:t>Bảng CHITIETHOADONDICHVU</w:t>
      </w:r>
      <w:r w:rsidRPr="00F81F48">
        <w:rPr>
          <w:b/>
        </w:rPr>
        <w:tab/>
      </w:r>
    </w:p>
    <w:p w14:paraId="2B80C4A7" w14:textId="47B24ECD" w:rsidR="00480FF4" w:rsidRPr="00F81F48" w:rsidRDefault="00480FF4" w:rsidP="00480FF4">
      <w:pPr>
        <w:spacing w:before="120" w:after="120"/>
        <w:ind w:left="567"/>
        <w:jc w:val="center"/>
      </w:pPr>
      <w:r w:rsidRPr="00F81F48">
        <w:t>Bảng 3.2.</w:t>
      </w:r>
      <w:r w:rsidR="00B94833" w:rsidRPr="00F81F48">
        <w:t>4</w:t>
      </w:r>
      <w:r w:rsidRPr="00F81F48">
        <w:t xml:space="preserve"> – Diễn giải cơ sở dữ liệu Chi tiết 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6A579098" w14:textId="77777777" w:rsidTr="008940E4">
        <w:trPr>
          <w:jc w:val="center"/>
        </w:trPr>
        <w:tc>
          <w:tcPr>
            <w:tcW w:w="985" w:type="dxa"/>
            <w:shd w:val="clear" w:color="auto" w:fill="C0C0C0"/>
            <w:vAlign w:val="center"/>
          </w:tcPr>
          <w:p w14:paraId="0C08F23E"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E41F2B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309272D"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130DB3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05220985" w14:textId="77777777" w:rsidTr="008940E4">
        <w:trPr>
          <w:jc w:val="center"/>
        </w:trPr>
        <w:tc>
          <w:tcPr>
            <w:tcW w:w="985" w:type="dxa"/>
            <w:vAlign w:val="center"/>
          </w:tcPr>
          <w:p w14:paraId="3C530477"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57DF1CA0" w14:textId="77777777" w:rsidR="000E1054" w:rsidRPr="00F81F48" w:rsidRDefault="000E1054" w:rsidP="008940E4">
            <w:pPr>
              <w:pStyle w:val="LeftTable"/>
              <w:rPr>
                <w:rFonts w:ascii="Verdana" w:hAnsi="Verdana"/>
              </w:rPr>
            </w:pPr>
            <w:r w:rsidRPr="00F81F48">
              <w:rPr>
                <w:rFonts w:ascii="Verdana" w:hAnsi="Verdana"/>
              </w:rPr>
              <w:t>MaChiTietHoaDonDichVu</w:t>
            </w:r>
          </w:p>
        </w:tc>
        <w:tc>
          <w:tcPr>
            <w:tcW w:w="1433" w:type="dxa"/>
            <w:vAlign w:val="center"/>
          </w:tcPr>
          <w:p w14:paraId="255A0656"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09B1CD6A" w14:textId="77777777" w:rsidR="000E1054" w:rsidRPr="00F81F48" w:rsidRDefault="000E1054" w:rsidP="008940E4">
            <w:pPr>
              <w:pStyle w:val="Table"/>
              <w:rPr>
                <w:rFonts w:ascii="Verdana" w:hAnsi="Verdana"/>
              </w:rPr>
            </w:pPr>
            <w:r w:rsidRPr="00F81F48">
              <w:rPr>
                <w:rFonts w:ascii="Verdana" w:hAnsi="Verdana"/>
              </w:rPr>
              <w:t>Mã chi tiết hóa đơn dịch vụ</w:t>
            </w:r>
          </w:p>
        </w:tc>
      </w:tr>
      <w:tr w:rsidR="000E1054" w:rsidRPr="00F81F48" w14:paraId="2703D022" w14:textId="77777777" w:rsidTr="008940E4">
        <w:trPr>
          <w:jc w:val="center"/>
        </w:trPr>
        <w:tc>
          <w:tcPr>
            <w:tcW w:w="985" w:type="dxa"/>
            <w:vAlign w:val="center"/>
          </w:tcPr>
          <w:p w14:paraId="05D3D4AA"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A922AB7" w14:textId="77777777" w:rsidR="000E1054" w:rsidRPr="00F81F48" w:rsidRDefault="000E1054" w:rsidP="008940E4">
            <w:pPr>
              <w:pStyle w:val="LeftTable"/>
              <w:rPr>
                <w:rFonts w:ascii="Verdana" w:hAnsi="Verdana"/>
              </w:rPr>
            </w:pPr>
            <w:r w:rsidRPr="00F81F48">
              <w:rPr>
                <w:rFonts w:ascii="Verdana" w:hAnsi="Verdana"/>
              </w:rPr>
              <w:t>MaHoaDonDichVu</w:t>
            </w:r>
          </w:p>
        </w:tc>
        <w:tc>
          <w:tcPr>
            <w:tcW w:w="1433" w:type="dxa"/>
            <w:vAlign w:val="center"/>
          </w:tcPr>
          <w:p w14:paraId="447D87B8"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1ECC847F" w14:textId="77777777" w:rsidR="000E1054" w:rsidRPr="00F81F48" w:rsidRDefault="000E1054" w:rsidP="008940E4">
            <w:pPr>
              <w:pStyle w:val="Table"/>
              <w:rPr>
                <w:rFonts w:ascii="Verdana" w:hAnsi="Verdana"/>
              </w:rPr>
            </w:pPr>
            <w:r w:rsidRPr="00F81F48">
              <w:rPr>
                <w:rFonts w:ascii="Verdana" w:hAnsi="Verdana"/>
              </w:rPr>
              <w:t>Mã hóa đơn dịch vụ</w:t>
            </w:r>
          </w:p>
        </w:tc>
      </w:tr>
      <w:tr w:rsidR="000E1054" w:rsidRPr="00F81F48" w14:paraId="27D042C0" w14:textId="77777777" w:rsidTr="008940E4">
        <w:trPr>
          <w:jc w:val="center"/>
        </w:trPr>
        <w:tc>
          <w:tcPr>
            <w:tcW w:w="985" w:type="dxa"/>
            <w:vAlign w:val="center"/>
          </w:tcPr>
          <w:p w14:paraId="5854739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3AE2DCB1" w14:textId="77777777" w:rsidR="000E1054" w:rsidRPr="00F81F48" w:rsidRDefault="000E1054" w:rsidP="008940E4">
            <w:pPr>
              <w:pStyle w:val="LeftTable"/>
              <w:rPr>
                <w:rFonts w:ascii="Verdana" w:hAnsi="Verdana"/>
              </w:rPr>
            </w:pPr>
            <w:r w:rsidRPr="00F81F48">
              <w:rPr>
                <w:rFonts w:ascii="Verdana" w:hAnsi="Verdana"/>
              </w:rPr>
              <w:t>MaDichVu</w:t>
            </w:r>
          </w:p>
        </w:tc>
        <w:tc>
          <w:tcPr>
            <w:tcW w:w="1433" w:type="dxa"/>
            <w:vAlign w:val="center"/>
          </w:tcPr>
          <w:p w14:paraId="2C3949AB"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CCBF705" w14:textId="77777777" w:rsidR="000E1054" w:rsidRPr="00F81F48" w:rsidRDefault="000E1054" w:rsidP="008940E4">
            <w:pPr>
              <w:pStyle w:val="Table"/>
              <w:rPr>
                <w:rFonts w:ascii="Verdana" w:hAnsi="Verdana"/>
              </w:rPr>
            </w:pPr>
            <w:r w:rsidRPr="00F81F48">
              <w:rPr>
                <w:rFonts w:ascii="Verdana" w:hAnsi="Verdana"/>
              </w:rPr>
              <w:t>Mã dịch vụ</w:t>
            </w:r>
          </w:p>
        </w:tc>
      </w:tr>
      <w:tr w:rsidR="000E1054" w:rsidRPr="00F81F48" w14:paraId="2EAA11D4" w14:textId="77777777" w:rsidTr="008940E4">
        <w:trPr>
          <w:jc w:val="center"/>
        </w:trPr>
        <w:tc>
          <w:tcPr>
            <w:tcW w:w="985" w:type="dxa"/>
            <w:vAlign w:val="center"/>
          </w:tcPr>
          <w:p w14:paraId="7B9D819C"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648230E9" w14:textId="77777777" w:rsidR="000E1054" w:rsidRPr="00F81F48" w:rsidRDefault="000E1054" w:rsidP="008940E4">
            <w:pPr>
              <w:pStyle w:val="LeftTable"/>
              <w:rPr>
                <w:rFonts w:ascii="Verdana" w:hAnsi="Verdana"/>
              </w:rPr>
            </w:pPr>
            <w:r w:rsidRPr="00F81F48">
              <w:rPr>
                <w:rFonts w:ascii="Verdana" w:hAnsi="Verdana"/>
              </w:rPr>
              <w:t>SoLuong</w:t>
            </w:r>
          </w:p>
        </w:tc>
        <w:tc>
          <w:tcPr>
            <w:tcW w:w="1433" w:type="dxa"/>
            <w:vAlign w:val="center"/>
          </w:tcPr>
          <w:p w14:paraId="719B4291"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6C55B267" w14:textId="77777777" w:rsidR="000E1054" w:rsidRPr="00F81F48" w:rsidRDefault="000E1054" w:rsidP="008940E4">
            <w:pPr>
              <w:pStyle w:val="Table"/>
              <w:rPr>
                <w:rFonts w:ascii="Verdana" w:hAnsi="Verdana"/>
              </w:rPr>
            </w:pPr>
            <w:r w:rsidRPr="00F81F48">
              <w:rPr>
                <w:rFonts w:ascii="Verdana" w:hAnsi="Verdana"/>
              </w:rPr>
              <w:t>Số lượng</w:t>
            </w:r>
          </w:p>
        </w:tc>
      </w:tr>
      <w:tr w:rsidR="000E1054" w:rsidRPr="00F81F48" w14:paraId="61D0FA2C" w14:textId="77777777" w:rsidTr="008940E4">
        <w:trPr>
          <w:jc w:val="center"/>
        </w:trPr>
        <w:tc>
          <w:tcPr>
            <w:tcW w:w="985" w:type="dxa"/>
            <w:vAlign w:val="center"/>
          </w:tcPr>
          <w:p w14:paraId="4D7AC7F5"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A55E8F4" w14:textId="77777777" w:rsidR="000E1054" w:rsidRPr="00F81F48" w:rsidRDefault="000E1054" w:rsidP="008940E4">
            <w:pPr>
              <w:pStyle w:val="LeftTable"/>
              <w:rPr>
                <w:rFonts w:ascii="Verdana" w:hAnsi="Verdana"/>
              </w:rPr>
            </w:pPr>
            <w:r w:rsidRPr="00F81F48">
              <w:rPr>
                <w:rFonts w:ascii="Verdana" w:hAnsi="Verdana"/>
              </w:rPr>
              <w:t>ThanhTien</w:t>
            </w:r>
          </w:p>
        </w:tc>
        <w:tc>
          <w:tcPr>
            <w:tcW w:w="1433" w:type="dxa"/>
            <w:vAlign w:val="center"/>
          </w:tcPr>
          <w:p w14:paraId="4CD6C882"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66D70468" w14:textId="77777777" w:rsidR="000E1054" w:rsidRPr="00F81F48" w:rsidRDefault="000E1054" w:rsidP="008940E4">
            <w:pPr>
              <w:pStyle w:val="Table"/>
              <w:rPr>
                <w:rFonts w:ascii="Verdana" w:hAnsi="Verdana"/>
              </w:rPr>
            </w:pPr>
            <w:r w:rsidRPr="00F81F48">
              <w:rPr>
                <w:rFonts w:ascii="Verdana" w:hAnsi="Verdana"/>
              </w:rPr>
              <w:t>Thành tiền</w:t>
            </w:r>
          </w:p>
        </w:tc>
      </w:tr>
      <w:tr w:rsidR="000E1054" w:rsidRPr="00F81F48" w14:paraId="0838FDEB" w14:textId="77777777" w:rsidTr="008940E4">
        <w:trPr>
          <w:jc w:val="center"/>
        </w:trPr>
        <w:tc>
          <w:tcPr>
            <w:tcW w:w="985" w:type="dxa"/>
            <w:vAlign w:val="center"/>
          </w:tcPr>
          <w:p w14:paraId="291A5582"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724F28CD"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61DD32BD"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7DF056A5" w14:textId="77777777" w:rsidR="000E1054" w:rsidRPr="00F81F48" w:rsidRDefault="000E1054" w:rsidP="008940E4">
            <w:pPr>
              <w:pStyle w:val="Table"/>
              <w:rPr>
                <w:rFonts w:ascii="Verdana" w:hAnsi="Verdana"/>
              </w:rPr>
            </w:pPr>
            <w:r w:rsidRPr="00F81F48">
              <w:rPr>
                <w:rFonts w:ascii="Verdana" w:hAnsi="Verdana"/>
              </w:rPr>
              <w:t>Ghi chú</w:t>
            </w:r>
          </w:p>
        </w:tc>
      </w:tr>
    </w:tbl>
    <w:p w14:paraId="6C8D75FD" w14:textId="59568010" w:rsidR="00366F55" w:rsidRPr="00F81F48" w:rsidRDefault="000E1054" w:rsidP="00366F55">
      <w:pPr>
        <w:pStyle w:val="ListParagraph"/>
        <w:numPr>
          <w:ilvl w:val="0"/>
          <w:numId w:val="47"/>
        </w:numPr>
        <w:spacing w:before="120" w:after="120"/>
        <w:rPr>
          <w:b/>
        </w:rPr>
      </w:pPr>
      <w:r w:rsidRPr="00F81F48">
        <w:rPr>
          <w:b/>
        </w:rPr>
        <w:t>Bảng DICHVU</w:t>
      </w:r>
      <w:r w:rsidRPr="00F81F48">
        <w:rPr>
          <w:b/>
        </w:rPr>
        <w:tab/>
      </w:r>
    </w:p>
    <w:p w14:paraId="667BBFF3" w14:textId="47DD5E03" w:rsidR="00366F55" w:rsidRPr="00F81F48" w:rsidRDefault="00366F55" w:rsidP="0075020D">
      <w:pPr>
        <w:pStyle w:val="ListParagraph"/>
        <w:spacing w:before="120" w:after="120"/>
        <w:ind w:left="927"/>
        <w:jc w:val="center"/>
      </w:pPr>
      <w:r w:rsidRPr="00F81F48">
        <w:t>Bảng 3.2.</w:t>
      </w:r>
      <w:r w:rsidR="006C60B0" w:rsidRPr="00F81F48">
        <w:t>5</w:t>
      </w:r>
      <w:r w:rsidRPr="00F81F48">
        <w:t xml:space="preserve"> – Diễn giải cơ sở dữ liệu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2F781FC1" w14:textId="77777777" w:rsidTr="008940E4">
        <w:trPr>
          <w:jc w:val="center"/>
        </w:trPr>
        <w:tc>
          <w:tcPr>
            <w:tcW w:w="985" w:type="dxa"/>
            <w:shd w:val="clear" w:color="auto" w:fill="C0C0C0"/>
            <w:vAlign w:val="center"/>
          </w:tcPr>
          <w:p w14:paraId="618B8C81"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19A1BF0"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02E8F51"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53CFB0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0FDD522" w14:textId="77777777" w:rsidTr="008940E4">
        <w:trPr>
          <w:jc w:val="center"/>
        </w:trPr>
        <w:tc>
          <w:tcPr>
            <w:tcW w:w="985" w:type="dxa"/>
            <w:vAlign w:val="center"/>
          </w:tcPr>
          <w:p w14:paraId="2E66F68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F0C2A21" w14:textId="77777777" w:rsidR="000E1054" w:rsidRPr="00F81F48" w:rsidRDefault="000E1054" w:rsidP="008940E4">
            <w:pPr>
              <w:pStyle w:val="LeftTable"/>
              <w:rPr>
                <w:rFonts w:ascii="Verdana" w:hAnsi="Verdana"/>
              </w:rPr>
            </w:pPr>
            <w:r w:rsidRPr="00F81F48">
              <w:rPr>
                <w:rFonts w:ascii="Verdana" w:hAnsi="Verdana"/>
              </w:rPr>
              <w:t>MaDichVu</w:t>
            </w:r>
          </w:p>
        </w:tc>
        <w:tc>
          <w:tcPr>
            <w:tcW w:w="1433" w:type="dxa"/>
            <w:vAlign w:val="center"/>
          </w:tcPr>
          <w:p w14:paraId="50B8F759"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F5F67C" w14:textId="77777777" w:rsidR="000E1054" w:rsidRPr="00F81F48" w:rsidRDefault="000E1054" w:rsidP="008940E4">
            <w:pPr>
              <w:pStyle w:val="Table"/>
              <w:rPr>
                <w:rFonts w:ascii="Verdana" w:hAnsi="Verdana"/>
              </w:rPr>
            </w:pPr>
            <w:r w:rsidRPr="00F81F48">
              <w:rPr>
                <w:rFonts w:ascii="Verdana" w:hAnsi="Verdana"/>
              </w:rPr>
              <w:t>Mã dịch vụ</w:t>
            </w:r>
          </w:p>
        </w:tc>
      </w:tr>
      <w:tr w:rsidR="000E1054" w:rsidRPr="00F81F48" w14:paraId="6A4A80C1" w14:textId="77777777" w:rsidTr="008940E4">
        <w:trPr>
          <w:jc w:val="center"/>
        </w:trPr>
        <w:tc>
          <w:tcPr>
            <w:tcW w:w="985" w:type="dxa"/>
            <w:vAlign w:val="center"/>
          </w:tcPr>
          <w:p w14:paraId="74E623E8"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BFC8214" w14:textId="77777777" w:rsidR="000E1054" w:rsidRPr="00F81F48" w:rsidRDefault="000E1054" w:rsidP="008940E4">
            <w:pPr>
              <w:pStyle w:val="LeftTable"/>
              <w:rPr>
                <w:rFonts w:ascii="Verdana" w:hAnsi="Verdana"/>
              </w:rPr>
            </w:pPr>
            <w:r w:rsidRPr="00F81F48">
              <w:rPr>
                <w:rFonts w:ascii="Verdana" w:hAnsi="Verdana"/>
              </w:rPr>
              <w:t>TenDichVu</w:t>
            </w:r>
          </w:p>
        </w:tc>
        <w:tc>
          <w:tcPr>
            <w:tcW w:w="1433" w:type="dxa"/>
            <w:vAlign w:val="center"/>
          </w:tcPr>
          <w:p w14:paraId="61170A69"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4BF7537B" w14:textId="77777777" w:rsidR="000E1054" w:rsidRPr="00F81F48" w:rsidRDefault="000E1054" w:rsidP="008940E4">
            <w:pPr>
              <w:pStyle w:val="Table"/>
              <w:rPr>
                <w:rFonts w:ascii="Verdana" w:hAnsi="Verdana"/>
              </w:rPr>
            </w:pPr>
            <w:r w:rsidRPr="00F81F48">
              <w:rPr>
                <w:rFonts w:ascii="Verdana" w:hAnsi="Verdana"/>
              </w:rPr>
              <w:t>Tên dịch vụ</w:t>
            </w:r>
          </w:p>
        </w:tc>
      </w:tr>
      <w:tr w:rsidR="000E1054" w:rsidRPr="00F81F48" w14:paraId="4D1FB88A" w14:textId="77777777" w:rsidTr="008940E4">
        <w:trPr>
          <w:jc w:val="center"/>
        </w:trPr>
        <w:tc>
          <w:tcPr>
            <w:tcW w:w="985" w:type="dxa"/>
            <w:vAlign w:val="center"/>
          </w:tcPr>
          <w:p w14:paraId="473A5B9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24D92DF0" w14:textId="77777777" w:rsidR="000E1054" w:rsidRPr="00F81F48" w:rsidRDefault="000E1054" w:rsidP="008940E4">
            <w:pPr>
              <w:pStyle w:val="LeftTable"/>
              <w:rPr>
                <w:rFonts w:ascii="Verdana" w:hAnsi="Verdana"/>
              </w:rPr>
            </w:pPr>
            <w:r w:rsidRPr="00F81F48">
              <w:rPr>
                <w:rFonts w:ascii="Verdana" w:hAnsi="Verdana"/>
              </w:rPr>
              <w:t>DonGia</w:t>
            </w:r>
          </w:p>
        </w:tc>
        <w:tc>
          <w:tcPr>
            <w:tcW w:w="1433" w:type="dxa"/>
            <w:vAlign w:val="center"/>
          </w:tcPr>
          <w:p w14:paraId="3AC427DB"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239C3F8" w14:textId="77777777" w:rsidR="000E1054" w:rsidRPr="00F81F48" w:rsidRDefault="000E1054" w:rsidP="008940E4">
            <w:pPr>
              <w:pStyle w:val="Table"/>
              <w:rPr>
                <w:rFonts w:ascii="Verdana" w:hAnsi="Verdana"/>
              </w:rPr>
            </w:pPr>
            <w:r w:rsidRPr="00F81F48">
              <w:rPr>
                <w:rFonts w:ascii="Verdana" w:hAnsi="Verdana"/>
              </w:rPr>
              <w:t>Đơn giá</w:t>
            </w:r>
          </w:p>
        </w:tc>
      </w:tr>
    </w:tbl>
    <w:p w14:paraId="54F76FDB" w14:textId="30A13096" w:rsidR="000E1054" w:rsidRPr="00F81F48" w:rsidRDefault="000E1054" w:rsidP="000E1054">
      <w:pPr>
        <w:pStyle w:val="ListParagraph"/>
        <w:numPr>
          <w:ilvl w:val="0"/>
          <w:numId w:val="47"/>
        </w:numPr>
        <w:spacing w:before="120" w:after="120"/>
        <w:rPr>
          <w:b/>
        </w:rPr>
      </w:pPr>
      <w:r w:rsidRPr="00F81F48">
        <w:rPr>
          <w:b/>
        </w:rPr>
        <w:t>Bảng DONDATPHONG</w:t>
      </w:r>
      <w:r w:rsidRPr="00F81F48">
        <w:rPr>
          <w:b/>
        </w:rPr>
        <w:tab/>
      </w:r>
    </w:p>
    <w:p w14:paraId="32D1AA68" w14:textId="32D985A5" w:rsidR="0075020D" w:rsidRPr="00F81F48" w:rsidRDefault="0075020D" w:rsidP="0075020D">
      <w:pPr>
        <w:pStyle w:val="ListParagraph"/>
        <w:spacing w:before="120" w:after="120"/>
        <w:ind w:left="927"/>
        <w:jc w:val="center"/>
      </w:pPr>
      <w:r w:rsidRPr="00F81F48">
        <w:t>Bảng 3.2.</w:t>
      </w:r>
      <w:r w:rsidR="006C60B0" w:rsidRPr="00F81F48">
        <w:t>6</w:t>
      </w:r>
      <w:r w:rsidRPr="00F81F48">
        <w:t xml:space="preserve"> – Diễn giải cơ sở dữ liệu Đơn đặt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883"/>
        <w:gridCol w:w="3420"/>
      </w:tblGrid>
      <w:tr w:rsidR="000E1054" w:rsidRPr="00F81F48" w14:paraId="19C812B1" w14:textId="77777777" w:rsidTr="00875437">
        <w:trPr>
          <w:jc w:val="center"/>
        </w:trPr>
        <w:tc>
          <w:tcPr>
            <w:tcW w:w="985" w:type="dxa"/>
            <w:shd w:val="clear" w:color="auto" w:fill="C0C0C0"/>
            <w:vAlign w:val="center"/>
          </w:tcPr>
          <w:p w14:paraId="338B09B6"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78006D32"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883" w:type="dxa"/>
            <w:shd w:val="clear" w:color="auto" w:fill="C0C0C0"/>
            <w:vAlign w:val="center"/>
          </w:tcPr>
          <w:p w14:paraId="436A0E73"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420" w:type="dxa"/>
            <w:shd w:val="clear" w:color="auto" w:fill="C0C0C0"/>
            <w:vAlign w:val="center"/>
          </w:tcPr>
          <w:p w14:paraId="56B93236"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7790B844" w14:textId="77777777" w:rsidTr="00875437">
        <w:trPr>
          <w:jc w:val="center"/>
        </w:trPr>
        <w:tc>
          <w:tcPr>
            <w:tcW w:w="985" w:type="dxa"/>
            <w:vAlign w:val="center"/>
          </w:tcPr>
          <w:p w14:paraId="2B81D84F"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2F541788" w14:textId="77777777" w:rsidR="000E1054" w:rsidRPr="00F81F48" w:rsidRDefault="000E1054" w:rsidP="008940E4">
            <w:pPr>
              <w:pStyle w:val="LeftTable"/>
              <w:rPr>
                <w:rFonts w:ascii="Verdana" w:hAnsi="Verdana"/>
              </w:rPr>
            </w:pPr>
            <w:r w:rsidRPr="00F81F48">
              <w:rPr>
                <w:rFonts w:ascii="Verdana" w:hAnsi="Verdana"/>
              </w:rPr>
              <w:t>MaDonDatPhong</w:t>
            </w:r>
          </w:p>
        </w:tc>
        <w:tc>
          <w:tcPr>
            <w:tcW w:w="1883" w:type="dxa"/>
            <w:vAlign w:val="center"/>
          </w:tcPr>
          <w:p w14:paraId="48178529"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495C5E0B" w14:textId="77777777" w:rsidR="000E1054" w:rsidRPr="00F81F48" w:rsidRDefault="000E1054" w:rsidP="008940E4">
            <w:pPr>
              <w:pStyle w:val="Table"/>
              <w:rPr>
                <w:rFonts w:ascii="Verdana" w:hAnsi="Verdana"/>
              </w:rPr>
            </w:pPr>
            <w:r w:rsidRPr="00F81F48">
              <w:rPr>
                <w:rFonts w:ascii="Verdana" w:hAnsi="Verdana"/>
              </w:rPr>
              <w:t>Mã đơn đặt phòng</w:t>
            </w:r>
          </w:p>
        </w:tc>
      </w:tr>
      <w:tr w:rsidR="000E1054" w:rsidRPr="00F81F48" w14:paraId="67C6EF1B" w14:textId="77777777" w:rsidTr="00875437">
        <w:trPr>
          <w:jc w:val="center"/>
        </w:trPr>
        <w:tc>
          <w:tcPr>
            <w:tcW w:w="985" w:type="dxa"/>
            <w:vAlign w:val="center"/>
          </w:tcPr>
          <w:p w14:paraId="05F9F49B"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1298100" w14:textId="77777777" w:rsidR="000E1054" w:rsidRPr="00F81F48" w:rsidRDefault="000E1054" w:rsidP="008940E4">
            <w:pPr>
              <w:pStyle w:val="LeftTable"/>
              <w:rPr>
                <w:rFonts w:ascii="Verdana" w:hAnsi="Verdana"/>
              </w:rPr>
            </w:pPr>
            <w:r w:rsidRPr="00F81F48">
              <w:rPr>
                <w:rFonts w:ascii="Verdana" w:hAnsi="Verdana"/>
              </w:rPr>
              <w:t>MaKhachHang</w:t>
            </w:r>
          </w:p>
        </w:tc>
        <w:tc>
          <w:tcPr>
            <w:tcW w:w="1883" w:type="dxa"/>
            <w:vAlign w:val="center"/>
          </w:tcPr>
          <w:p w14:paraId="1046BAAA"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0473C130"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50C8F91F" w14:textId="77777777" w:rsidTr="00875437">
        <w:trPr>
          <w:jc w:val="center"/>
        </w:trPr>
        <w:tc>
          <w:tcPr>
            <w:tcW w:w="985" w:type="dxa"/>
            <w:vAlign w:val="center"/>
          </w:tcPr>
          <w:p w14:paraId="55CFC02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E0AFD0C" w14:textId="77777777" w:rsidR="000E1054" w:rsidRPr="00F81F48" w:rsidRDefault="000E1054" w:rsidP="008940E4">
            <w:pPr>
              <w:pStyle w:val="LeftTable"/>
              <w:rPr>
                <w:rFonts w:ascii="Verdana" w:hAnsi="Verdana"/>
              </w:rPr>
            </w:pPr>
            <w:r w:rsidRPr="00F81F48">
              <w:rPr>
                <w:rFonts w:ascii="Verdana" w:hAnsi="Verdana"/>
              </w:rPr>
              <w:t>MaNhanVien</w:t>
            </w:r>
          </w:p>
        </w:tc>
        <w:tc>
          <w:tcPr>
            <w:tcW w:w="1883" w:type="dxa"/>
            <w:vAlign w:val="center"/>
          </w:tcPr>
          <w:p w14:paraId="269A7247"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0E1EDB1F"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4DABED45" w14:textId="77777777" w:rsidTr="00875437">
        <w:trPr>
          <w:jc w:val="center"/>
        </w:trPr>
        <w:tc>
          <w:tcPr>
            <w:tcW w:w="985" w:type="dxa"/>
            <w:vAlign w:val="center"/>
          </w:tcPr>
          <w:p w14:paraId="4909F154"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1D7BFFE8" w14:textId="77777777" w:rsidR="000E1054" w:rsidRPr="00F81F48" w:rsidRDefault="000E1054" w:rsidP="008940E4">
            <w:pPr>
              <w:pStyle w:val="LeftTable"/>
              <w:rPr>
                <w:rFonts w:ascii="Verdana" w:hAnsi="Verdana"/>
              </w:rPr>
            </w:pPr>
            <w:r w:rsidRPr="00F81F48">
              <w:rPr>
                <w:rFonts w:ascii="Verdana" w:hAnsi="Verdana"/>
              </w:rPr>
              <w:t>NgayLap</w:t>
            </w:r>
          </w:p>
        </w:tc>
        <w:tc>
          <w:tcPr>
            <w:tcW w:w="1883" w:type="dxa"/>
            <w:vAlign w:val="center"/>
          </w:tcPr>
          <w:p w14:paraId="39151956" w14:textId="77777777" w:rsidR="000E1054" w:rsidRPr="00F81F48" w:rsidRDefault="000E1054" w:rsidP="008940E4">
            <w:pPr>
              <w:pStyle w:val="Table"/>
              <w:rPr>
                <w:rFonts w:ascii="Verdana" w:hAnsi="Verdana"/>
              </w:rPr>
            </w:pPr>
            <w:r w:rsidRPr="00F81F48">
              <w:rPr>
                <w:rFonts w:ascii="Verdana" w:hAnsi="Verdana"/>
              </w:rPr>
              <w:t>smalldatetime</w:t>
            </w:r>
          </w:p>
        </w:tc>
        <w:tc>
          <w:tcPr>
            <w:tcW w:w="3420" w:type="dxa"/>
            <w:vAlign w:val="center"/>
          </w:tcPr>
          <w:p w14:paraId="7979B89A"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7A051684" w14:textId="77777777" w:rsidTr="00875437">
        <w:trPr>
          <w:jc w:val="center"/>
        </w:trPr>
        <w:tc>
          <w:tcPr>
            <w:tcW w:w="985" w:type="dxa"/>
            <w:vAlign w:val="center"/>
          </w:tcPr>
          <w:p w14:paraId="57BA5DAF"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23A8F8D0" w14:textId="77777777" w:rsidR="000E1054" w:rsidRPr="00F81F48" w:rsidRDefault="000E1054" w:rsidP="008940E4">
            <w:pPr>
              <w:pStyle w:val="LeftTable"/>
              <w:rPr>
                <w:rFonts w:ascii="Verdana" w:hAnsi="Verdana"/>
              </w:rPr>
            </w:pPr>
            <w:r w:rsidRPr="00F81F48">
              <w:rPr>
                <w:rFonts w:ascii="Verdana" w:hAnsi="Verdana"/>
              </w:rPr>
              <w:t>SoLuongPhong</w:t>
            </w:r>
          </w:p>
        </w:tc>
        <w:tc>
          <w:tcPr>
            <w:tcW w:w="1883" w:type="dxa"/>
            <w:vAlign w:val="center"/>
          </w:tcPr>
          <w:p w14:paraId="245E0F2B" w14:textId="77777777" w:rsidR="000E1054" w:rsidRPr="00F81F48" w:rsidRDefault="000E1054" w:rsidP="008940E4">
            <w:pPr>
              <w:pStyle w:val="Table"/>
              <w:rPr>
                <w:rFonts w:ascii="Verdana" w:hAnsi="Verdana"/>
              </w:rPr>
            </w:pPr>
            <w:r w:rsidRPr="00F81F48">
              <w:rPr>
                <w:rFonts w:ascii="Verdana" w:hAnsi="Verdana"/>
              </w:rPr>
              <w:t>int</w:t>
            </w:r>
          </w:p>
        </w:tc>
        <w:tc>
          <w:tcPr>
            <w:tcW w:w="3420" w:type="dxa"/>
            <w:vAlign w:val="center"/>
          </w:tcPr>
          <w:p w14:paraId="4778A2A9" w14:textId="77777777" w:rsidR="000E1054" w:rsidRPr="00F81F48" w:rsidRDefault="000E1054" w:rsidP="008940E4">
            <w:pPr>
              <w:pStyle w:val="Table"/>
              <w:rPr>
                <w:rFonts w:ascii="Verdana" w:hAnsi="Verdana"/>
              </w:rPr>
            </w:pPr>
            <w:r w:rsidRPr="00F81F48">
              <w:rPr>
                <w:rFonts w:ascii="Verdana" w:hAnsi="Verdana"/>
              </w:rPr>
              <w:t>Số lượng phòng</w:t>
            </w:r>
          </w:p>
        </w:tc>
      </w:tr>
    </w:tbl>
    <w:p w14:paraId="570AB539" w14:textId="77777777" w:rsidR="002E58D3" w:rsidRPr="00F81F48" w:rsidRDefault="000E1054" w:rsidP="000E1054">
      <w:pPr>
        <w:pStyle w:val="ListParagraph"/>
        <w:numPr>
          <w:ilvl w:val="0"/>
          <w:numId w:val="47"/>
        </w:numPr>
        <w:spacing w:before="120" w:after="120"/>
        <w:rPr>
          <w:b/>
        </w:rPr>
      </w:pPr>
      <w:r w:rsidRPr="00F81F48">
        <w:rPr>
          <w:b/>
        </w:rPr>
        <w:t>Bảng PHIEUTHUEPHONG</w:t>
      </w:r>
    </w:p>
    <w:p w14:paraId="303DC016" w14:textId="2A6AF16B" w:rsidR="000E1054" w:rsidRPr="00F81F48" w:rsidRDefault="002E58D3" w:rsidP="002E58D3">
      <w:pPr>
        <w:spacing w:before="120" w:after="120"/>
        <w:ind w:left="567"/>
        <w:jc w:val="center"/>
      </w:pPr>
      <w:r w:rsidRPr="00F81F48">
        <w:t>Bảng 3.2.</w:t>
      </w:r>
      <w:r w:rsidR="00C242C7" w:rsidRPr="00F81F48">
        <w:t>7</w:t>
      </w:r>
      <w:r w:rsidRPr="00F81F48">
        <w:t xml:space="preserve"> – Diễn giải cơ sở dữ liệu Đơn đặt phòng</w:t>
      </w:r>
      <w:r w:rsidR="000E1054"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60284B5A" w14:textId="77777777" w:rsidTr="008940E4">
        <w:trPr>
          <w:jc w:val="center"/>
        </w:trPr>
        <w:tc>
          <w:tcPr>
            <w:tcW w:w="985" w:type="dxa"/>
            <w:shd w:val="clear" w:color="auto" w:fill="C0C0C0"/>
            <w:vAlign w:val="center"/>
          </w:tcPr>
          <w:p w14:paraId="4BFEE8D4"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0D36E8E2"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0E90CDBE"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6431A8D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6949F8B2" w14:textId="77777777" w:rsidTr="008940E4">
        <w:trPr>
          <w:jc w:val="center"/>
        </w:trPr>
        <w:tc>
          <w:tcPr>
            <w:tcW w:w="985" w:type="dxa"/>
            <w:vAlign w:val="center"/>
          </w:tcPr>
          <w:p w14:paraId="04DF9B7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15B903A" w14:textId="77777777" w:rsidR="000E1054" w:rsidRPr="00F81F48" w:rsidRDefault="000E1054" w:rsidP="008940E4">
            <w:pPr>
              <w:pStyle w:val="LeftTable"/>
              <w:rPr>
                <w:rFonts w:ascii="Verdana" w:hAnsi="Verdana"/>
              </w:rPr>
            </w:pPr>
            <w:r w:rsidRPr="00F81F48">
              <w:rPr>
                <w:rFonts w:ascii="Verdana" w:hAnsi="Verdana"/>
              </w:rPr>
              <w:t>MaPhieuThue</w:t>
            </w:r>
          </w:p>
        </w:tc>
        <w:tc>
          <w:tcPr>
            <w:tcW w:w="1433" w:type="dxa"/>
            <w:vAlign w:val="center"/>
          </w:tcPr>
          <w:p w14:paraId="00B8C7CF"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BD5EF4B" w14:textId="77777777" w:rsidR="000E1054" w:rsidRPr="00F81F48" w:rsidRDefault="000E1054" w:rsidP="008940E4">
            <w:pPr>
              <w:pStyle w:val="Table"/>
              <w:rPr>
                <w:rFonts w:ascii="Verdana" w:hAnsi="Verdana"/>
              </w:rPr>
            </w:pPr>
            <w:r w:rsidRPr="00F81F48">
              <w:rPr>
                <w:rFonts w:ascii="Verdana" w:hAnsi="Verdana"/>
              </w:rPr>
              <w:t>Mã phiếu thuê</w:t>
            </w:r>
          </w:p>
        </w:tc>
      </w:tr>
      <w:tr w:rsidR="000E1054" w:rsidRPr="00F81F48" w14:paraId="6BAB8195" w14:textId="77777777" w:rsidTr="008940E4">
        <w:trPr>
          <w:jc w:val="center"/>
        </w:trPr>
        <w:tc>
          <w:tcPr>
            <w:tcW w:w="985" w:type="dxa"/>
            <w:vAlign w:val="center"/>
          </w:tcPr>
          <w:p w14:paraId="55D6B1E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8740B0B"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06D85ED8"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35BB40A3"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39FD8113" w14:textId="77777777" w:rsidTr="008940E4">
        <w:trPr>
          <w:jc w:val="center"/>
        </w:trPr>
        <w:tc>
          <w:tcPr>
            <w:tcW w:w="985" w:type="dxa"/>
            <w:vAlign w:val="center"/>
          </w:tcPr>
          <w:p w14:paraId="2D971F33"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994BAED"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79D3CFF0"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DDD3315"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3C9EC0D6" w14:textId="77777777" w:rsidTr="008940E4">
        <w:trPr>
          <w:jc w:val="center"/>
        </w:trPr>
        <w:tc>
          <w:tcPr>
            <w:tcW w:w="985" w:type="dxa"/>
            <w:vAlign w:val="center"/>
          </w:tcPr>
          <w:p w14:paraId="4D4D8494"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31E3F0F7"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10A00D59"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672CCC19"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6512519C" w14:textId="77777777" w:rsidTr="008940E4">
        <w:trPr>
          <w:jc w:val="center"/>
        </w:trPr>
        <w:tc>
          <w:tcPr>
            <w:tcW w:w="985" w:type="dxa"/>
            <w:vAlign w:val="center"/>
          </w:tcPr>
          <w:p w14:paraId="31589ED8"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2FD29ACA" w14:textId="77777777" w:rsidR="000E1054" w:rsidRPr="00F81F48" w:rsidRDefault="000E1054" w:rsidP="008940E4">
            <w:pPr>
              <w:pStyle w:val="LeftTable"/>
              <w:rPr>
                <w:rFonts w:ascii="Verdana" w:hAnsi="Verdana"/>
              </w:rPr>
            </w:pPr>
            <w:r w:rsidRPr="00F81F48">
              <w:rPr>
                <w:rFonts w:ascii="Verdana" w:hAnsi="Verdana"/>
              </w:rPr>
              <w:t>SoLuongPhong</w:t>
            </w:r>
          </w:p>
        </w:tc>
        <w:tc>
          <w:tcPr>
            <w:tcW w:w="1433" w:type="dxa"/>
            <w:vAlign w:val="center"/>
          </w:tcPr>
          <w:p w14:paraId="3D88F473"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4A16BB0A" w14:textId="77777777" w:rsidR="000E1054" w:rsidRPr="00F81F48" w:rsidRDefault="000E1054" w:rsidP="008940E4">
            <w:pPr>
              <w:pStyle w:val="Table"/>
              <w:rPr>
                <w:rFonts w:ascii="Verdana" w:hAnsi="Verdana"/>
              </w:rPr>
            </w:pPr>
            <w:r w:rsidRPr="00F81F48">
              <w:rPr>
                <w:rFonts w:ascii="Verdana" w:hAnsi="Verdana"/>
              </w:rPr>
              <w:t>Số lượng phòng</w:t>
            </w:r>
          </w:p>
        </w:tc>
      </w:tr>
    </w:tbl>
    <w:p w14:paraId="0AD1CBDB" w14:textId="771CFE2A" w:rsidR="000E1054" w:rsidRPr="00F81F48" w:rsidRDefault="000E1054" w:rsidP="000E1054">
      <w:pPr>
        <w:pStyle w:val="ListParagraph"/>
        <w:numPr>
          <w:ilvl w:val="0"/>
          <w:numId w:val="47"/>
        </w:numPr>
        <w:spacing w:before="120" w:after="120"/>
        <w:rPr>
          <w:b/>
        </w:rPr>
      </w:pPr>
      <w:r w:rsidRPr="00F81F48">
        <w:rPr>
          <w:b/>
        </w:rPr>
        <w:lastRenderedPageBreak/>
        <w:t>Bảng HOADONTHANHTOAN</w:t>
      </w:r>
    </w:p>
    <w:p w14:paraId="0BA1B4AB" w14:textId="5A2545F4" w:rsidR="008940E4" w:rsidRPr="00F81F48" w:rsidRDefault="008940E4" w:rsidP="008940E4">
      <w:pPr>
        <w:pStyle w:val="ListParagraph"/>
        <w:spacing w:before="120" w:after="120"/>
        <w:ind w:left="927"/>
        <w:jc w:val="center"/>
      </w:pPr>
      <w:r w:rsidRPr="00F81F48">
        <w:t>Bảng 3.2.8 – Diễn giải cơ sở dữ liệu Hóa đơn thanh toán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203EFEE8" w14:textId="77777777" w:rsidTr="008940E4">
        <w:trPr>
          <w:jc w:val="center"/>
        </w:trPr>
        <w:tc>
          <w:tcPr>
            <w:tcW w:w="985" w:type="dxa"/>
            <w:shd w:val="clear" w:color="auto" w:fill="C0C0C0"/>
            <w:vAlign w:val="center"/>
          </w:tcPr>
          <w:p w14:paraId="2D863F8A"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124066B4"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4BB0CB80"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587BCB9C"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DB1F88C" w14:textId="77777777" w:rsidTr="008940E4">
        <w:trPr>
          <w:jc w:val="center"/>
        </w:trPr>
        <w:tc>
          <w:tcPr>
            <w:tcW w:w="985" w:type="dxa"/>
            <w:vAlign w:val="center"/>
          </w:tcPr>
          <w:p w14:paraId="2BC5DEF4"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6106F3DB" w14:textId="77777777" w:rsidR="000E1054" w:rsidRPr="00F81F48" w:rsidRDefault="000E1054" w:rsidP="008940E4">
            <w:pPr>
              <w:pStyle w:val="LeftTable"/>
              <w:rPr>
                <w:rFonts w:ascii="Verdana" w:hAnsi="Verdana"/>
              </w:rPr>
            </w:pPr>
            <w:r w:rsidRPr="00F81F48">
              <w:rPr>
                <w:rFonts w:ascii="Verdana" w:hAnsi="Verdana"/>
              </w:rPr>
              <w:t>MaHoaDonThanhToan</w:t>
            </w:r>
          </w:p>
        </w:tc>
        <w:tc>
          <w:tcPr>
            <w:tcW w:w="1433" w:type="dxa"/>
            <w:vAlign w:val="center"/>
          </w:tcPr>
          <w:p w14:paraId="62C601C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13E4A37" w14:textId="77777777" w:rsidR="000E1054" w:rsidRPr="00F81F48" w:rsidRDefault="000E1054" w:rsidP="008940E4">
            <w:pPr>
              <w:pStyle w:val="Table"/>
              <w:rPr>
                <w:rFonts w:ascii="Verdana" w:hAnsi="Verdana"/>
              </w:rPr>
            </w:pPr>
            <w:r w:rsidRPr="00F81F48">
              <w:rPr>
                <w:rFonts w:ascii="Verdana" w:hAnsi="Verdana"/>
              </w:rPr>
              <w:t>Mã hóa đơn thanh toán</w:t>
            </w:r>
          </w:p>
        </w:tc>
      </w:tr>
      <w:tr w:rsidR="000E1054" w:rsidRPr="00F81F48" w14:paraId="2E880303" w14:textId="77777777" w:rsidTr="008940E4">
        <w:trPr>
          <w:jc w:val="center"/>
        </w:trPr>
        <w:tc>
          <w:tcPr>
            <w:tcW w:w="985" w:type="dxa"/>
            <w:vAlign w:val="center"/>
          </w:tcPr>
          <w:p w14:paraId="1F98E12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4702B49E"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4DD7D941"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CB673DE"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69AD0662" w14:textId="77777777" w:rsidTr="008940E4">
        <w:trPr>
          <w:jc w:val="center"/>
        </w:trPr>
        <w:tc>
          <w:tcPr>
            <w:tcW w:w="985" w:type="dxa"/>
            <w:vAlign w:val="center"/>
          </w:tcPr>
          <w:p w14:paraId="32E84B3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499DDD0"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6DDF38D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793BC56"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181D60D1" w14:textId="77777777" w:rsidTr="008940E4">
        <w:trPr>
          <w:jc w:val="center"/>
        </w:trPr>
        <w:tc>
          <w:tcPr>
            <w:tcW w:w="985" w:type="dxa"/>
            <w:vAlign w:val="center"/>
          </w:tcPr>
          <w:p w14:paraId="2DDAC0F5"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3C294B4C"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173A89B7"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3BC1E28F"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587A6F3A" w14:textId="77777777" w:rsidTr="008940E4">
        <w:trPr>
          <w:jc w:val="center"/>
        </w:trPr>
        <w:tc>
          <w:tcPr>
            <w:tcW w:w="985" w:type="dxa"/>
            <w:vAlign w:val="center"/>
          </w:tcPr>
          <w:p w14:paraId="3A17F5BD"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443B15E6" w14:textId="77777777" w:rsidR="000E1054" w:rsidRPr="00F81F48" w:rsidRDefault="000E1054" w:rsidP="008940E4">
            <w:pPr>
              <w:pStyle w:val="LeftTable"/>
              <w:rPr>
                <w:rFonts w:ascii="Verdana" w:hAnsi="Verdana"/>
              </w:rPr>
            </w:pPr>
            <w:r w:rsidRPr="00F81F48">
              <w:rPr>
                <w:rFonts w:ascii="Verdana" w:hAnsi="Verdana"/>
              </w:rPr>
              <w:t>PhuThu</w:t>
            </w:r>
          </w:p>
        </w:tc>
        <w:tc>
          <w:tcPr>
            <w:tcW w:w="1433" w:type="dxa"/>
            <w:vAlign w:val="center"/>
          </w:tcPr>
          <w:p w14:paraId="29C3E1E9"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5ABE7AD0" w14:textId="77777777" w:rsidR="000E1054" w:rsidRPr="00F81F48" w:rsidRDefault="000E1054" w:rsidP="008940E4">
            <w:pPr>
              <w:pStyle w:val="Table"/>
              <w:rPr>
                <w:rFonts w:ascii="Verdana" w:hAnsi="Verdana"/>
              </w:rPr>
            </w:pPr>
            <w:r w:rsidRPr="00F81F48">
              <w:rPr>
                <w:rFonts w:ascii="Verdana" w:hAnsi="Verdana"/>
              </w:rPr>
              <w:t>Phụ thu</w:t>
            </w:r>
          </w:p>
        </w:tc>
      </w:tr>
      <w:tr w:rsidR="000E1054" w:rsidRPr="00F81F48" w14:paraId="0B1E0981" w14:textId="77777777" w:rsidTr="008940E4">
        <w:trPr>
          <w:jc w:val="center"/>
        </w:trPr>
        <w:tc>
          <w:tcPr>
            <w:tcW w:w="985" w:type="dxa"/>
            <w:vAlign w:val="center"/>
          </w:tcPr>
          <w:p w14:paraId="6C09F2F6"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54BAC0FA" w14:textId="77777777" w:rsidR="000E1054" w:rsidRPr="00F81F48" w:rsidRDefault="000E1054" w:rsidP="008940E4">
            <w:pPr>
              <w:pStyle w:val="LeftTable"/>
              <w:rPr>
                <w:rFonts w:ascii="Verdana" w:hAnsi="Verdana"/>
              </w:rPr>
            </w:pPr>
            <w:r w:rsidRPr="00F81F48">
              <w:rPr>
                <w:rFonts w:ascii="Verdana" w:hAnsi="Verdana"/>
              </w:rPr>
              <w:t>MaUuDai</w:t>
            </w:r>
          </w:p>
        </w:tc>
        <w:tc>
          <w:tcPr>
            <w:tcW w:w="1433" w:type="dxa"/>
            <w:vAlign w:val="center"/>
          </w:tcPr>
          <w:p w14:paraId="1B8A092B" w14:textId="77777777" w:rsidR="000E1054" w:rsidRPr="00F81F48" w:rsidRDefault="000E1054" w:rsidP="008940E4">
            <w:pPr>
              <w:pStyle w:val="Table"/>
              <w:rPr>
                <w:rFonts w:ascii="Verdana" w:hAnsi="Verdana"/>
              </w:rPr>
            </w:pPr>
            <w:r w:rsidRPr="00F81F48">
              <w:rPr>
                <w:rFonts w:ascii="Verdana" w:hAnsi="Verdana"/>
              </w:rPr>
              <w:t>varchar(10)</w:t>
            </w:r>
          </w:p>
        </w:tc>
        <w:tc>
          <w:tcPr>
            <w:tcW w:w="3870" w:type="dxa"/>
            <w:vAlign w:val="center"/>
          </w:tcPr>
          <w:p w14:paraId="198E8200" w14:textId="77777777" w:rsidR="000E1054" w:rsidRPr="00F81F48" w:rsidRDefault="000E1054" w:rsidP="008940E4">
            <w:pPr>
              <w:pStyle w:val="Table"/>
              <w:rPr>
                <w:rFonts w:ascii="Verdana" w:hAnsi="Verdana"/>
              </w:rPr>
            </w:pPr>
            <w:r w:rsidRPr="00F81F48">
              <w:rPr>
                <w:rFonts w:ascii="Verdana" w:hAnsi="Verdana"/>
              </w:rPr>
              <w:t>Mã ưu đãi</w:t>
            </w:r>
          </w:p>
        </w:tc>
      </w:tr>
      <w:tr w:rsidR="000E1054" w:rsidRPr="00F81F48" w14:paraId="4AC825F5" w14:textId="77777777" w:rsidTr="008940E4">
        <w:trPr>
          <w:jc w:val="center"/>
        </w:trPr>
        <w:tc>
          <w:tcPr>
            <w:tcW w:w="985" w:type="dxa"/>
            <w:vAlign w:val="center"/>
          </w:tcPr>
          <w:p w14:paraId="1A5F42A0"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538BC6C5" w14:textId="77777777" w:rsidR="000E1054" w:rsidRPr="00F81F48" w:rsidRDefault="000E1054" w:rsidP="008940E4">
            <w:pPr>
              <w:pStyle w:val="LeftTable"/>
              <w:rPr>
                <w:rFonts w:ascii="Verdana" w:hAnsi="Verdana"/>
              </w:rPr>
            </w:pPr>
            <w:r w:rsidRPr="00F81F48">
              <w:rPr>
                <w:rFonts w:ascii="Verdana" w:hAnsi="Verdana"/>
              </w:rPr>
              <w:t>TongTriGia</w:t>
            </w:r>
          </w:p>
        </w:tc>
        <w:tc>
          <w:tcPr>
            <w:tcW w:w="1433" w:type="dxa"/>
            <w:vAlign w:val="center"/>
          </w:tcPr>
          <w:p w14:paraId="34555AD2"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4989E94E" w14:textId="77777777" w:rsidR="000E1054" w:rsidRPr="00F81F48" w:rsidRDefault="000E1054" w:rsidP="008940E4">
            <w:pPr>
              <w:pStyle w:val="Table"/>
              <w:rPr>
                <w:rFonts w:ascii="Verdana" w:hAnsi="Verdana"/>
              </w:rPr>
            </w:pPr>
            <w:r w:rsidRPr="00F81F48">
              <w:rPr>
                <w:rFonts w:ascii="Verdana" w:hAnsi="Verdana"/>
              </w:rPr>
              <w:t>Tổng trị giá</w:t>
            </w:r>
          </w:p>
        </w:tc>
      </w:tr>
      <w:tr w:rsidR="000E1054" w:rsidRPr="00F81F48" w14:paraId="2C583BD3" w14:textId="77777777" w:rsidTr="008940E4">
        <w:trPr>
          <w:jc w:val="center"/>
        </w:trPr>
        <w:tc>
          <w:tcPr>
            <w:tcW w:w="985" w:type="dxa"/>
            <w:vAlign w:val="center"/>
          </w:tcPr>
          <w:p w14:paraId="7B6512EC" w14:textId="77777777" w:rsidR="000E1054" w:rsidRPr="00F81F48" w:rsidRDefault="000E1054" w:rsidP="008940E4">
            <w:pPr>
              <w:pStyle w:val="Table"/>
              <w:rPr>
                <w:rFonts w:ascii="Verdana" w:hAnsi="Verdana"/>
              </w:rPr>
            </w:pPr>
            <w:r w:rsidRPr="00F81F48">
              <w:rPr>
                <w:rFonts w:ascii="Verdana" w:hAnsi="Verdana"/>
              </w:rPr>
              <w:t>8</w:t>
            </w:r>
          </w:p>
        </w:tc>
        <w:tc>
          <w:tcPr>
            <w:tcW w:w="2167" w:type="dxa"/>
            <w:vAlign w:val="center"/>
          </w:tcPr>
          <w:p w14:paraId="6F93EFA7"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195DC6B1"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3D9C32DE" w14:textId="77777777" w:rsidR="000E1054" w:rsidRPr="00F81F48" w:rsidRDefault="000E1054" w:rsidP="008940E4">
            <w:pPr>
              <w:pStyle w:val="Table"/>
              <w:rPr>
                <w:rFonts w:ascii="Verdana" w:hAnsi="Verdana"/>
              </w:rPr>
            </w:pPr>
            <w:r w:rsidRPr="00F81F48">
              <w:rPr>
                <w:rFonts w:ascii="Verdana" w:hAnsi="Verdana"/>
              </w:rPr>
              <w:t>Ghi chú</w:t>
            </w:r>
          </w:p>
        </w:tc>
      </w:tr>
    </w:tbl>
    <w:p w14:paraId="5228C1E5" w14:textId="77777777" w:rsidR="00F519F5" w:rsidRPr="00F81F48" w:rsidRDefault="00F519F5" w:rsidP="00F519F5">
      <w:pPr>
        <w:pStyle w:val="ListParagraph"/>
        <w:spacing w:before="120" w:after="120"/>
        <w:ind w:left="927"/>
        <w:rPr>
          <w:b/>
        </w:rPr>
      </w:pPr>
    </w:p>
    <w:p w14:paraId="4FFBEAF0" w14:textId="6820ECC9" w:rsidR="000E1054" w:rsidRPr="00F81F48" w:rsidRDefault="000E1054" w:rsidP="000E1054">
      <w:pPr>
        <w:pStyle w:val="ListParagraph"/>
        <w:numPr>
          <w:ilvl w:val="0"/>
          <w:numId w:val="47"/>
        </w:numPr>
        <w:spacing w:before="120" w:after="120"/>
        <w:rPr>
          <w:b/>
        </w:rPr>
      </w:pPr>
      <w:r w:rsidRPr="00F81F48">
        <w:rPr>
          <w:b/>
        </w:rPr>
        <w:t>Bảng NHANVIEN</w:t>
      </w:r>
      <w:r w:rsidRPr="00F81F48">
        <w:rPr>
          <w:b/>
        </w:rPr>
        <w:tab/>
      </w:r>
    </w:p>
    <w:p w14:paraId="17EBF065" w14:textId="43F3456D" w:rsidR="008940E4" w:rsidRPr="00F81F48" w:rsidRDefault="008940E4" w:rsidP="008940E4">
      <w:pPr>
        <w:pStyle w:val="ListParagraph"/>
        <w:spacing w:before="120" w:after="120"/>
        <w:ind w:left="927"/>
        <w:jc w:val="center"/>
      </w:pPr>
      <w:r w:rsidRPr="00F81F48">
        <w:t>Bảng 3.2.9 – Diễn giải cơ sở dữ liệu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2063"/>
        <w:gridCol w:w="3240"/>
      </w:tblGrid>
      <w:tr w:rsidR="000E1054" w:rsidRPr="00F81F48" w14:paraId="3F95D26D" w14:textId="77777777" w:rsidTr="00177714">
        <w:trPr>
          <w:jc w:val="center"/>
        </w:trPr>
        <w:tc>
          <w:tcPr>
            <w:tcW w:w="985" w:type="dxa"/>
            <w:shd w:val="clear" w:color="auto" w:fill="C0C0C0"/>
            <w:vAlign w:val="center"/>
          </w:tcPr>
          <w:p w14:paraId="0E70D880"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1A2E5BC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2063" w:type="dxa"/>
            <w:shd w:val="clear" w:color="auto" w:fill="C0C0C0"/>
            <w:vAlign w:val="center"/>
          </w:tcPr>
          <w:p w14:paraId="7F839A63"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240" w:type="dxa"/>
            <w:shd w:val="clear" w:color="auto" w:fill="C0C0C0"/>
            <w:vAlign w:val="center"/>
          </w:tcPr>
          <w:p w14:paraId="76C6B189"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6C5CFF2" w14:textId="77777777" w:rsidTr="00177714">
        <w:trPr>
          <w:jc w:val="center"/>
        </w:trPr>
        <w:tc>
          <w:tcPr>
            <w:tcW w:w="985" w:type="dxa"/>
            <w:vAlign w:val="center"/>
          </w:tcPr>
          <w:p w14:paraId="71B66A99"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7E2468F6" w14:textId="77777777" w:rsidR="000E1054" w:rsidRPr="00F81F48" w:rsidRDefault="000E1054" w:rsidP="008940E4">
            <w:pPr>
              <w:pStyle w:val="LeftTable"/>
              <w:rPr>
                <w:rFonts w:ascii="Verdana" w:hAnsi="Verdana"/>
              </w:rPr>
            </w:pPr>
            <w:r w:rsidRPr="00F81F48">
              <w:rPr>
                <w:rFonts w:ascii="Verdana" w:hAnsi="Verdana"/>
              </w:rPr>
              <w:t>MaNhanVien</w:t>
            </w:r>
          </w:p>
        </w:tc>
        <w:tc>
          <w:tcPr>
            <w:tcW w:w="2063" w:type="dxa"/>
            <w:vAlign w:val="center"/>
          </w:tcPr>
          <w:p w14:paraId="55DBAF76" w14:textId="77777777" w:rsidR="000E1054" w:rsidRPr="00F81F48" w:rsidRDefault="000E1054" w:rsidP="008940E4">
            <w:pPr>
              <w:pStyle w:val="Table"/>
              <w:rPr>
                <w:rFonts w:ascii="Verdana" w:hAnsi="Verdana"/>
              </w:rPr>
            </w:pPr>
            <w:r w:rsidRPr="00F81F48">
              <w:rPr>
                <w:rFonts w:ascii="Verdana" w:hAnsi="Verdana"/>
              </w:rPr>
              <w:t>char(5)</w:t>
            </w:r>
          </w:p>
        </w:tc>
        <w:tc>
          <w:tcPr>
            <w:tcW w:w="3240" w:type="dxa"/>
            <w:vAlign w:val="center"/>
          </w:tcPr>
          <w:p w14:paraId="67E712B6"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0736BA64" w14:textId="77777777" w:rsidTr="00177714">
        <w:trPr>
          <w:jc w:val="center"/>
        </w:trPr>
        <w:tc>
          <w:tcPr>
            <w:tcW w:w="985" w:type="dxa"/>
            <w:vAlign w:val="center"/>
          </w:tcPr>
          <w:p w14:paraId="0DC74C1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1BF95CE" w14:textId="77777777" w:rsidR="000E1054" w:rsidRPr="00F81F48" w:rsidRDefault="000E1054" w:rsidP="008940E4">
            <w:pPr>
              <w:pStyle w:val="LeftTable"/>
              <w:rPr>
                <w:rFonts w:ascii="Verdana" w:hAnsi="Verdana"/>
              </w:rPr>
            </w:pPr>
            <w:r w:rsidRPr="00F81F48">
              <w:rPr>
                <w:rFonts w:ascii="Verdana" w:hAnsi="Verdana"/>
              </w:rPr>
              <w:t>HoTen</w:t>
            </w:r>
          </w:p>
        </w:tc>
        <w:tc>
          <w:tcPr>
            <w:tcW w:w="2063" w:type="dxa"/>
            <w:vAlign w:val="center"/>
          </w:tcPr>
          <w:p w14:paraId="1DE2CC31" w14:textId="77777777" w:rsidR="000E1054" w:rsidRPr="00F81F48" w:rsidRDefault="000E1054" w:rsidP="008940E4">
            <w:pPr>
              <w:pStyle w:val="Table"/>
              <w:rPr>
                <w:rFonts w:ascii="Verdana" w:hAnsi="Verdana"/>
              </w:rPr>
            </w:pPr>
            <w:r w:rsidRPr="00F81F48">
              <w:rPr>
                <w:rFonts w:ascii="Verdana" w:hAnsi="Verdana"/>
              </w:rPr>
              <w:t>varchar(50)</w:t>
            </w:r>
          </w:p>
        </w:tc>
        <w:tc>
          <w:tcPr>
            <w:tcW w:w="3240" w:type="dxa"/>
            <w:vAlign w:val="center"/>
          </w:tcPr>
          <w:p w14:paraId="20C02ACD" w14:textId="77777777" w:rsidR="000E1054" w:rsidRPr="00F81F48" w:rsidRDefault="000E1054" w:rsidP="008940E4">
            <w:pPr>
              <w:pStyle w:val="Table"/>
              <w:rPr>
                <w:rFonts w:ascii="Verdana" w:hAnsi="Verdana"/>
              </w:rPr>
            </w:pPr>
            <w:r w:rsidRPr="00F81F48">
              <w:rPr>
                <w:rFonts w:ascii="Verdana" w:hAnsi="Verdana"/>
              </w:rPr>
              <w:t>Họ tên</w:t>
            </w:r>
          </w:p>
        </w:tc>
      </w:tr>
      <w:tr w:rsidR="000E1054" w:rsidRPr="00F81F48" w14:paraId="1332D571" w14:textId="77777777" w:rsidTr="00177714">
        <w:trPr>
          <w:jc w:val="center"/>
        </w:trPr>
        <w:tc>
          <w:tcPr>
            <w:tcW w:w="985" w:type="dxa"/>
            <w:vAlign w:val="center"/>
          </w:tcPr>
          <w:p w14:paraId="59993F7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7253184" w14:textId="77777777" w:rsidR="000E1054" w:rsidRPr="00F81F48" w:rsidRDefault="000E1054" w:rsidP="008940E4">
            <w:pPr>
              <w:pStyle w:val="LeftTable"/>
              <w:rPr>
                <w:rFonts w:ascii="Verdana" w:hAnsi="Verdana"/>
              </w:rPr>
            </w:pPr>
            <w:r w:rsidRPr="00F81F48">
              <w:rPr>
                <w:rFonts w:ascii="Verdana" w:hAnsi="Verdana"/>
              </w:rPr>
              <w:t>CMND</w:t>
            </w:r>
          </w:p>
        </w:tc>
        <w:tc>
          <w:tcPr>
            <w:tcW w:w="2063" w:type="dxa"/>
            <w:vAlign w:val="center"/>
          </w:tcPr>
          <w:p w14:paraId="18E97B02" w14:textId="77777777" w:rsidR="000E1054" w:rsidRPr="00F81F48" w:rsidRDefault="000E1054" w:rsidP="008940E4">
            <w:pPr>
              <w:pStyle w:val="Table"/>
              <w:rPr>
                <w:rFonts w:ascii="Verdana" w:hAnsi="Verdana"/>
              </w:rPr>
            </w:pPr>
            <w:r w:rsidRPr="00F81F48">
              <w:rPr>
                <w:rFonts w:ascii="Verdana" w:hAnsi="Verdana"/>
              </w:rPr>
              <w:t>varchar(10)</w:t>
            </w:r>
          </w:p>
        </w:tc>
        <w:tc>
          <w:tcPr>
            <w:tcW w:w="3240" w:type="dxa"/>
            <w:vAlign w:val="center"/>
          </w:tcPr>
          <w:p w14:paraId="5020BE56" w14:textId="77777777" w:rsidR="000E1054" w:rsidRPr="00F81F48" w:rsidRDefault="000E1054" w:rsidP="008940E4">
            <w:pPr>
              <w:pStyle w:val="Table"/>
              <w:rPr>
                <w:rFonts w:ascii="Verdana" w:hAnsi="Verdana"/>
              </w:rPr>
            </w:pPr>
            <w:r w:rsidRPr="00F81F48">
              <w:rPr>
                <w:rFonts w:ascii="Verdana" w:hAnsi="Verdana"/>
              </w:rPr>
              <w:t>Số chứng minh nhân dân</w:t>
            </w:r>
          </w:p>
        </w:tc>
      </w:tr>
      <w:tr w:rsidR="000E1054" w:rsidRPr="00F81F48" w14:paraId="21C20387" w14:textId="77777777" w:rsidTr="00177714">
        <w:trPr>
          <w:jc w:val="center"/>
        </w:trPr>
        <w:tc>
          <w:tcPr>
            <w:tcW w:w="985" w:type="dxa"/>
            <w:vAlign w:val="center"/>
          </w:tcPr>
          <w:p w14:paraId="20330E9E"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61C49093" w14:textId="77777777" w:rsidR="000E1054" w:rsidRPr="00F81F48" w:rsidRDefault="000E1054" w:rsidP="008940E4">
            <w:pPr>
              <w:pStyle w:val="LeftTable"/>
              <w:rPr>
                <w:rFonts w:ascii="Verdana" w:hAnsi="Verdana"/>
              </w:rPr>
            </w:pPr>
            <w:r w:rsidRPr="00F81F48">
              <w:rPr>
                <w:rFonts w:ascii="Verdana" w:hAnsi="Verdana"/>
              </w:rPr>
              <w:t>NgaySinh</w:t>
            </w:r>
          </w:p>
        </w:tc>
        <w:tc>
          <w:tcPr>
            <w:tcW w:w="2063" w:type="dxa"/>
            <w:vAlign w:val="center"/>
          </w:tcPr>
          <w:p w14:paraId="4CEB34B0" w14:textId="77777777" w:rsidR="000E1054" w:rsidRPr="00F81F48" w:rsidRDefault="000E1054" w:rsidP="008940E4">
            <w:pPr>
              <w:pStyle w:val="Table"/>
              <w:rPr>
                <w:rFonts w:ascii="Verdana" w:hAnsi="Verdana"/>
              </w:rPr>
            </w:pPr>
            <w:r w:rsidRPr="00F81F48">
              <w:rPr>
                <w:rFonts w:ascii="Verdana" w:hAnsi="Verdana"/>
              </w:rPr>
              <w:t>smalldatetime</w:t>
            </w:r>
          </w:p>
        </w:tc>
        <w:tc>
          <w:tcPr>
            <w:tcW w:w="3240" w:type="dxa"/>
            <w:vAlign w:val="center"/>
          </w:tcPr>
          <w:p w14:paraId="7651233E" w14:textId="77777777" w:rsidR="000E1054" w:rsidRPr="00F81F48" w:rsidRDefault="000E1054" w:rsidP="008940E4">
            <w:pPr>
              <w:pStyle w:val="Table"/>
              <w:rPr>
                <w:rFonts w:ascii="Verdana" w:hAnsi="Verdana"/>
              </w:rPr>
            </w:pPr>
            <w:r w:rsidRPr="00F81F48">
              <w:rPr>
                <w:rFonts w:ascii="Verdana" w:hAnsi="Verdana"/>
              </w:rPr>
              <w:t>Ngày sinh</w:t>
            </w:r>
          </w:p>
        </w:tc>
      </w:tr>
      <w:tr w:rsidR="000E1054" w:rsidRPr="00F81F48" w14:paraId="4DDF4353" w14:textId="77777777" w:rsidTr="00177714">
        <w:trPr>
          <w:jc w:val="center"/>
        </w:trPr>
        <w:tc>
          <w:tcPr>
            <w:tcW w:w="985" w:type="dxa"/>
            <w:vAlign w:val="center"/>
          </w:tcPr>
          <w:p w14:paraId="2B0E0B37"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54D10729" w14:textId="77777777" w:rsidR="000E1054" w:rsidRPr="00F81F48" w:rsidRDefault="000E1054" w:rsidP="008940E4">
            <w:pPr>
              <w:pStyle w:val="LeftTable"/>
              <w:rPr>
                <w:rFonts w:ascii="Verdana" w:hAnsi="Verdana"/>
              </w:rPr>
            </w:pPr>
            <w:r w:rsidRPr="00F81F48">
              <w:rPr>
                <w:rFonts w:ascii="Verdana" w:hAnsi="Verdana"/>
              </w:rPr>
              <w:t>GioiTinh</w:t>
            </w:r>
          </w:p>
        </w:tc>
        <w:tc>
          <w:tcPr>
            <w:tcW w:w="2063" w:type="dxa"/>
            <w:vAlign w:val="center"/>
          </w:tcPr>
          <w:p w14:paraId="720C82FD" w14:textId="77777777" w:rsidR="000E1054" w:rsidRPr="00F81F48" w:rsidRDefault="000E1054" w:rsidP="008940E4">
            <w:pPr>
              <w:pStyle w:val="Table"/>
              <w:rPr>
                <w:rFonts w:ascii="Verdana" w:hAnsi="Verdana"/>
              </w:rPr>
            </w:pPr>
            <w:r w:rsidRPr="00F81F48">
              <w:rPr>
                <w:rFonts w:ascii="Verdana" w:hAnsi="Verdana"/>
              </w:rPr>
              <w:t>bit</w:t>
            </w:r>
          </w:p>
        </w:tc>
        <w:tc>
          <w:tcPr>
            <w:tcW w:w="3240" w:type="dxa"/>
            <w:vAlign w:val="center"/>
          </w:tcPr>
          <w:p w14:paraId="650A0E9B" w14:textId="77777777" w:rsidR="000E1054" w:rsidRPr="00F81F48" w:rsidRDefault="000E1054" w:rsidP="008940E4">
            <w:pPr>
              <w:pStyle w:val="Table"/>
              <w:rPr>
                <w:rFonts w:ascii="Verdana" w:hAnsi="Verdana"/>
              </w:rPr>
            </w:pPr>
            <w:r w:rsidRPr="00F81F48">
              <w:rPr>
                <w:rFonts w:ascii="Verdana" w:hAnsi="Verdana"/>
              </w:rPr>
              <w:t>Giới tính</w:t>
            </w:r>
          </w:p>
        </w:tc>
      </w:tr>
      <w:tr w:rsidR="000E1054" w:rsidRPr="00F81F48" w14:paraId="29F5B2C0" w14:textId="77777777" w:rsidTr="00177714">
        <w:trPr>
          <w:jc w:val="center"/>
        </w:trPr>
        <w:tc>
          <w:tcPr>
            <w:tcW w:w="985" w:type="dxa"/>
            <w:vAlign w:val="center"/>
          </w:tcPr>
          <w:p w14:paraId="09269A07"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28EFADF9" w14:textId="77777777" w:rsidR="000E1054" w:rsidRPr="00F81F48" w:rsidRDefault="000E1054" w:rsidP="008940E4">
            <w:pPr>
              <w:pStyle w:val="LeftTable"/>
              <w:rPr>
                <w:rFonts w:ascii="Verdana" w:hAnsi="Verdana"/>
              </w:rPr>
            </w:pPr>
            <w:r w:rsidRPr="00F81F48">
              <w:rPr>
                <w:rFonts w:ascii="Verdana" w:hAnsi="Verdana"/>
              </w:rPr>
              <w:t>DiaChi</w:t>
            </w:r>
          </w:p>
        </w:tc>
        <w:tc>
          <w:tcPr>
            <w:tcW w:w="2063" w:type="dxa"/>
            <w:vAlign w:val="center"/>
          </w:tcPr>
          <w:p w14:paraId="0DF2027A" w14:textId="77777777" w:rsidR="000E1054" w:rsidRPr="00F81F48" w:rsidRDefault="000E1054" w:rsidP="008940E4">
            <w:pPr>
              <w:pStyle w:val="Table"/>
              <w:rPr>
                <w:rFonts w:ascii="Verdana" w:hAnsi="Verdana"/>
              </w:rPr>
            </w:pPr>
            <w:r w:rsidRPr="00F81F48">
              <w:rPr>
                <w:rFonts w:ascii="Verdana" w:hAnsi="Verdana"/>
              </w:rPr>
              <w:t>varchar(100)</w:t>
            </w:r>
          </w:p>
        </w:tc>
        <w:tc>
          <w:tcPr>
            <w:tcW w:w="3240" w:type="dxa"/>
            <w:vAlign w:val="center"/>
          </w:tcPr>
          <w:p w14:paraId="1855ADB5" w14:textId="77777777" w:rsidR="000E1054" w:rsidRPr="00F81F48" w:rsidRDefault="000E1054" w:rsidP="008940E4">
            <w:pPr>
              <w:pStyle w:val="Table"/>
              <w:rPr>
                <w:rFonts w:ascii="Verdana" w:hAnsi="Verdana"/>
              </w:rPr>
            </w:pPr>
            <w:r w:rsidRPr="00F81F48">
              <w:rPr>
                <w:rFonts w:ascii="Verdana" w:hAnsi="Verdana"/>
              </w:rPr>
              <w:t>Địa chỉ</w:t>
            </w:r>
          </w:p>
        </w:tc>
      </w:tr>
      <w:tr w:rsidR="000E1054" w:rsidRPr="00F81F48" w14:paraId="462278A3" w14:textId="77777777" w:rsidTr="00177714">
        <w:trPr>
          <w:jc w:val="center"/>
        </w:trPr>
        <w:tc>
          <w:tcPr>
            <w:tcW w:w="985" w:type="dxa"/>
            <w:vAlign w:val="center"/>
          </w:tcPr>
          <w:p w14:paraId="51D739DA"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48D352AF" w14:textId="77777777" w:rsidR="000E1054" w:rsidRPr="00F81F48" w:rsidRDefault="000E1054" w:rsidP="008940E4">
            <w:pPr>
              <w:pStyle w:val="LeftTable"/>
              <w:rPr>
                <w:rFonts w:ascii="Verdana" w:hAnsi="Verdana"/>
              </w:rPr>
            </w:pPr>
            <w:r w:rsidRPr="00F81F48">
              <w:rPr>
                <w:rFonts w:ascii="Verdana" w:hAnsi="Verdana"/>
              </w:rPr>
              <w:t>ChucVu</w:t>
            </w:r>
          </w:p>
        </w:tc>
        <w:tc>
          <w:tcPr>
            <w:tcW w:w="2063" w:type="dxa"/>
            <w:vAlign w:val="center"/>
          </w:tcPr>
          <w:p w14:paraId="6E17F264" w14:textId="77777777" w:rsidR="000E1054" w:rsidRPr="00F81F48" w:rsidRDefault="000E1054" w:rsidP="008940E4">
            <w:pPr>
              <w:pStyle w:val="Table"/>
              <w:rPr>
                <w:rFonts w:ascii="Verdana" w:hAnsi="Verdana"/>
              </w:rPr>
            </w:pPr>
            <w:r w:rsidRPr="00F81F48">
              <w:rPr>
                <w:rFonts w:ascii="Verdana" w:hAnsi="Verdana"/>
              </w:rPr>
              <w:t>varchar(50)</w:t>
            </w:r>
          </w:p>
        </w:tc>
        <w:tc>
          <w:tcPr>
            <w:tcW w:w="3240" w:type="dxa"/>
            <w:vAlign w:val="center"/>
          </w:tcPr>
          <w:p w14:paraId="27BAD8F8" w14:textId="77777777" w:rsidR="000E1054" w:rsidRPr="00F81F48" w:rsidRDefault="000E1054" w:rsidP="008940E4">
            <w:pPr>
              <w:pStyle w:val="Table"/>
              <w:rPr>
                <w:rFonts w:ascii="Verdana" w:hAnsi="Verdana"/>
              </w:rPr>
            </w:pPr>
            <w:r w:rsidRPr="00F81F48">
              <w:rPr>
                <w:rFonts w:ascii="Verdana" w:hAnsi="Verdana"/>
              </w:rPr>
              <w:t>Chức vụ</w:t>
            </w:r>
          </w:p>
        </w:tc>
      </w:tr>
    </w:tbl>
    <w:p w14:paraId="337AD730" w14:textId="66BB5052" w:rsidR="000E1054" w:rsidRPr="00F81F48" w:rsidRDefault="000E1054" w:rsidP="000E1054">
      <w:pPr>
        <w:pStyle w:val="ListParagraph"/>
        <w:numPr>
          <w:ilvl w:val="0"/>
          <w:numId w:val="47"/>
        </w:numPr>
        <w:spacing w:before="120" w:after="120"/>
        <w:rPr>
          <w:b/>
        </w:rPr>
      </w:pPr>
      <w:r w:rsidRPr="00F81F48">
        <w:rPr>
          <w:b/>
        </w:rPr>
        <w:t>Bảng CHITIETDONDATPHONG</w:t>
      </w:r>
      <w:r w:rsidRPr="00F81F48">
        <w:rPr>
          <w:b/>
        </w:rPr>
        <w:tab/>
      </w:r>
    </w:p>
    <w:p w14:paraId="3B053EF1" w14:textId="265FF0B9" w:rsidR="008940E4" w:rsidRPr="00F81F48" w:rsidRDefault="008940E4" w:rsidP="008940E4">
      <w:pPr>
        <w:spacing w:before="120" w:after="120"/>
        <w:ind w:left="567"/>
        <w:jc w:val="center"/>
      </w:pPr>
      <w:r w:rsidRPr="00F81F48">
        <w:t>Bảng 3.2.10 – Diễn giải cơ sở dữ liệu Chi tiết đơn đặt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2153"/>
        <w:gridCol w:w="3150"/>
      </w:tblGrid>
      <w:tr w:rsidR="000E1054" w:rsidRPr="00F81F48" w14:paraId="39802BBC" w14:textId="77777777" w:rsidTr="00177714">
        <w:trPr>
          <w:jc w:val="center"/>
        </w:trPr>
        <w:tc>
          <w:tcPr>
            <w:tcW w:w="985" w:type="dxa"/>
            <w:shd w:val="clear" w:color="auto" w:fill="C0C0C0"/>
            <w:vAlign w:val="center"/>
          </w:tcPr>
          <w:p w14:paraId="0A9E1B5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6E8B9658" w14:textId="77777777" w:rsidR="000E1054" w:rsidRPr="00F81F48" w:rsidRDefault="000E1054" w:rsidP="008940E4">
            <w:pPr>
              <w:pStyle w:val="HeaderTable"/>
              <w:rPr>
                <w:rFonts w:ascii="Verdana" w:hAnsi="Verdana"/>
              </w:rPr>
            </w:pPr>
            <w:r w:rsidRPr="00F81F48">
              <w:rPr>
                <w:rFonts w:ascii="Verdana" w:hAnsi="Verdana"/>
              </w:rPr>
              <w:t>Thuộc tính</w:t>
            </w:r>
          </w:p>
        </w:tc>
        <w:tc>
          <w:tcPr>
            <w:tcW w:w="2153" w:type="dxa"/>
            <w:shd w:val="clear" w:color="auto" w:fill="C0C0C0"/>
            <w:vAlign w:val="center"/>
          </w:tcPr>
          <w:p w14:paraId="7C13A194"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150" w:type="dxa"/>
            <w:shd w:val="clear" w:color="auto" w:fill="C0C0C0"/>
            <w:vAlign w:val="center"/>
          </w:tcPr>
          <w:p w14:paraId="182AB576"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3D7E92FF" w14:textId="77777777" w:rsidTr="00177714">
        <w:trPr>
          <w:jc w:val="center"/>
        </w:trPr>
        <w:tc>
          <w:tcPr>
            <w:tcW w:w="985" w:type="dxa"/>
            <w:vAlign w:val="center"/>
          </w:tcPr>
          <w:p w14:paraId="051AAA29"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6AFE98B8" w14:textId="77777777" w:rsidR="000E1054" w:rsidRPr="00F81F48" w:rsidRDefault="000E1054" w:rsidP="008940E4">
            <w:pPr>
              <w:pStyle w:val="LeftTable"/>
              <w:rPr>
                <w:rFonts w:ascii="Verdana" w:hAnsi="Verdana"/>
              </w:rPr>
            </w:pPr>
            <w:r w:rsidRPr="00F81F48">
              <w:rPr>
                <w:rFonts w:ascii="Verdana" w:hAnsi="Verdana"/>
              </w:rPr>
              <w:t>MaChiTietDonDatPhong</w:t>
            </w:r>
          </w:p>
        </w:tc>
        <w:tc>
          <w:tcPr>
            <w:tcW w:w="2153" w:type="dxa"/>
            <w:vAlign w:val="center"/>
          </w:tcPr>
          <w:p w14:paraId="4435C307"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5D87CADE" w14:textId="77777777" w:rsidR="000E1054" w:rsidRPr="00F81F48" w:rsidRDefault="000E1054" w:rsidP="008940E4">
            <w:pPr>
              <w:pStyle w:val="Table"/>
              <w:rPr>
                <w:rFonts w:ascii="Verdana" w:hAnsi="Verdana"/>
              </w:rPr>
            </w:pPr>
            <w:r w:rsidRPr="00F81F48">
              <w:rPr>
                <w:rFonts w:ascii="Verdana" w:hAnsi="Verdana"/>
              </w:rPr>
              <w:t>Mã chi tiết đơn đặt phòng</w:t>
            </w:r>
          </w:p>
        </w:tc>
      </w:tr>
      <w:tr w:rsidR="000E1054" w:rsidRPr="00F81F48" w14:paraId="1E75429F" w14:textId="77777777" w:rsidTr="00177714">
        <w:trPr>
          <w:jc w:val="center"/>
        </w:trPr>
        <w:tc>
          <w:tcPr>
            <w:tcW w:w="985" w:type="dxa"/>
            <w:vAlign w:val="center"/>
          </w:tcPr>
          <w:p w14:paraId="3BDA0D24"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736E303" w14:textId="77777777" w:rsidR="000E1054" w:rsidRPr="00F81F48" w:rsidRDefault="000E1054" w:rsidP="008940E4">
            <w:pPr>
              <w:pStyle w:val="LeftTable"/>
              <w:rPr>
                <w:rFonts w:ascii="Verdana" w:hAnsi="Verdana"/>
              </w:rPr>
            </w:pPr>
            <w:r w:rsidRPr="00F81F48">
              <w:rPr>
                <w:rFonts w:ascii="Verdana" w:hAnsi="Verdana"/>
              </w:rPr>
              <w:t>MaDonDatPhong</w:t>
            </w:r>
          </w:p>
        </w:tc>
        <w:tc>
          <w:tcPr>
            <w:tcW w:w="2153" w:type="dxa"/>
            <w:vAlign w:val="center"/>
          </w:tcPr>
          <w:p w14:paraId="4FAFC820"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259D4BE4" w14:textId="77777777" w:rsidR="000E1054" w:rsidRPr="00F81F48" w:rsidRDefault="000E1054" w:rsidP="008940E4">
            <w:pPr>
              <w:pStyle w:val="Table"/>
              <w:rPr>
                <w:rFonts w:ascii="Verdana" w:hAnsi="Verdana"/>
              </w:rPr>
            </w:pPr>
            <w:r w:rsidRPr="00F81F48">
              <w:rPr>
                <w:rFonts w:ascii="Verdana" w:hAnsi="Verdana"/>
              </w:rPr>
              <w:t>Mã đơn đặt phòng</w:t>
            </w:r>
          </w:p>
        </w:tc>
      </w:tr>
      <w:tr w:rsidR="000E1054" w:rsidRPr="00F81F48" w14:paraId="213F85A0" w14:textId="77777777" w:rsidTr="00177714">
        <w:trPr>
          <w:jc w:val="center"/>
        </w:trPr>
        <w:tc>
          <w:tcPr>
            <w:tcW w:w="985" w:type="dxa"/>
            <w:vAlign w:val="center"/>
          </w:tcPr>
          <w:p w14:paraId="13898A9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E9722AB" w14:textId="77777777" w:rsidR="000E1054" w:rsidRPr="00F81F48" w:rsidRDefault="000E1054" w:rsidP="008940E4">
            <w:pPr>
              <w:pStyle w:val="LeftTable"/>
              <w:rPr>
                <w:rFonts w:ascii="Verdana" w:hAnsi="Verdana"/>
              </w:rPr>
            </w:pPr>
            <w:r w:rsidRPr="00F81F48">
              <w:rPr>
                <w:rFonts w:ascii="Verdana" w:hAnsi="Verdana"/>
              </w:rPr>
              <w:t>MaPhong</w:t>
            </w:r>
          </w:p>
        </w:tc>
        <w:tc>
          <w:tcPr>
            <w:tcW w:w="2153" w:type="dxa"/>
            <w:vAlign w:val="center"/>
          </w:tcPr>
          <w:p w14:paraId="2719C31A"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225E9324"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6FB07EE2" w14:textId="77777777" w:rsidTr="00177714">
        <w:trPr>
          <w:jc w:val="center"/>
        </w:trPr>
        <w:tc>
          <w:tcPr>
            <w:tcW w:w="985" w:type="dxa"/>
            <w:vAlign w:val="center"/>
          </w:tcPr>
          <w:p w14:paraId="1CF611C9"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27150A83" w14:textId="77777777" w:rsidR="000E1054" w:rsidRPr="00F81F48" w:rsidRDefault="000E1054" w:rsidP="008940E4">
            <w:pPr>
              <w:pStyle w:val="LeftTable"/>
              <w:rPr>
                <w:rFonts w:ascii="Verdana" w:hAnsi="Verdana"/>
              </w:rPr>
            </w:pPr>
            <w:r w:rsidRPr="00F81F48">
              <w:rPr>
                <w:rFonts w:ascii="Verdana" w:hAnsi="Verdana"/>
              </w:rPr>
              <w:t>NgayDenDuKien</w:t>
            </w:r>
          </w:p>
        </w:tc>
        <w:tc>
          <w:tcPr>
            <w:tcW w:w="2153" w:type="dxa"/>
            <w:vAlign w:val="center"/>
          </w:tcPr>
          <w:p w14:paraId="6D4109CC" w14:textId="77777777" w:rsidR="000E1054" w:rsidRPr="00F81F48" w:rsidRDefault="000E1054" w:rsidP="008940E4">
            <w:pPr>
              <w:pStyle w:val="Table"/>
              <w:rPr>
                <w:rFonts w:ascii="Verdana" w:hAnsi="Verdana"/>
              </w:rPr>
            </w:pPr>
            <w:r w:rsidRPr="00F81F48">
              <w:rPr>
                <w:rFonts w:ascii="Verdana" w:hAnsi="Verdana"/>
              </w:rPr>
              <w:t>smalldatetime</w:t>
            </w:r>
          </w:p>
        </w:tc>
        <w:tc>
          <w:tcPr>
            <w:tcW w:w="3150" w:type="dxa"/>
            <w:vAlign w:val="center"/>
          </w:tcPr>
          <w:p w14:paraId="7321B883" w14:textId="77777777" w:rsidR="000E1054" w:rsidRPr="00F81F48" w:rsidRDefault="000E1054" w:rsidP="008940E4">
            <w:pPr>
              <w:pStyle w:val="Table"/>
              <w:rPr>
                <w:rFonts w:ascii="Verdana" w:hAnsi="Verdana"/>
              </w:rPr>
            </w:pPr>
            <w:r w:rsidRPr="00F81F48">
              <w:rPr>
                <w:rFonts w:ascii="Verdana" w:hAnsi="Verdana"/>
              </w:rPr>
              <w:t>Ngày đến dự kiến</w:t>
            </w:r>
          </w:p>
        </w:tc>
      </w:tr>
      <w:tr w:rsidR="000E1054" w:rsidRPr="00F81F48" w14:paraId="754476E3" w14:textId="77777777" w:rsidTr="00177714">
        <w:trPr>
          <w:jc w:val="center"/>
        </w:trPr>
        <w:tc>
          <w:tcPr>
            <w:tcW w:w="985" w:type="dxa"/>
            <w:vAlign w:val="center"/>
          </w:tcPr>
          <w:p w14:paraId="6100A9B2"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17B0CC5" w14:textId="77777777" w:rsidR="000E1054" w:rsidRPr="00F81F48" w:rsidRDefault="000E1054" w:rsidP="008940E4">
            <w:pPr>
              <w:pStyle w:val="LeftTable"/>
              <w:rPr>
                <w:rFonts w:ascii="Verdana" w:hAnsi="Verdana"/>
              </w:rPr>
            </w:pPr>
            <w:r w:rsidRPr="00F81F48">
              <w:rPr>
                <w:rFonts w:ascii="Verdana" w:hAnsi="Verdana"/>
              </w:rPr>
              <w:t>NgayDiDuKien</w:t>
            </w:r>
          </w:p>
        </w:tc>
        <w:tc>
          <w:tcPr>
            <w:tcW w:w="2153" w:type="dxa"/>
            <w:vAlign w:val="center"/>
          </w:tcPr>
          <w:p w14:paraId="18A5CC1E" w14:textId="77777777" w:rsidR="000E1054" w:rsidRPr="00F81F48" w:rsidRDefault="000E1054" w:rsidP="008940E4">
            <w:pPr>
              <w:pStyle w:val="Table"/>
              <w:rPr>
                <w:rFonts w:ascii="Verdana" w:hAnsi="Verdana"/>
              </w:rPr>
            </w:pPr>
            <w:r w:rsidRPr="00F81F48">
              <w:rPr>
                <w:rFonts w:ascii="Verdana" w:hAnsi="Verdana"/>
              </w:rPr>
              <w:t>smalldatetime</w:t>
            </w:r>
          </w:p>
        </w:tc>
        <w:tc>
          <w:tcPr>
            <w:tcW w:w="3150" w:type="dxa"/>
            <w:vAlign w:val="center"/>
          </w:tcPr>
          <w:p w14:paraId="2B9459C4" w14:textId="77777777" w:rsidR="000E1054" w:rsidRPr="00F81F48" w:rsidRDefault="000E1054" w:rsidP="008940E4">
            <w:pPr>
              <w:pStyle w:val="Table"/>
              <w:rPr>
                <w:rFonts w:ascii="Verdana" w:hAnsi="Verdana"/>
              </w:rPr>
            </w:pPr>
            <w:r w:rsidRPr="00F81F48">
              <w:rPr>
                <w:rFonts w:ascii="Verdana" w:hAnsi="Verdana"/>
              </w:rPr>
              <w:t>Ngày đi dự kiến</w:t>
            </w:r>
          </w:p>
        </w:tc>
      </w:tr>
      <w:tr w:rsidR="000E1054" w:rsidRPr="00F81F48" w14:paraId="3C7B174D" w14:textId="77777777" w:rsidTr="00177714">
        <w:trPr>
          <w:jc w:val="center"/>
        </w:trPr>
        <w:tc>
          <w:tcPr>
            <w:tcW w:w="985" w:type="dxa"/>
            <w:vAlign w:val="center"/>
          </w:tcPr>
          <w:p w14:paraId="5E91D5A1"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1BBD6260" w14:textId="77777777" w:rsidR="000E1054" w:rsidRPr="00F81F48" w:rsidRDefault="000E1054" w:rsidP="008940E4">
            <w:pPr>
              <w:pStyle w:val="LeftTable"/>
              <w:rPr>
                <w:rFonts w:ascii="Verdana" w:hAnsi="Verdana"/>
              </w:rPr>
            </w:pPr>
            <w:r w:rsidRPr="00F81F48">
              <w:rPr>
                <w:rFonts w:ascii="Verdana" w:hAnsi="Verdana"/>
              </w:rPr>
              <w:t>GhiChu</w:t>
            </w:r>
          </w:p>
        </w:tc>
        <w:tc>
          <w:tcPr>
            <w:tcW w:w="2153" w:type="dxa"/>
            <w:vAlign w:val="center"/>
          </w:tcPr>
          <w:p w14:paraId="4B73AB08" w14:textId="77777777" w:rsidR="000E1054" w:rsidRPr="00F81F48" w:rsidRDefault="000E1054" w:rsidP="008940E4">
            <w:pPr>
              <w:pStyle w:val="Table"/>
              <w:rPr>
                <w:rFonts w:ascii="Verdana" w:hAnsi="Verdana"/>
              </w:rPr>
            </w:pPr>
            <w:r w:rsidRPr="00F81F48">
              <w:rPr>
                <w:rFonts w:ascii="Verdana" w:hAnsi="Verdana"/>
              </w:rPr>
              <w:t>varchar(300)</w:t>
            </w:r>
          </w:p>
        </w:tc>
        <w:tc>
          <w:tcPr>
            <w:tcW w:w="3150" w:type="dxa"/>
            <w:vAlign w:val="center"/>
          </w:tcPr>
          <w:p w14:paraId="2F75278D" w14:textId="77777777" w:rsidR="000E1054" w:rsidRPr="00F81F48" w:rsidRDefault="000E1054" w:rsidP="008940E4">
            <w:pPr>
              <w:pStyle w:val="Table"/>
              <w:rPr>
                <w:rFonts w:ascii="Verdana" w:hAnsi="Verdana"/>
              </w:rPr>
            </w:pPr>
            <w:r w:rsidRPr="00F81F48">
              <w:rPr>
                <w:rFonts w:ascii="Verdana" w:hAnsi="Verdana"/>
              </w:rPr>
              <w:t>Ghi chú</w:t>
            </w:r>
          </w:p>
        </w:tc>
      </w:tr>
    </w:tbl>
    <w:p w14:paraId="1D56DEEB" w14:textId="77777777" w:rsidR="00733EE1" w:rsidRPr="00733EE1" w:rsidRDefault="00733EE1" w:rsidP="00733EE1">
      <w:pPr>
        <w:spacing w:before="120" w:after="120"/>
        <w:rPr>
          <w:b/>
        </w:rPr>
      </w:pPr>
    </w:p>
    <w:p w14:paraId="5939BEF6" w14:textId="28B2A0E2" w:rsidR="000E1054" w:rsidRPr="00F81F48" w:rsidRDefault="000E1054" w:rsidP="000E1054">
      <w:pPr>
        <w:pStyle w:val="ListParagraph"/>
        <w:numPr>
          <w:ilvl w:val="0"/>
          <w:numId w:val="47"/>
        </w:numPr>
        <w:spacing w:before="120" w:after="120"/>
        <w:rPr>
          <w:b/>
        </w:rPr>
      </w:pPr>
      <w:r w:rsidRPr="00F81F48">
        <w:rPr>
          <w:b/>
        </w:rPr>
        <w:lastRenderedPageBreak/>
        <w:t>Bảng CHITIETPHIEUTHUE</w:t>
      </w:r>
      <w:r w:rsidRPr="00F81F48">
        <w:rPr>
          <w:b/>
        </w:rPr>
        <w:tab/>
      </w:r>
    </w:p>
    <w:p w14:paraId="7F224E94" w14:textId="7EF8A63F" w:rsidR="008940E4" w:rsidRPr="00F81F48" w:rsidRDefault="008940E4" w:rsidP="008940E4">
      <w:pPr>
        <w:spacing w:before="120" w:after="120"/>
        <w:ind w:left="567"/>
        <w:jc w:val="center"/>
      </w:pPr>
      <w:r w:rsidRPr="00F81F48">
        <w:t>Bảng 3.2.11 – Diễn giải cơ sở dữ liệu Chi tiết phiếu thuê</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973"/>
        <w:gridCol w:w="3330"/>
      </w:tblGrid>
      <w:tr w:rsidR="000E1054" w:rsidRPr="00F81F48" w14:paraId="721EE161" w14:textId="77777777" w:rsidTr="00E843AB">
        <w:trPr>
          <w:jc w:val="center"/>
        </w:trPr>
        <w:tc>
          <w:tcPr>
            <w:tcW w:w="985" w:type="dxa"/>
            <w:shd w:val="clear" w:color="auto" w:fill="C0C0C0"/>
            <w:vAlign w:val="center"/>
          </w:tcPr>
          <w:p w14:paraId="175FC2FA"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FC7C1F8"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973" w:type="dxa"/>
            <w:shd w:val="clear" w:color="auto" w:fill="C0C0C0"/>
            <w:vAlign w:val="center"/>
          </w:tcPr>
          <w:p w14:paraId="3D691612"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330" w:type="dxa"/>
            <w:shd w:val="clear" w:color="auto" w:fill="C0C0C0"/>
            <w:vAlign w:val="center"/>
          </w:tcPr>
          <w:p w14:paraId="03807541"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2A50071" w14:textId="77777777" w:rsidTr="00E843AB">
        <w:trPr>
          <w:jc w:val="center"/>
        </w:trPr>
        <w:tc>
          <w:tcPr>
            <w:tcW w:w="985" w:type="dxa"/>
            <w:vAlign w:val="center"/>
          </w:tcPr>
          <w:p w14:paraId="25B92ADE"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4BAE5E64" w14:textId="77777777" w:rsidR="000E1054" w:rsidRPr="00F81F48" w:rsidRDefault="000E1054" w:rsidP="008940E4">
            <w:pPr>
              <w:pStyle w:val="LeftTable"/>
              <w:rPr>
                <w:rFonts w:ascii="Verdana" w:hAnsi="Verdana"/>
              </w:rPr>
            </w:pPr>
            <w:r w:rsidRPr="00F81F48">
              <w:rPr>
                <w:rFonts w:ascii="Verdana" w:hAnsi="Verdana"/>
              </w:rPr>
              <w:t>MaChiTietPhieuThue</w:t>
            </w:r>
          </w:p>
        </w:tc>
        <w:tc>
          <w:tcPr>
            <w:tcW w:w="1973" w:type="dxa"/>
            <w:vAlign w:val="center"/>
          </w:tcPr>
          <w:p w14:paraId="7B67F0B3"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5D8A0314" w14:textId="77777777" w:rsidR="000E1054" w:rsidRPr="00F81F48" w:rsidRDefault="000E1054" w:rsidP="008940E4">
            <w:pPr>
              <w:pStyle w:val="Table"/>
              <w:rPr>
                <w:rFonts w:ascii="Verdana" w:hAnsi="Verdana"/>
              </w:rPr>
            </w:pPr>
            <w:r w:rsidRPr="00F81F48">
              <w:rPr>
                <w:rFonts w:ascii="Verdana" w:hAnsi="Verdana"/>
              </w:rPr>
              <w:t>MÃ chi tiết phiếu thuê</w:t>
            </w:r>
          </w:p>
        </w:tc>
      </w:tr>
      <w:tr w:rsidR="000E1054" w:rsidRPr="00F81F48" w14:paraId="74D10B9A" w14:textId="77777777" w:rsidTr="00E843AB">
        <w:trPr>
          <w:jc w:val="center"/>
        </w:trPr>
        <w:tc>
          <w:tcPr>
            <w:tcW w:w="985" w:type="dxa"/>
            <w:vAlign w:val="center"/>
          </w:tcPr>
          <w:p w14:paraId="5F0EB14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51B42D3D" w14:textId="77777777" w:rsidR="000E1054" w:rsidRPr="00F81F48" w:rsidRDefault="000E1054" w:rsidP="008940E4">
            <w:pPr>
              <w:pStyle w:val="LeftTable"/>
              <w:rPr>
                <w:rFonts w:ascii="Verdana" w:hAnsi="Verdana"/>
              </w:rPr>
            </w:pPr>
            <w:r w:rsidRPr="00F81F48">
              <w:rPr>
                <w:rFonts w:ascii="Verdana" w:hAnsi="Verdana"/>
              </w:rPr>
              <w:t>MaPhieuThue</w:t>
            </w:r>
          </w:p>
        </w:tc>
        <w:tc>
          <w:tcPr>
            <w:tcW w:w="1973" w:type="dxa"/>
            <w:vAlign w:val="center"/>
          </w:tcPr>
          <w:p w14:paraId="08385056"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736E982E" w14:textId="77777777" w:rsidR="000E1054" w:rsidRPr="00F81F48" w:rsidRDefault="000E1054" w:rsidP="008940E4">
            <w:pPr>
              <w:pStyle w:val="Table"/>
              <w:rPr>
                <w:rFonts w:ascii="Verdana" w:hAnsi="Verdana"/>
              </w:rPr>
            </w:pPr>
            <w:r w:rsidRPr="00F81F48">
              <w:rPr>
                <w:rFonts w:ascii="Verdana" w:hAnsi="Verdana"/>
              </w:rPr>
              <w:t>Mã phiếu thuê</w:t>
            </w:r>
          </w:p>
        </w:tc>
      </w:tr>
      <w:tr w:rsidR="000E1054" w:rsidRPr="00F81F48" w14:paraId="54418274" w14:textId="77777777" w:rsidTr="00E843AB">
        <w:trPr>
          <w:jc w:val="center"/>
        </w:trPr>
        <w:tc>
          <w:tcPr>
            <w:tcW w:w="985" w:type="dxa"/>
            <w:vAlign w:val="center"/>
          </w:tcPr>
          <w:p w14:paraId="12B70C8F"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36975EF" w14:textId="77777777" w:rsidR="000E1054" w:rsidRPr="00F81F48" w:rsidRDefault="000E1054" w:rsidP="008940E4">
            <w:pPr>
              <w:pStyle w:val="LeftTable"/>
              <w:rPr>
                <w:rFonts w:ascii="Verdana" w:hAnsi="Verdana"/>
              </w:rPr>
            </w:pPr>
            <w:r w:rsidRPr="00F81F48">
              <w:rPr>
                <w:rFonts w:ascii="Verdana" w:hAnsi="Verdana"/>
              </w:rPr>
              <w:t>MaPhong</w:t>
            </w:r>
          </w:p>
        </w:tc>
        <w:tc>
          <w:tcPr>
            <w:tcW w:w="1973" w:type="dxa"/>
            <w:vAlign w:val="center"/>
          </w:tcPr>
          <w:p w14:paraId="4FDE1D34"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17132364"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4B618DD8" w14:textId="77777777" w:rsidTr="00E843AB">
        <w:trPr>
          <w:jc w:val="center"/>
        </w:trPr>
        <w:tc>
          <w:tcPr>
            <w:tcW w:w="985" w:type="dxa"/>
            <w:vAlign w:val="center"/>
          </w:tcPr>
          <w:p w14:paraId="70366EC9"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7344FC45" w14:textId="77777777" w:rsidR="000E1054" w:rsidRPr="00F81F48" w:rsidRDefault="000E1054" w:rsidP="008940E4">
            <w:pPr>
              <w:pStyle w:val="LeftTable"/>
              <w:rPr>
                <w:rFonts w:ascii="Verdana" w:hAnsi="Verdana"/>
              </w:rPr>
            </w:pPr>
            <w:r w:rsidRPr="00F81F48">
              <w:rPr>
                <w:rFonts w:ascii="Verdana" w:hAnsi="Verdana"/>
              </w:rPr>
              <w:t>NgayNhanPhong</w:t>
            </w:r>
          </w:p>
        </w:tc>
        <w:tc>
          <w:tcPr>
            <w:tcW w:w="1973" w:type="dxa"/>
            <w:vAlign w:val="center"/>
          </w:tcPr>
          <w:p w14:paraId="388EC898" w14:textId="77777777" w:rsidR="000E1054" w:rsidRPr="00F81F48" w:rsidRDefault="000E1054" w:rsidP="008940E4">
            <w:pPr>
              <w:pStyle w:val="Table"/>
              <w:rPr>
                <w:rFonts w:ascii="Verdana" w:hAnsi="Verdana"/>
              </w:rPr>
            </w:pPr>
            <w:r w:rsidRPr="00F81F48">
              <w:rPr>
                <w:rFonts w:ascii="Verdana" w:hAnsi="Verdana"/>
              </w:rPr>
              <w:t>smalldatetime</w:t>
            </w:r>
          </w:p>
        </w:tc>
        <w:tc>
          <w:tcPr>
            <w:tcW w:w="3330" w:type="dxa"/>
            <w:vAlign w:val="center"/>
          </w:tcPr>
          <w:p w14:paraId="58B24DDA" w14:textId="77777777" w:rsidR="000E1054" w:rsidRPr="00F81F48" w:rsidRDefault="000E1054" w:rsidP="008940E4">
            <w:pPr>
              <w:pStyle w:val="Table"/>
              <w:rPr>
                <w:rFonts w:ascii="Verdana" w:hAnsi="Verdana"/>
              </w:rPr>
            </w:pPr>
            <w:r w:rsidRPr="00F81F48">
              <w:rPr>
                <w:rFonts w:ascii="Verdana" w:hAnsi="Verdana"/>
              </w:rPr>
              <w:t>Ngày nhận phòng</w:t>
            </w:r>
          </w:p>
        </w:tc>
      </w:tr>
      <w:tr w:rsidR="000E1054" w:rsidRPr="00F81F48" w14:paraId="5E9364BE" w14:textId="77777777" w:rsidTr="00E843AB">
        <w:trPr>
          <w:jc w:val="center"/>
        </w:trPr>
        <w:tc>
          <w:tcPr>
            <w:tcW w:w="985" w:type="dxa"/>
            <w:vAlign w:val="center"/>
          </w:tcPr>
          <w:p w14:paraId="788B75A7"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192D6DDF" w14:textId="77777777" w:rsidR="000E1054" w:rsidRPr="00F81F48" w:rsidRDefault="000E1054" w:rsidP="008940E4">
            <w:pPr>
              <w:pStyle w:val="LeftTable"/>
              <w:rPr>
                <w:rFonts w:ascii="Verdana" w:hAnsi="Verdana"/>
              </w:rPr>
            </w:pPr>
            <w:r w:rsidRPr="00F81F48">
              <w:rPr>
                <w:rFonts w:ascii="Verdana" w:hAnsi="Verdana"/>
              </w:rPr>
              <w:t>NgayTraPhong</w:t>
            </w:r>
          </w:p>
        </w:tc>
        <w:tc>
          <w:tcPr>
            <w:tcW w:w="1973" w:type="dxa"/>
            <w:vAlign w:val="center"/>
          </w:tcPr>
          <w:p w14:paraId="7EDCD48E" w14:textId="77777777" w:rsidR="000E1054" w:rsidRPr="00F81F48" w:rsidRDefault="000E1054" w:rsidP="008940E4">
            <w:pPr>
              <w:pStyle w:val="Table"/>
              <w:rPr>
                <w:rFonts w:ascii="Verdana" w:hAnsi="Verdana"/>
              </w:rPr>
            </w:pPr>
            <w:r w:rsidRPr="00F81F48">
              <w:rPr>
                <w:rFonts w:ascii="Verdana" w:hAnsi="Verdana"/>
              </w:rPr>
              <w:t>smalldatetime</w:t>
            </w:r>
          </w:p>
        </w:tc>
        <w:tc>
          <w:tcPr>
            <w:tcW w:w="3330" w:type="dxa"/>
            <w:vAlign w:val="center"/>
          </w:tcPr>
          <w:p w14:paraId="78D355E7" w14:textId="77777777" w:rsidR="000E1054" w:rsidRPr="00F81F48" w:rsidRDefault="000E1054" w:rsidP="008940E4">
            <w:pPr>
              <w:pStyle w:val="Table"/>
              <w:rPr>
                <w:rFonts w:ascii="Verdana" w:hAnsi="Verdana"/>
              </w:rPr>
            </w:pPr>
            <w:r w:rsidRPr="00F81F48">
              <w:rPr>
                <w:rFonts w:ascii="Verdana" w:hAnsi="Verdana"/>
              </w:rPr>
              <w:t>Ngày trả phòng</w:t>
            </w:r>
          </w:p>
        </w:tc>
      </w:tr>
      <w:tr w:rsidR="000E1054" w:rsidRPr="00F81F48" w14:paraId="7D5A4101" w14:textId="77777777" w:rsidTr="00E843AB">
        <w:trPr>
          <w:jc w:val="center"/>
        </w:trPr>
        <w:tc>
          <w:tcPr>
            <w:tcW w:w="985" w:type="dxa"/>
            <w:vAlign w:val="center"/>
          </w:tcPr>
          <w:p w14:paraId="578CC788"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4ECF8592" w14:textId="77777777" w:rsidR="000E1054" w:rsidRPr="00F81F48" w:rsidRDefault="000E1054" w:rsidP="008940E4">
            <w:pPr>
              <w:pStyle w:val="LeftTable"/>
              <w:rPr>
                <w:rFonts w:ascii="Verdana" w:hAnsi="Verdana"/>
              </w:rPr>
            </w:pPr>
            <w:r w:rsidRPr="00F81F48">
              <w:rPr>
                <w:rFonts w:ascii="Verdana" w:hAnsi="Verdana"/>
              </w:rPr>
              <w:t>ThanhTienPhong</w:t>
            </w:r>
          </w:p>
        </w:tc>
        <w:tc>
          <w:tcPr>
            <w:tcW w:w="1973" w:type="dxa"/>
            <w:vAlign w:val="center"/>
          </w:tcPr>
          <w:p w14:paraId="0A4411BA" w14:textId="77777777" w:rsidR="000E1054" w:rsidRPr="00F81F48" w:rsidRDefault="000E1054" w:rsidP="008940E4">
            <w:pPr>
              <w:pStyle w:val="Table"/>
              <w:rPr>
                <w:rFonts w:ascii="Verdana" w:hAnsi="Verdana"/>
              </w:rPr>
            </w:pPr>
            <w:r w:rsidRPr="00F81F48">
              <w:rPr>
                <w:rFonts w:ascii="Verdana" w:hAnsi="Verdana"/>
              </w:rPr>
              <w:t>float</w:t>
            </w:r>
          </w:p>
        </w:tc>
        <w:tc>
          <w:tcPr>
            <w:tcW w:w="3330" w:type="dxa"/>
            <w:vAlign w:val="center"/>
          </w:tcPr>
          <w:p w14:paraId="7068BE52" w14:textId="77777777" w:rsidR="000E1054" w:rsidRPr="00F81F48" w:rsidRDefault="000E1054" w:rsidP="008940E4">
            <w:pPr>
              <w:pStyle w:val="Table"/>
              <w:rPr>
                <w:rFonts w:ascii="Verdana" w:hAnsi="Verdana"/>
              </w:rPr>
            </w:pPr>
            <w:r w:rsidRPr="00F81F48">
              <w:rPr>
                <w:rFonts w:ascii="Verdana" w:hAnsi="Verdana"/>
              </w:rPr>
              <w:t>Thành tiền phòng</w:t>
            </w:r>
          </w:p>
        </w:tc>
      </w:tr>
      <w:tr w:rsidR="000E1054" w:rsidRPr="00F81F48" w14:paraId="13692D2E" w14:textId="77777777" w:rsidTr="00E843AB">
        <w:trPr>
          <w:jc w:val="center"/>
        </w:trPr>
        <w:tc>
          <w:tcPr>
            <w:tcW w:w="985" w:type="dxa"/>
            <w:vAlign w:val="center"/>
          </w:tcPr>
          <w:p w14:paraId="0A7CAEE4"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6C4E071D" w14:textId="77777777" w:rsidR="000E1054" w:rsidRPr="00F81F48" w:rsidRDefault="000E1054" w:rsidP="008940E4">
            <w:pPr>
              <w:pStyle w:val="LeftTable"/>
              <w:rPr>
                <w:rFonts w:ascii="Verdana" w:hAnsi="Verdana"/>
              </w:rPr>
            </w:pPr>
            <w:r w:rsidRPr="00F81F48">
              <w:rPr>
                <w:rFonts w:ascii="Verdana" w:hAnsi="Verdana"/>
              </w:rPr>
              <w:t>GhiChu</w:t>
            </w:r>
          </w:p>
        </w:tc>
        <w:tc>
          <w:tcPr>
            <w:tcW w:w="1973" w:type="dxa"/>
            <w:vAlign w:val="center"/>
          </w:tcPr>
          <w:p w14:paraId="0873DCC6" w14:textId="77777777" w:rsidR="000E1054" w:rsidRPr="00F81F48" w:rsidRDefault="000E1054" w:rsidP="008940E4">
            <w:pPr>
              <w:pStyle w:val="Table"/>
              <w:rPr>
                <w:rFonts w:ascii="Verdana" w:hAnsi="Verdana"/>
              </w:rPr>
            </w:pPr>
            <w:r w:rsidRPr="00F81F48">
              <w:rPr>
                <w:rFonts w:ascii="Verdana" w:hAnsi="Verdana"/>
              </w:rPr>
              <w:t>varchar(300)</w:t>
            </w:r>
          </w:p>
        </w:tc>
        <w:tc>
          <w:tcPr>
            <w:tcW w:w="3330" w:type="dxa"/>
            <w:vAlign w:val="center"/>
          </w:tcPr>
          <w:p w14:paraId="5FE94782" w14:textId="77777777" w:rsidR="000E1054" w:rsidRPr="00F81F48" w:rsidRDefault="000E1054" w:rsidP="008940E4">
            <w:pPr>
              <w:pStyle w:val="Table"/>
              <w:rPr>
                <w:rFonts w:ascii="Verdana" w:hAnsi="Verdana"/>
              </w:rPr>
            </w:pPr>
            <w:r w:rsidRPr="00F81F48">
              <w:rPr>
                <w:rFonts w:ascii="Verdana" w:hAnsi="Verdana"/>
              </w:rPr>
              <w:t>Ghi chú</w:t>
            </w:r>
          </w:p>
        </w:tc>
      </w:tr>
    </w:tbl>
    <w:p w14:paraId="691D56BD" w14:textId="77777777" w:rsidR="00F824B5" w:rsidRPr="00F81F48" w:rsidRDefault="00F824B5" w:rsidP="00F824B5">
      <w:pPr>
        <w:spacing w:before="120" w:after="120"/>
        <w:ind w:left="567"/>
        <w:rPr>
          <w:b/>
          <w:highlight w:val="lightGray"/>
        </w:rPr>
      </w:pPr>
    </w:p>
    <w:p w14:paraId="44F70737" w14:textId="268C4D49" w:rsidR="000E1054" w:rsidRPr="00546B29" w:rsidRDefault="000E1054" w:rsidP="00546B29">
      <w:pPr>
        <w:pStyle w:val="ListParagraph"/>
        <w:numPr>
          <w:ilvl w:val="0"/>
          <w:numId w:val="47"/>
        </w:numPr>
        <w:spacing w:line="240" w:lineRule="auto"/>
        <w:jc w:val="left"/>
        <w:rPr>
          <w:b/>
        </w:rPr>
      </w:pPr>
      <w:r w:rsidRPr="00546B29">
        <w:rPr>
          <w:b/>
        </w:rPr>
        <w:t>Bảng LOAIPHONG</w:t>
      </w:r>
      <w:r w:rsidRPr="00546B29">
        <w:rPr>
          <w:b/>
        </w:rPr>
        <w:tab/>
      </w:r>
    </w:p>
    <w:p w14:paraId="3E285FAA" w14:textId="024B56B7" w:rsidR="008940E4" w:rsidRPr="00F81F48" w:rsidRDefault="008940E4" w:rsidP="008940E4">
      <w:pPr>
        <w:spacing w:before="120" w:after="120"/>
        <w:ind w:left="567"/>
        <w:jc w:val="center"/>
      </w:pPr>
      <w:r w:rsidRPr="00F81F48">
        <w:t>Bảng 3.2.12 – Diễn giải cơ sở dữ liệu Loại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53295503" w14:textId="77777777" w:rsidTr="008940E4">
        <w:trPr>
          <w:jc w:val="center"/>
        </w:trPr>
        <w:tc>
          <w:tcPr>
            <w:tcW w:w="985" w:type="dxa"/>
            <w:shd w:val="clear" w:color="auto" w:fill="C0C0C0"/>
            <w:vAlign w:val="center"/>
          </w:tcPr>
          <w:p w14:paraId="53DCAA16"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375F76A"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6FA18D26"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3B0DD5F"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4D01AC20" w14:textId="77777777" w:rsidTr="008940E4">
        <w:trPr>
          <w:jc w:val="center"/>
        </w:trPr>
        <w:tc>
          <w:tcPr>
            <w:tcW w:w="985" w:type="dxa"/>
            <w:vAlign w:val="center"/>
          </w:tcPr>
          <w:p w14:paraId="73AF2336"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20E6C7A1" w14:textId="77777777" w:rsidR="000E1054" w:rsidRPr="00F81F48" w:rsidRDefault="000E1054" w:rsidP="008940E4">
            <w:pPr>
              <w:pStyle w:val="LeftTable"/>
              <w:rPr>
                <w:rFonts w:ascii="Verdana" w:hAnsi="Verdana"/>
              </w:rPr>
            </w:pPr>
            <w:r w:rsidRPr="00F81F48">
              <w:rPr>
                <w:rFonts w:ascii="Verdana" w:hAnsi="Verdana"/>
              </w:rPr>
              <w:t>MaLoaiPhong</w:t>
            </w:r>
          </w:p>
        </w:tc>
        <w:tc>
          <w:tcPr>
            <w:tcW w:w="1433" w:type="dxa"/>
            <w:vAlign w:val="center"/>
          </w:tcPr>
          <w:p w14:paraId="50852C73"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0072420" w14:textId="77777777" w:rsidR="000E1054" w:rsidRPr="00F81F48" w:rsidRDefault="000E1054" w:rsidP="008940E4">
            <w:pPr>
              <w:pStyle w:val="Table"/>
              <w:rPr>
                <w:rFonts w:ascii="Verdana" w:hAnsi="Verdana"/>
              </w:rPr>
            </w:pPr>
            <w:r w:rsidRPr="00F81F48">
              <w:rPr>
                <w:rFonts w:ascii="Verdana" w:hAnsi="Verdana"/>
              </w:rPr>
              <w:t>Mã loại phòng</w:t>
            </w:r>
          </w:p>
        </w:tc>
      </w:tr>
      <w:tr w:rsidR="000E1054" w:rsidRPr="00F81F48" w14:paraId="5AEF86D3" w14:textId="77777777" w:rsidTr="008940E4">
        <w:trPr>
          <w:jc w:val="center"/>
        </w:trPr>
        <w:tc>
          <w:tcPr>
            <w:tcW w:w="985" w:type="dxa"/>
            <w:vAlign w:val="center"/>
          </w:tcPr>
          <w:p w14:paraId="543532E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17EF65C6" w14:textId="77777777" w:rsidR="000E1054" w:rsidRPr="00F81F48" w:rsidRDefault="000E1054" w:rsidP="008940E4">
            <w:pPr>
              <w:pStyle w:val="LeftTable"/>
              <w:rPr>
                <w:rFonts w:ascii="Verdana" w:hAnsi="Verdana"/>
              </w:rPr>
            </w:pPr>
            <w:r w:rsidRPr="00F81F48">
              <w:rPr>
                <w:rFonts w:ascii="Verdana" w:hAnsi="Verdana"/>
              </w:rPr>
              <w:t>TenLoaiPhong</w:t>
            </w:r>
          </w:p>
        </w:tc>
        <w:tc>
          <w:tcPr>
            <w:tcW w:w="1433" w:type="dxa"/>
            <w:vAlign w:val="center"/>
          </w:tcPr>
          <w:p w14:paraId="56200ED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26E5DA2C" w14:textId="77777777" w:rsidR="000E1054" w:rsidRPr="00F81F48" w:rsidRDefault="000E1054" w:rsidP="008940E4">
            <w:pPr>
              <w:pStyle w:val="Table"/>
              <w:rPr>
                <w:rFonts w:ascii="Verdana" w:hAnsi="Verdana"/>
              </w:rPr>
            </w:pPr>
            <w:r w:rsidRPr="00F81F48">
              <w:rPr>
                <w:rFonts w:ascii="Verdana" w:hAnsi="Verdana"/>
              </w:rPr>
              <w:t>Tên loại phòng</w:t>
            </w:r>
          </w:p>
        </w:tc>
      </w:tr>
      <w:tr w:rsidR="000E1054" w:rsidRPr="00F81F48" w14:paraId="03586E8E" w14:textId="77777777" w:rsidTr="008940E4">
        <w:trPr>
          <w:jc w:val="center"/>
        </w:trPr>
        <w:tc>
          <w:tcPr>
            <w:tcW w:w="985" w:type="dxa"/>
            <w:vAlign w:val="center"/>
          </w:tcPr>
          <w:p w14:paraId="32143960"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4CE9E0DB" w14:textId="77777777" w:rsidR="000E1054" w:rsidRPr="00F81F48" w:rsidRDefault="000E1054" w:rsidP="008940E4">
            <w:pPr>
              <w:pStyle w:val="LeftTable"/>
              <w:rPr>
                <w:rFonts w:ascii="Verdana" w:hAnsi="Verdana"/>
              </w:rPr>
            </w:pPr>
            <w:r w:rsidRPr="00F81F48">
              <w:rPr>
                <w:rFonts w:ascii="Verdana" w:hAnsi="Verdana"/>
              </w:rPr>
              <w:t>DonGia</w:t>
            </w:r>
          </w:p>
        </w:tc>
        <w:tc>
          <w:tcPr>
            <w:tcW w:w="1433" w:type="dxa"/>
            <w:vAlign w:val="center"/>
          </w:tcPr>
          <w:p w14:paraId="43640840"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6F9D5F28" w14:textId="77777777" w:rsidR="000E1054" w:rsidRPr="00F81F48" w:rsidRDefault="000E1054" w:rsidP="008940E4">
            <w:pPr>
              <w:pStyle w:val="Table"/>
              <w:rPr>
                <w:rFonts w:ascii="Verdana" w:hAnsi="Verdana"/>
              </w:rPr>
            </w:pPr>
            <w:r w:rsidRPr="00F81F48">
              <w:rPr>
                <w:rFonts w:ascii="Verdana" w:hAnsi="Verdana"/>
              </w:rPr>
              <w:t>Đơn giá</w:t>
            </w:r>
          </w:p>
        </w:tc>
      </w:tr>
    </w:tbl>
    <w:p w14:paraId="7EF73157" w14:textId="1F4A56EA" w:rsidR="000E1054" w:rsidRPr="00F81F48" w:rsidRDefault="000E1054" w:rsidP="000E1054">
      <w:pPr>
        <w:pStyle w:val="ListParagraph"/>
        <w:numPr>
          <w:ilvl w:val="0"/>
          <w:numId w:val="47"/>
        </w:numPr>
        <w:spacing w:before="120" w:after="120"/>
        <w:rPr>
          <w:b/>
        </w:rPr>
      </w:pPr>
      <w:r w:rsidRPr="00F81F48">
        <w:rPr>
          <w:b/>
        </w:rPr>
        <w:t>Bảng PHONG</w:t>
      </w:r>
      <w:r w:rsidRPr="00F81F48">
        <w:rPr>
          <w:b/>
        </w:rPr>
        <w:tab/>
      </w:r>
    </w:p>
    <w:p w14:paraId="01F51DD7" w14:textId="06E05A34" w:rsidR="008940E4" w:rsidRPr="00F81F48" w:rsidRDefault="008940E4" w:rsidP="008940E4">
      <w:pPr>
        <w:pStyle w:val="ListParagraph"/>
        <w:spacing w:before="120" w:after="120"/>
        <w:ind w:left="927"/>
        <w:jc w:val="center"/>
        <w:rPr>
          <w:b/>
        </w:rPr>
      </w:pPr>
      <w:r w:rsidRPr="00F81F48">
        <w:t>Bảng 3.2.13 – Diễn giải cơ sở dữ liệu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54781280" w14:textId="77777777" w:rsidTr="008940E4">
        <w:trPr>
          <w:jc w:val="center"/>
        </w:trPr>
        <w:tc>
          <w:tcPr>
            <w:tcW w:w="985" w:type="dxa"/>
            <w:shd w:val="clear" w:color="auto" w:fill="C0C0C0"/>
            <w:vAlign w:val="center"/>
          </w:tcPr>
          <w:p w14:paraId="6C2CDA6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0FC38EBE"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C47C319"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48147923"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956095E" w14:textId="77777777" w:rsidTr="008940E4">
        <w:trPr>
          <w:jc w:val="center"/>
        </w:trPr>
        <w:tc>
          <w:tcPr>
            <w:tcW w:w="985" w:type="dxa"/>
            <w:vAlign w:val="center"/>
          </w:tcPr>
          <w:p w14:paraId="1D6A89BA"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B325427" w14:textId="77777777" w:rsidR="000E1054" w:rsidRPr="00F81F48" w:rsidRDefault="000E1054" w:rsidP="008940E4">
            <w:pPr>
              <w:pStyle w:val="LeftTable"/>
              <w:rPr>
                <w:rFonts w:ascii="Verdana" w:hAnsi="Verdana"/>
              </w:rPr>
            </w:pPr>
            <w:r w:rsidRPr="00F81F48">
              <w:rPr>
                <w:rFonts w:ascii="Verdana" w:hAnsi="Verdana"/>
              </w:rPr>
              <w:t>MaPhong</w:t>
            </w:r>
          </w:p>
        </w:tc>
        <w:tc>
          <w:tcPr>
            <w:tcW w:w="1433" w:type="dxa"/>
            <w:vAlign w:val="center"/>
          </w:tcPr>
          <w:p w14:paraId="74D31CC1"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0307FB"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68B1D963" w14:textId="77777777" w:rsidTr="008940E4">
        <w:trPr>
          <w:jc w:val="center"/>
        </w:trPr>
        <w:tc>
          <w:tcPr>
            <w:tcW w:w="985" w:type="dxa"/>
            <w:vAlign w:val="center"/>
          </w:tcPr>
          <w:p w14:paraId="64B2252D"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1491ADF" w14:textId="77777777" w:rsidR="000E1054" w:rsidRPr="00F81F48" w:rsidRDefault="000E1054" w:rsidP="008940E4">
            <w:pPr>
              <w:pStyle w:val="LeftTable"/>
              <w:rPr>
                <w:rFonts w:ascii="Verdana" w:hAnsi="Verdana"/>
              </w:rPr>
            </w:pPr>
            <w:r w:rsidRPr="00F81F48">
              <w:rPr>
                <w:rFonts w:ascii="Verdana" w:hAnsi="Verdana"/>
              </w:rPr>
              <w:t>TenPhong</w:t>
            </w:r>
          </w:p>
        </w:tc>
        <w:tc>
          <w:tcPr>
            <w:tcW w:w="1433" w:type="dxa"/>
            <w:vAlign w:val="center"/>
          </w:tcPr>
          <w:p w14:paraId="0C98A998"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57AED1C2" w14:textId="77777777" w:rsidR="000E1054" w:rsidRPr="00F81F48" w:rsidRDefault="000E1054" w:rsidP="008940E4">
            <w:pPr>
              <w:pStyle w:val="Table"/>
              <w:rPr>
                <w:rFonts w:ascii="Verdana" w:hAnsi="Verdana"/>
              </w:rPr>
            </w:pPr>
            <w:r w:rsidRPr="00F81F48">
              <w:rPr>
                <w:rFonts w:ascii="Verdana" w:hAnsi="Verdana"/>
              </w:rPr>
              <w:t>Tên phòng</w:t>
            </w:r>
          </w:p>
        </w:tc>
      </w:tr>
      <w:tr w:rsidR="000E1054" w:rsidRPr="00F81F48" w14:paraId="7410C3C4" w14:textId="77777777" w:rsidTr="008940E4">
        <w:trPr>
          <w:jc w:val="center"/>
        </w:trPr>
        <w:tc>
          <w:tcPr>
            <w:tcW w:w="985" w:type="dxa"/>
            <w:vAlign w:val="center"/>
          </w:tcPr>
          <w:p w14:paraId="09EDA9F9"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7D9E645C" w14:textId="77777777" w:rsidR="000E1054" w:rsidRPr="00F81F48" w:rsidRDefault="000E1054" w:rsidP="008940E4">
            <w:pPr>
              <w:pStyle w:val="LeftTable"/>
              <w:rPr>
                <w:rFonts w:ascii="Verdana" w:hAnsi="Verdana"/>
              </w:rPr>
            </w:pPr>
            <w:r w:rsidRPr="00F81F48">
              <w:rPr>
                <w:rFonts w:ascii="Verdana" w:hAnsi="Verdana"/>
              </w:rPr>
              <w:t>MaLoaiPhong</w:t>
            </w:r>
          </w:p>
        </w:tc>
        <w:tc>
          <w:tcPr>
            <w:tcW w:w="1433" w:type="dxa"/>
            <w:vAlign w:val="center"/>
          </w:tcPr>
          <w:p w14:paraId="407D1263"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19372846" w14:textId="77777777" w:rsidR="000E1054" w:rsidRPr="00F81F48" w:rsidRDefault="000E1054" w:rsidP="008940E4">
            <w:pPr>
              <w:pStyle w:val="Table"/>
              <w:rPr>
                <w:rFonts w:ascii="Verdana" w:hAnsi="Verdana"/>
              </w:rPr>
            </w:pPr>
            <w:r w:rsidRPr="00F81F48">
              <w:rPr>
                <w:rFonts w:ascii="Verdana" w:hAnsi="Verdana"/>
              </w:rPr>
              <w:t>Mã loại phòng</w:t>
            </w:r>
          </w:p>
        </w:tc>
      </w:tr>
    </w:tbl>
    <w:p w14:paraId="42333B33" w14:textId="67F125CD" w:rsidR="000E1054" w:rsidRPr="00F81F48" w:rsidRDefault="000E1054" w:rsidP="000E1054">
      <w:pPr>
        <w:pStyle w:val="ListParagraph"/>
        <w:numPr>
          <w:ilvl w:val="0"/>
          <w:numId w:val="47"/>
        </w:numPr>
        <w:spacing w:before="120" w:after="120"/>
        <w:rPr>
          <w:b/>
        </w:rPr>
      </w:pPr>
      <w:r w:rsidRPr="00F81F48">
        <w:rPr>
          <w:b/>
        </w:rPr>
        <w:t>Bảng TINHTRANGPHONG</w:t>
      </w:r>
      <w:r w:rsidRPr="00F81F48">
        <w:rPr>
          <w:b/>
        </w:rPr>
        <w:tab/>
      </w:r>
    </w:p>
    <w:p w14:paraId="29440A0F" w14:textId="128ADCB5" w:rsidR="008940E4" w:rsidRPr="00F81F48" w:rsidRDefault="008940E4" w:rsidP="008940E4">
      <w:pPr>
        <w:spacing w:before="120" w:after="120"/>
        <w:ind w:left="567"/>
        <w:jc w:val="center"/>
      </w:pPr>
      <w:r w:rsidRPr="00F81F48">
        <w:t>Bảng 3.2.14 – Diễn giải cơ sở dữ liệu Tình trạng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459B44AB" w14:textId="77777777" w:rsidTr="008940E4">
        <w:trPr>
          <w:jc w:val="center"/>
        </w:trPr>
        <w:tc>
          <w:tcPr>
            <w:tcW w:w="985" w:type="dxa"/>
            <w:shd w:val="clear" w:color="auto" w:fill="C0C0C0"/>
            <w:vAlign w:val="center"/>
          </w:tcPr>
          <w:p w14:paraId="4272FD40"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06A656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1CC10280"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3389B96C"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501CA41" w14:textId="77777777" w:rsidTr="008940E4">
        <w:trPr>
          <w:jc w:val="center"/>
        </w:trPr>
        <w:tc>
          <w:tcPr>
            <w:tcW w:w="985" w:type="dxa"/>
            <w:vAlign w:val="center"/>
          </w:tcPr>
          <w:p w14:paraId="70A62531"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0EDB72C" w14:textId="77777777" w:rsidR="000E1054" w:rsidRPr="00F81F48" w:rsidRDefault="000E1054" w:rsidP="008940E4">
            <w:pPr>
              <w:pStyle w:val="LeftTable"/>
              <w:rPr>
                <w:rFonts w:ascii="Verdana" w:hAnsi="Verdana"/>
              </w:rPr>
            </w:pPr>
            <w:r w:rsidRPr="00F81F48">
              <w:rPr>
                <w:rFonts w:ascii="Verdana" w:hAnsi="Verdana"/>
              </w:rPr>
              <w:t>MaTinhTrang</w:t>
            </w:r>
          </w:p>
        </w:tc>
        <w:tc>
          <w:tcPr>
            <w:tcW w:w="1433" w:type="dxa"/>
            <w:vAlign w:val="center"/>
          </w:tcPr>
          <w:p w14:paraId="2A98DBE4"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538898D" w14:textId="77777777" w:rsidR="000E1054" w:rsidRPr="00F81F48" w:rsidRDefault="000E1054" w:rsidP="008940E4">
            <w:pPr>
              <w:pStyle w:val="Table"/>
              <w:rPr>
                <w:rFonts w:ascii="Verdana" w:hAnsi="Verdana"/>
              </w:rPr>
            </w:pPr>
            <w:r w:rsidRPr="00F81F48">
              <w:rPr>
                <w:rFonts w:ascii="Verdana" w:hAnsi="Verdana"/>
              </w:rPr>
              <w:t>Mã tình trạng</w:t>
            </w:r>
          </w:p>
        </w:tc>
      </w:tr>
      <w:tr w:rsidR="000E1054" w:rsidRPr="00F81F48" w14:paraId="7A3A0F17" w14:textId="77777777" w:rsidTr="008940E4">
        <w:trPr>
          <w:jc w:val="center"/>
        </w:trPr>
        <w:tc>
          <w:tcPr>
            <w:tcW w:w="985" w:type="dxa"/>
            <w:vAlign w:val="center"/>
          </w:tcPr>
          <w:p w14:paraId="50B8E5E5"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0586A91" w14:textId="77777777" w:rsidR="000E1054" w:rsidRPr="00F81F48" w:rsidRDefault="000E1054" w:rsidP="008940E4">
            <w:pPr>
              <w:pStyle w:val="LeftTable"/>
              <w:rPr>
                <w:rFonts w:ascii="Verdana" w:hAnsi="Verdana"/>
              </w:rPr>
            </w:pPr>
            <w:r w:rsidRPr="00F81F48">
              <w:rPr>
                <w:rFonts w:ascii="Verdana" w:hAnsi="Verdana"/>
              </w:rPr>
              <w:t>TenTinhTrang</w:t>
            </w:r>
          </w:p>
        </w:tc>
        <w:tc>
          <w:tcPr>
            <w:tcW w:w="1433" w:type="dxa"/>
            <w:vAlign w:val="center"/>
          </w:tcPr>
          <w:p w14:paraId="3AFD177D"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1A7AF5F2" w14:textId="77777777" w:rsidR="000E1054" w:rsidRPr="00F81F48" w:rsidRDefault="000E1054" w:rsidP="008940E4">
            <w:pPr>
              <w:pStyle w:val="Table"/>
              <w:rPr>
                <w:rFonts w:ascii="Verdana" w:hAnsi="Verdana"/>
              </w:rPr>
            </w:pPr>
            <w:r w:rsidRPr="00F81F48">
              <w:rPr>
                <w:rFonts w:ascii="Verdana" w:hAnsi="Verdana"/>
              </w:rPr>
              <w:t>Tên tình trạng</w:t>
            </w:r>
          </w:p>
        </w:tc>
      </w:tr>
      <w:tr w:rsidR="000E1054" w:rsidRPr="00F81F48" w14:paraId="03BDDA71" w14:textId="77777777" w:rsidTr="008940E4">
        <w:trPr>
          <w:jc w:val="center"/>
        </w:trPr>
        <w:tc>
          <w:tcPr>
            <w:tcW w:w="985" w:type="dxa"/>
            <w:vAlign w:val="center"/>
          </w:tcPr>
          <w:p w14:paraId="2061DED1"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5ADBC55" w14:textId="77777777" w:rsidR="000E1054" w:rsidRPr="00F81F48" w:rsidRDefault="000E1054" w:rsidP="008940E4">
            <w:pPr>
              <w:pStyle w:val="LeftTable"/>
              <w:rPr>
                <w:rFonts w:ascii="Verdana" w:hAnsi="Verdana"/>
              </w:rPr>
            </w:pPr>
            <w:r w:rsidRPr="00F81F48">
              <w:rPr>
                <w:rFonts w:ascii="Verdana" w:hAnsi="Verdana"/>
              </w:rPr>
              <w:t>MaPhong</w:t>
            </w:r>
          </w:p>
        </w:tc>
        <w:tc>
          <w:tcPr>
            <w:tcW w:w="1433" w:type="dxa"/>
            <w:vAlign w:val="center"/>
          </w:tcPr>
          <w:p w14:paraId="551F02DC"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1BDA709"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7AB456A8" w14:textId="77777777" w:rsidTr="008940E4">
        <w:trPr>
          <w:jc w:val="center"/>
        </w:trPr>
        <w:tc>
          <w:tcPr>
            <w:tcW w:w="985" w:type="dxa"/>
            <w:vAlign w:val="center"/>
          </w:tcPr>
          <w:p w14:paraId="2571D02F"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1A4C5838" w14:textId="77777777" w:rsidR="000E1054" w:rsidRPr="00F81F48" w:rsidRDefault="000E1054" w:rsidP="008940E4">
            <w:pPr>
              <w:pStyle w:val="LeftTable"/>
              <w:rPr>
                <w:rFonts w:ascii="Verdana" w:hAnsi="Verdana"/>
              </w:rPr>
            </w:pPr>
            <w:r w:rsidRPr="00F81F48">
              <w:rPr>
                <w:rFonts w:ascii="Verdana" w:hAnsi="Verdana"/>
              </w:rPr>
              <w:t>NgayCuaTinhTrang</w:t>
            </w:r>
          </w:p>
        </w:tc>
        <w:tc>
          <w:tcPr>
            <w:tcW w:w="1433" w:type="dxa"/>
            <w:vAlign w:val="center"/>
          </w:tcPr>
          <w:p w14:paraId="7DE11835"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3F6AAE7A" w14:textId="77777777" w:rsidR="000E1054" w:rsidRPr="00F81F48" w:rsidRDefault="000E1054" w:rsidP="008940E4">
            <w:pPr>
              <w:pStyle w:val="Table"/>
              <w:rPr>
                <w:rFonts w:ascii="Verdana" w:hAnsi="Verdana"/>
              </w:rPr>
            </w:pPr>
            <w:r w:rsidRPr="00F81F48">
              <w:rPr>
                <w:rFonts w:ascii="Verdana" w:hAnsi="Verdana"/>
              </w:rPr>
              <w:t>Ngày của tình trạng</w:t>
            </w:r>
          </w:p>
        </w:tc>
      </w:tr>
    </w:tbl>
    <w:p w14:paraId="669B6E64" w14:textId="77777777" w:rsidR="00093F4F" w:rsidRPr="00093F4F" w:rsidRDefault="00093F4F" w:rsidP="00093F4F">
      <w:pPr>
        <w:spacing w:before="120" w:after="120"/>
        <w:rPr>
          <w:b/>
        </w:rPr>
      </w:pPr>
    </w:p>
    <w:p w14:paraId="50C87326" w14:textId="24081F09" w:rsidR="008C4964" w:rsidRPr="00F81F48" w:rsidRDefault="000E1054" w:rsidP="000E1054">
      <w:pPr>
        <w:pStyle w:val="ListParagraph"/>
        <w:numPr>
          <w:ilvl w:val="0"/>
          <w:numId w:val="47"/>
        </w:numPr>
        <w:spacing w:before="120" w:after="120"/>
        <w:rPr>
          <w:b/>
        </w:rPr>
      </w:pPr>
      <w:r w:rsidRPr="00F81F48">
        <w:rPr>
          <w:b/>
        </w:rPr>
        <w:lastRenderedPageBreak/>
        <w:t>Bảng UUDAI</w:t>
      </w:r>
      <w:r w:rsidRPr="00F81F48">
        <w:rPr>
          <w:b/>
        </w:rPr>
        <w:tab/>
      </w:r>
    </w:p>
    <w:p w14:paraId="736D7126" w14:textId="4FB9F553" w:rsidR="000E1054" w:rsidRPr="00F81F48" w:rsidRDefault="008C4964" w:rsidP="008C4964">
      <w:pPr>
        <w:spacing w:before="120" w:after="120"/>
        <w:ind w:left="567"/>
        <w:jc w:val="center"/>
      </w:pPr>
      <w:r w:rsidRPr="00F81F48">
        <w:t>Bảng 3.2.15 – Diễn giải cơ sở dữ liệu Ưu đãi</w:t>
      </w:r>
      <w:r w:rsidR="000E1054"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B52AFD8" w14:textId="77777777" w:rsidTr="008940E4">
        <w:trPr>
          <w:jc w:val="center"/>
        </w:trPr>
        <w:tc>
          <w:tcPr>
            <w:tcW w:w="985" w:type="dxa"/>
            <w:shd w:val="clear" w:color="auto" w:fill="C0C0C0"/>
            <w:vAlign w:val="center"/>
          </w:tcPr>
          <w:p w14:paraId="489AC46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746D7829"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26A7A772"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08CF7F48"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004B0FE" w14:textId="77777777" w:rsidTr="008940E4">
        <w:trPr>
          <w:jc w:val="center"/>
        </w:trPr>
        <w:tc>
          <w:tcPr>
            <w:tcW w:w="985" w:type="dxa"/>
            <w:vAlign w:val="center"/>
          </w:tcPr>
          <w:p w14:paraId="4E30BE4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F003DE0" w14:textId="77777777" w:rsidR="000E1054" w:rsidRPr="00F81F48" w:rsidRDefault="000E1054" w:rsidP="008940E4">
            <w:pPr>
              <w:pStyle w:val="LeftTable"/>
              <w:rPr>
                <w:rFonts w:ascii="Verdana" w:hAnsi="Verdana"/>
              </w:rPr>
            </w:pPr>
            <w:r w:rsidRPr="00F81F48">
              <w:rPr>
                <w:rFonts w:ascii="Verdana" w:hAnsi="Verdana"/>
              </w:rPr>
              <w:t>MaUuDai</w:t>
            </w:r>
          </w:p>
        </w:tc>
        <w:tc>
          <w:tcPr>
            <w:tcW w:w="1433" w:type="dxa"/>
            <w:vAlign w:val="center"/>
          </w:tcPr>
          <w:p w14:paraId="075287EE"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043568DE" w14:textId="77777777" w:rsidR="000E1054" w:rsidRPr="00F81F48" w:rsidRDefault="000E1054" w:rsidP="008940E4">
            <w:pPr>
              <w:pStyle w:val="Table"/>
              <w:rPr>
                <w:rFonts w:ascii="Verdana" w:hAnsi="Verdana"/>
              </w:rPr>
            </w:pPr>
            <w:r w:rsidRPr="00F81F48">
              <w:rPr>
                <w:rFonts w:ascii="Verdana" w:hAnsi="Verdana"/>
              </w:rPr>
              <w:t>Mã ưu đãi</w:t>
            </w:r>
          </w:p>
        </w:tc>
      </w:tr>
      <w:tr w:rsidR="000E1054" w:rsidRPr="00F81F48" w14:paraId="43E88787" w14:textId="77777777" w:rsidTr="008940E4">
        <w:trPr>
          <w:jc w:val="center"/>
        </w:trPr>
        <w:tc>
          <w:tcPr>
            <w:tcW w:w="985" w:type="dxa"/>
            <w:vAlign w:val="center"/>
          </w:tcPr>
          <w:p w14:paraId="1F06B76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5FB77815" w14:textId="77777777" w:rsidR="000E1054" w:rsidRPr="00F81F48" w:rsidRDefault="000E1054" w:rsidP="008940E4">
            <w:pPr>
              <w:pStyle w:val="LeftTable"/>
              <w:rPr>
                <w:rFonts w:ascii="Verdana" w:hAnsi="Verdana"/>
              </w:rPr>
            </w:pPr>
            <w:r w:rsidRPr="00F81F48">
              <w:rPr>
                <w:rFonts w:ascii="Verdana" w:hAnsi="Verdana"/>
              </w:rPr>
              <w:t>TenUuDai</w:t>
            </w:r>
          </w:p>
        </w:tc>
        <w:tc>
          <w:tcPr>
            <w:tcW w:w="1433" w:type="dxa"/>
            <w:vAlign w:val="center"/>
          </w:tcPr>
          <w:p w14:paraId="1C86B34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76981848" w14:textId="77777777" w:rsidR="000E1054" w:rsidRPr="00F81F48" w:rsidRDefault="000E1054" w:rsidP="008940E4">
            <w:pPr>
              <w:pStyle w:val="Table"/>
              <w:rPr>
                <w:rFonts w:ascii="Verdana" w:hAnsi="Verdana"/>
              </w:rPr>
            </w:pPr>
            <w:r w:rsidRPr="00F81F48">
              <w:rPr>
                <w:rFonts w:ascii="Verdana" w:hAnsi="Verdana"/>
              </w:rPr>
              <w:t>Tên ưu đãi</w:t>
            </w:r>
          </w:p>
        </w:tc>
      </w:tr>
      <w:tr w:rsidR="000E1054" w:rsidRPr="00F81F48" w14:paraId="75703CB8" w14:textId="77777777" w:rsidTr="008940E4">
        <w:trPr>
          <w:jc w:val="center"/>
        </w:trPr>
        <w:tc>
          <w:tcPr>
            <w:tcW w:w="985" w:type="dxa"/>
            <w:vAlign w:val="center"/>
          </w:tcPr>
          <w:p w14:paraId="4AA42C2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73F5D91" w14:textId="77777777" w:rsidR="000E1054" w:rsidRPr="00F81F48" w:rsidRDefault="000E1054" w:rsidP="008940E4">
            <w:pPr>
              <w:pStyle w:val="LeftTable"/>
              <w:rPr>
                <w:rFonts w:ascii="Verdana" w:hAnsi="Verdana"/>
              </w:rPr>
            </w:pPr>
            <w:r w:rsidRPr="00F81F48">
              <w:rPr>
                <w:rFonts w:ascii="Verdana" w:hAnsi="Verdana"/>
              </w:rPr>
              <w:t>NgayBatDau</w:t>
            </w:r>
          </w:p>
        </w:tc>
        <w:tc>
          <w:tcPr>
            <w:tcW w:w="1433" w:type="dxa"/>
            <w:vAlign w:val="center"/>
          </w:tcPr>
          <w:p w14:paraId="74F54563"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0073CC46" w14:textId="77777777" w:rsidR="000E1054" w:rsidRPr="00F81F48" w:rsidRDefault="000E1054" w:rsidP="008940E4">
            <w:pPr>
              <w:pStyle w:val="Table"/>
              <w:rPr>
                <w:rFonts w:ascii="Verdana" w:hAnsi="Verdana"/>
              </w:rPr>
            </w:pPr>
            <w:r w:rsidRPr="00F81F48">
              <w:rPr>
                <w:rFonts w:ascii="Verdana" w:hAnsi="Verdana"/>
              </w:rPr>
              <w:t>Ngày bắt đầu</w:t>
            </w:r>
          </w:p>
        </w:tc>
      </w:tr>
      <w:tr w:rsidR="000E1054" w:rsidRPr="00F81F48" w14:paraId="1063BD1D" w14:textId="77777777" w:rsidTr="008940E4">
        <w:trPr>
          <w:jc w:val="center"/>
        </w:trPr>
        <w:tc>
          <w:tcPr>
            <w:tcW w:w="985" w:type="dxa"/>
            <w:vAlign w:val="center"/>
          </w:tcPr>
          <w:p w14:paraId="6DD64DE3"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5176EA2F" w14:textId="77777777" w:rsidR="000E1054" w:rsidRPr="00F81F48" w:rsidRDefault="000E1054" w:rsidP="008940E4">
            <w:pPr>
              <w:pStyle w:val="LeftTable"/>
              <w:rPr>
                <w:rFonts w:ascii="Verdana" w:hAnsi="Verdana"/>
              </w:rPr>
            </w:pPr>
            <w:r w:rsidRPr="00F81F48">
              <w:rPr>
                <w:rFonts w:ascii="Verdana" w:hAnsi="Verdana"/>
              </w:rPr>
              <w:t>NgayKetThuc</w:t>
            </w:r>
          </w:p>
        </w:tc>
        <w:tc>
          <w:tcPr>
            <w:tcW w:w="1433" w:type="dxa"/>
            <w:vAlign w:val="center"/>
          </w:tcPr>
          <w:p w14:paraId="5A02FC7E"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3F9D4B6F" w14:textId="77777777" w:rsidR="000E1054" w:rsidRPr="00F81F48" w:rsidRDefault="000E1054" w:rsidP="008940E4">
            <w:pPr>
              <w:pStyle w:val="Table"/>
              <w:rPr>
                <w:rFonts w:ascii="Verdana" w:hAnsi="Verdana"/>
              </w:rPr>
            </w:pPr>
            <w:r w:rsidRPr="00F81F48">
              <w:rPr>
                <w:rFonts w:ascii="Verdana" w:hAnsi="Verdana"/>
              </w:rPr>
              <w:t>Ngày kết thúc</w:t>
            </w:r>
          </w:p>
        </w:tc>
      </w:tr>
      <w:tr w:rsidR="000E1054" w:rsidRPr="00F81F48" w14:paraId="02179E33" w14:textId="77777777" w:rsidTr="008940E4">
        <w:trPr>
          <w:jc w:val="center"/>
        </w:trPr>
        <w:tc>
          <w:tcPr>
            <w:tcW w:w="985" w:type="dxa"/>
            <w:vAlign w:val="center"/>
          </w:tcPr>
          <w:p w14:paraId="5D5AC891"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ECD4401" w14:textId="77777777" w:rsidR="000E1054" w:rsidRPr="00F81F48" w:rsidRDefault="000E1054" w:rsidP="008940E4">
            <w:pPr>
              <w:pStyle w:val="LeftTable"/>
              <w:rPr>
                <w:rFonts w:ascii="Verdana" w:hAnsi="Verdana"/>
              </w:rPr>
            </w:pPr>
            <w:r w:rsidRPr="00F81F48">
              <w:rPr>
                <w:rFonts w:ascii="Verdana" w:hAnsi="Verdana"/>
              </w:rPr>
              <w:t>HinhThucUuDai</w:t>
            </w:r>
          </w:p>
        </w:tc>
        <w:tc>
          <w:tcPr>
            <w:tcW w:w="1433" w:type="dxa"/>
            <w:vAlign w:val="center"/>
          </w:tcPr>
          <w:p w14:paraId="23B6D8B2" w14:textId="77777777" w:rsidR="000E1054" w:rsidRPr="00F81F48" w:rsidRDefault="000E1054" w:rsidP="008940E4">
            <w:pPr>
              <w:pStyle w:val="Table"/>
              <w:rPr>
                <w:rFonts w:ascii="Verdana" w:hAnsi="Verdana"/>
              </w:rPr>
            </w:pPr>
            <w:r w:rsidRPr="00F81F48">
              <w:rPr>
                <w:rFonts w:ascii="Verdana" w:hAnsi="Verdana"/>
              </w:rPr>
              <w:t>varchar(100)</w:t>
            </w:r>
          </w:p>
        </w:tc>
        <w:tc>
          <w:tcPr>
            <w:tcW w:w="3870" w:type="dxa"/>
            <w:vAlign w:val="center"/>
          </w:tcPr>
          <w:p w14:paraId="38A3E1BB" w14:textId="77777777" w:rsidR="000E1054" w:rsidRPr="00F81F48" w:rsidRDefault="000E1054" w:rsidP="008940E4">
            <w:pPr>
              <w:pStyle w:val="Table"/>
              <w:rPr>
                <w:rFonts w:ascii="Verdana" w:hAnsi="Verdana"/>
              </w:rPr>
            </w:pPr>
            <w:r w:rsidRPr="00F81F48">
              <w:rPr>
                <w:rFonts w:ascii="Verdana" w:hAnsi="Verdana"/>
              </w:rPr>
              <w:t>Hình thức ưu đãi</w:t>
            </w:r>
          </w:p>
        </w:tc>
      </w:tr>
      <w:tr w:rsidR="000E1054" w:rsidRPr="00F81F48" w14:paraId="16FB33B6" w14:textId="77777777" w:rsidTr="008940E4">
        <w:trPr>
          <w:jc w:val="center"/>
        </w:trPr>
        <w:tc>
          <w:tcPr>
            <w:tcW w:w="985" w:type="dxa"/>
            <w:vAlign w:val="center"/>
          </w:tcPr>
          <w:p w14:paraId="5F1CC725"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6E10AE42"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10FA0653"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62D16ACD" w14:textId="77777777" w:rsidR="000E1054" w:rsidRPr="00F81F48" w:rsidRDefault="000E1054" w:rsidP="008940E4">
            <w:pPr>
              <w:pStyle w:val="Table"/>
              <w:rPr>
                <w:rFonts w:ascii="Verdana" w:hAnsi="Verdana"/>
              </w:rPr>
            </w:pPr>
            <w:r w:rsidRPr="00F81F48">
              <w:rPr>
                <w:rFonts w:ascii="Verdana" w:hAnsi="Verdana"/>
              </w:rPr>
              <w:t>Ghi chú</w:t>
            </w:r>
          </w:p>
        </w:tc>
      </w:tr>
    </w:tbl>
    <w:p w14:paraId="3DFB7C8C" w14:textId="24EDB1F3" w:rsidR="000E1054" w:rsidRPr="00F81F48" w:rsidRDefault="000E1054" w:rsidP="00687B05">
      <w:pPr>
        <w:pStyle w:val="ListParagraph"/>
        <w:numPr>
          <w:ilvl w:val="0"/>
          <w:numId w:val="47"/>
        </w:numPr>
        <w:spacing w:before="120" w:after="120"/>
        <w:rPr>
          <w:b/>
        </w:rPr>
      </w:pPr>
      <w:r w:rsidRPr="00F81F48">
        <w:rPr>
          <w:b/>
        </w:rPr>
        <w:t>Bảng QUYDINH</w:t>
      </w:r>
      <w:r w:rsidRPr="00F81F48">
        <w:rPr>
          <w:b/>
        </w:rPr>
        <w:tab/>
      </w:r>
    </w:p>
    <w:p w14:paraId="62BEA10C" w14:textId="7CDB68AC" w:rsidR="008C4964" w:rsidRPr="00F81F48" w:rsidRDefault="008C4964" w:rsidP="008C4964">
      <w:pPr>
        <w:spacing w:before="120" w:after="120"/>
        <w:ind w:left="567"/>
        <w:jc w:val="center"/>
      </w:pPr>
      <w:r w:rsidRPr="00F81F48">
        <w:t>Bảng 3.2.16 – Diễn giải cơ sở dữ liệu Quy định</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9A5EED2" w14:textId="77777777" w:rsidTr="008940E4">
        <w:trPr>
          <w:jc w:val="center"/>
        </w:trPr>
        <w:tc>
          <w:tcPr>
            <w:tcW w:w="985" w:type="dxa"/>
            <w:shd w:val="clear" w:color="auto" w:fill="C0C0C0"/>
            <w:vAlign w:val="center"/>
          </w:tcPr>
          <w:p w14:paraId="73E5DFDF"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4CA661F"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73BC93B1"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47AE4BD"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D22BD96" w14:textId="77777777" w:rsidTr="008940E4">
        <w:trPr>
          <w:jc w:val="center"/>
        </w:trPr>
        <w:tc>
          <w:tcPr>
            <w:tcW w:w="985" w:type="dxa"/>
            <w:vAlign w:val="center"/>
          </w:tcPr>
          <w:p w14:paraId="0DC79EB2"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E1FD32E" w14:textId="77777777" w:rsidR="000E1054" w:rsidRPr="00F81F48" w:rsidRDefault="000E1054" w:rsidP="008940E4">
            <w:pPr>
              <w:pStyle w:val="LeftTable"/>
              <w:rPr>
                <w:rFonts w:ascii="Verdana" w:hAnsi="Verdana"/>
              </w:rPr>
            </w:pPr>
            <w:r w:rsidRPr="00F81F48">
              <w:rPr>
                <w:rFonts w:ascii="Verdana" w:hAnsi="Verdana"/>
              </w:rPr>
              <w:t>SoLuongKhachToiDaTrongPhong</w:t>
            </w:r>
          </w:p>
        </w:tc>
        <w:tc>
          <w:tcPr>
            <w:tcW w:w="1433" w:type="dxa"/>
            <w:vAlign w:val="center"/>
          </w:tcPr>
          <w:p w14:paraId="65F54E3F"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0EC7AC1E" w14:textId="77777777" w:rsidR="000E1054" w:rsidRPr="00F81F48" w:rsidRDefault="000E1054" w:rsidP="008940E4">
            <w:pPr>
              <w:pStyle w:val="Table"/>
              <w:rPr>
                <w:rFonts w:ascii="Verdana" w:hAnsi="Verdana"/>
              </w:rPr>
            </w:pPr>
            <w:r w:rsidRPr="00F81F48">
              <w:rPr>
                <w:rFonts w:ascii="Verdana" w:hAnsi="Verdana"/>
              </w:rPr>
              <w:t>Số khách tối đa</w:t>
            </w:r>
          </w:p>
        </w:tc>
      </w:tr>
      <w:tr w:rsidR="000E1054" w:rsidRPr="00F81F48" w14:paraId="1CDCF1E4" w14:textId="77777777" w:rsidTr="008940E4">
        <w:trPr>
          <w:jc w:val="center"/>
        </w:trPr>
        <w:tc>
          <w:tcPr>
            <w:tcW w:w="985" w:type="dxa"/>
            <w:vAlign w:val="center"/>
          </w:tcPr>
          <w:p w14:paraId="58CFF04B"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C424E0E" w14:textId="77777777" w:rsidR="000E1054" w:rsidRPr="00F81F48" w:rsidRDefault="000E1054" w:rsidP="008940E4">
            <w:pPr>
              <w:pStyle w:val="LeftTable"/>
              <w:rPr>
                <w:rFonts w:ascii="Verdana" w:hAnsi="Verdana"/>
              </w:rPr>
            </w:pPr>
            <w:r w:rsidRPr="00F81F48">
              <w:rPr>
                <w:rFonts w:ascii="Verdana" w:hAnsi="Verdana"/>
              </w:rPr>
              <w:t>TiLePhuThu</w:t>
            </w:r>
          </w:p>
        </w:tc>
        <w:tc>
          <w:tcPr>
            <w:tcW w:w="1433" w:type="dxa"/>
            <w:vAlign w:val="center"/>
          </w:tcPr>
          <w:p w14:paraId="56B93CA3"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B5812FB" w14:textId="77777777" w:rsidR="000E1054" w:rsidRPr="00F81F48" w:rsidRDefault="000E1054" w:rsidP="008940E4">
            <w:pPr>
              <w:pStyle w:val="Table"/>
              <w:rPr>
                <w:rFonts w:ascii="Verdana" w:hAnsi="Verdana"/>
              </w:rPr>
            </w:pPr>
            <w:r w:rsidRPr="00F81F48">
              <w:rPr>
                <w:rFonts w:ascii="Verdana" w:hAnsi="Verdana"/>
              </w:rPr>
              <w:t>Tỉ lệ phụ thu</w:t>
            </w:r>
          </w:p>
        </w:tc>
      </w:tr>
    </w:tbl>
    <w:p w14:paraId="1138CC57" w14:textId="34E00288" w:rsidR="000450D9" w:rsidRPr="00F81F48" w:rsidRDefault="000450D9" w:rsidP="000450D9">
      <w:pPr>
        <w:pStyle w:val="Heading2"/>
        <w:rPr>
          <w:i/>
        </w:rPr>
      </w:pPr>
      <w:bookmarkStart w:id="83" w:name="_Toc508892396"/>
      <w:bookmarkStart w:id="84" w:name="_Toc515723861"/>
      <w:r w:rsidRPr="00F81F48">
        <w:rPr>
          <w:i/>
        </w:rPr>
        <w:lastRenderedPageBreak/>
        <w:t>hiết kế thành phần giao diện</w:t>
      </w:r>
      <w:bookmarkEnd w:id="83"/>
      <w:bookmarkEnd w:id="84"/>
    </w:p>
    <w:p w14:paraId="0BC51EC7" w14:textId="32348379" w:rsidR="00045CAB" w:rsidRPr="00F81F48" w:rsidRDefault="00045CAB" w:rsidP="00045CAB">
      <w:pPr>
        <w:keepNext/>
        <w:keepLines/>
        <w:numPr>
          <w:ilvl w:val="2"/>
          <w:numId w:val="1"/>
        </w:numPr>
        <w:spacing w:before="200"/>
        <w:ind w:left="720"/>
        <w:outlineLvl w:val="2"/>
        <w:rPr>
          <w:b/>
          <w:bCs/>
          <w:sz w:val="24"/>
          <w:szCs w:val="22"/>
          <w:lang w:eastAsia="vi-VN"/>
        </w:rPr>
      </w:pPr>
      <w:r w:rsidRPr="00F81F48">
        <w:rPr>
          <w:b/>
          <w:bCs/>
          <w:sz w:val="24"/>
          <w:szCs w:val="22"/>
          <w:lang w:eastAsia="vi-VN"/>
        </w:rPr>
        <w:t>Cấu trúc cây tính năng</w:t>
      </w:r>
    </w:p>
    <w:p w14:paraId="548CC763" w14:textId="07C97F5B" w:rsidR="00045CAB" w:rsidRPr="00F81F48" w:rsidRDefault="002C12CD" w:rsidP="00045CAB">
      <w:pPr>
        <w:rPr>
          <w:lang w:val="vi-VN" w:eastAsia="vi-VN"/>
        </w:rPr>
      </w:pPr>
      <w:r w:rsidRPr="00F81F48">
        <w:rPr>
          <w:noProof/>
        </w:rPr>
        <w:drawing>
          <wp:inline distT="0" distB="0" distL="0" distR="0" wp14:anchorId="7DC89ECF" wp14:editId="05CFA63B">
            <wp:extent cx="6189345" cy="411945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9345" cy="4119452"/>
                    </a:xfrm>
                    <a:prstGeom prst="rect">
                      <a:avLst/>
                    </a:prstGeom>
                    <a:noFill/>
                    <a:ln>
                      <a:noFill/>
                    </a:ln>
                  </pic:spPr>
                </pic:pic>
              </a:graphicData>
            </a:graphic>
          </wp:inline>
        </w:drawing>
      </w:r>
    </w:p>
    <w:p w14:paraId="58277483" w14:textId="7CBAE7D1" w:rsidR="00DB647F" w:rsidRPr="00F81F48" w:rsidRDefault="00DB647F" w:rsidP="00DB647F">
      <w:pPr>
        <w:jc w:val="center"/>
        <w:rPr>
          <w:lang w:eastAsia="vi-VN"/>
        </w:rPr>
      </w:pPr>
      <w:r w:rsidRPr="00F81F48">
        <w:rPr>
          <w:lang w:eastAsia="vi-VN"/>
        </w:rPr>
        <w:t xml:space="preserve">Hình 3.3.1 </w:t>
      </w:r>
      <w:r w:rsidR="004C6AAD" w:rsidRPr="00F81F48">
        <w:rPr>
          <w:lang w:eastAsia="vi-VN"/>
        </w:rPr>
        <w:t xml:space="preserve">- </w:t>
      </w:r>
      <w:r w:rsidRPr="00F81F48">
        <w:rPr>
          <w:lang w:eastAsia="vi-VN"/>
        </w:rPr>
        <w:t>Cấu trúc cây tính năng</w:t>
      </w:r>
    </w:p>
    <w:p w14:paraId="0E95519B" w14:textId="77777777" w:rsidR="00A13476" w:rsidRDefault="00A13476">
      <w:pPr>
        <w:spacing w:line="240" w:lineRule="auto"/>
        <w:jc w:val="left"/>
        <w:rPr>
          <w:b/>
          <w:bCs/>
          <w:sz w:val="24"/>
          <w:szCs w:val="22"/>
          <w:lang w:val="vi-VN" w:eastAsia="vi-VN"/>
        </w:rPr>
      </w:pPr>
      <w:r>
        <w:rPr>
          <w:b/>
          <w:bCs/>
          <w:sz w:val="24"/>
          <w:szCs w:val="22"/>
          <w:lang w:val="vi-VN" w:eastAsia="vi-VN"/>
        </w:rPr>
        <w:br w:type="page"/>
      </w:r>
    </w:p>
    <w:p w14:paraId="16FFAF90" w14:textId="1A356CA2"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val="vi-VN" w:eastAsia="vi-VN"/>
        </w:rPr>
        <w:lastRenderedPageBreak/>
        <w:t xml:space="preserve">Màn hình </w:t>
      </w:r>
      <w:r w:rsidRPr="00F81F48">
        <w:rPr>
          <w:b/>
          <w:bCs/>
          <w:sz w:val="24"/>
          <w:szCs w:val="22"/>
          <w:lang w:eastAsia="vi-VN"/>
        </w:rPr>
        <w:t>đăng nhập</w:t>
      </w:r>
    </w:p>
    <w:p w14:paraId="69FEE5CD" w14:textId="0D68E842" w:rsidR="00FA0941" w:rsidRPr="00F81F48" w:rsidRDefault="00FA0941" w:rsidP="00FA0941">
      <w:pPr>
        <w:jc w:val="center"/>
        <w:rPr>
          <w:noProof/>
        </w:rPr>
      </w:pPr>
      <w:r w:rsidRPr="00F81F48">
        <w:rPr>
          <w:noProof/>
        </w:rPr>
        <w:drawing>
          <wp:inline distT="0" distB="0" distL="0" distR="0" wp14:anchorId="0935309C" wp14:editId="5896838C">
            <wp:extent cx="3400329"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789" cy="2000233"/>
                    </a:xfrm>
                    <a:prstGeom prst="rect">
                      <a:avLst/>
                    </a:prstGeom>
                    <a:noFill/>
                    <a:ln>
                      <a:noFill/>
                    </a:ln>
                  </pic:spPr>
                </pic:pic>
              </a:graphicData>
            </a:graphic>
          </wp:inline>
        </w:drawing>
      </w:r>
    </w:p>
    <w:p w14:paraId="0CA2F689" w14:textId="7A9F6978" w:rsidR="00417316" w:rsidRPr="00F81F48" w:rsidRDefault="00DB647F" w:rsidP="00FA0941">
      <w:pPr>
        <w:jc w:val="center"/>
        <w:rPr>
          <w:noProof/>
        </w:rPr>
      </w:pPr>
      <w:r w:rsidRPr="00F81F48">
        <w:rPr>
          <w:noProof/>
        </w:rPr>
        <w:t>Hình 3.3.2</w:t>
      </w:r>
      <w:r w:rsidR="005C51A1" w:rsidRPr="00F81F48">
        <w:rPr>
          <w:noProof/>
        </w:rPr>
        <w:t xml:space="preserve"> - </w:t>
      </w:r>
      <w:r w:rsidRPr="00F81F48">
        <w:rPr>
          <w:noProof/>
        </w:rPr>
        <w:t>Màn hình đăng nhập</w:t>
      </w:r>
    </w:p>
    <w:p w14:paraId="72C2D60A" w14:textId="2EAF14B5" w:rsidR="00FA0941" w:rsidRPr="00F81F48" w:rsidRDefault="00FA0941" w:rsidP="00AC2B61">
      <w:pPr>
        <w:spacing w:line="240" w:lineRule="auto"/>
        <w:jc w:val="left"/>
        <w:rPr>
          <w:noProof/>
        </w:rPr>
      </w:pPr>
      <w:r w:rsidRPr="00F81F48">
        <w:rPr>
          <w:noProof/>
        </w:rPr>
        <w:t>Danh sách các biến cố</w:t>
      </w:r>
    </w:p>
    <w:p w14:paraId="010A6B4F" w14:textId="62CB71E9" w:rsidR="00DB647F" w:rsidRPr="00F81F48" w:rsidRDefault="00DB647F" w:rsidP="00146D75">
      <w:pPr>
        <w:jc w:val="center"/>
        <w:rPr>
          <w:noProof/>
        </w:rPr>
      </w:pPr>
      <w:r w:rsidRPr="00F81F48">
        <w:t xml:space="preserve">Bảng 3.3.1 – </w:t>
      </w:r>
      <w:r w:rsidRPr="00F81F48">
        <w:rPr>
          <w:noProof/>
        </w:rPr>
        <w:t>Danh sách các biến cố màn hình đăng nhập</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756DCAD" w14:textId="77777777" w:rsidTr="008940E4">
        <w:tc>
          <w:tcPr>
            <w:tcW w:w="630" w:type="dxa"/>
            <w:shd w:val="clear" w:color="auto" w:fill="C0C0C0"/>
            <w:vAlign w:val="center"/>
          </w:tcPr>
          <w:p w14:paraId="379A4567"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34655F5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3007DEDB"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38FD454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DB59A53" w14:textId="77777777" w:rsidTr="008940E4">
        <w:trPr>
          <w:trHeight w:val="20"/>
        </w:trPr>
        <w:tc>
          <w:tcPr>
            <w:tcW w:w="630" w:type="dxa"/>
            <w:vAlign w:val="center"/>
          </w:tcPr>
          <w:p w14:paraId="0A5CC1AD"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37EC1BF"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đăng nhập</w:t>
            </w:r>
          </w:p>
        </w:tc>
        <w:tc>
          <w:tcPr>
            <w:tcW w:w="5580" w:type="dxa"/>
            <w:vAlign w:val="center"/>
          </w:tcPr>
          <w:p w14:paraId="50DB8331" w14:textId="77777777" w:rsidR="00FA0941" w:rsidRPr="00F81F48" w:rsidRDefault="00FA0941" w:rsidP="00FA0941">
            <w:pPr>
              <w:spacing w:before="60" w:after="60" w:line="240" w:lineRule="auto"/>
              <w:jc w:val="left"/>
              <w:rPr>
                <w:rFonts w:cs="Times New Roman"/>
                <w:noProof/>
              </w:rPr>
            </w:pPr>
            <w:r w:rsidRPr="00F81F48">
              <w:rPr>
                <w:rFonts w:cs="Times New Roman"/>
                <w:noProof/>
              </w:rPr>
              <w:t>Kiểm tra tính đúng đắn của dữ liệu tên đăng nhập, mật khẩu được nhập vào:</w:t>
            </w:r>
          </w:p>
          <w:p w14:paraId="1044E198" w14:textId="77777777" w:rsidR="00FA0941" w:rsidRPr="00F81F48" w:rsidRDefault="00FA0941" w:rsidP="00FA0941">
            <w:pPr>
              <w:numPr>
                <w:ilvl w:val="0"/>
                <w:numId w:val="42"/>
              </w:numPr>
              <w:spacing w:before="60" w:after="60" w:line="240" w:lineRule="auto"/>
              <w:ind w:left="402"/>
              <w:jc w:val="left"/>
              <w:rPr>
                <w:rFonts w:cs="Times New Roman"/>
                <w:noProof/>
              </w:rPr>
            </w:pPr>
            <w:r w:rsidRPr="00F81F48">
              <w:rPr>
                <w:rFonts w:cs="Times New Roman"/>
                <w:noProof/>
              </w:rPr>
              <w:t>Đúng : Đăng nhập thành công. Load form màn hình chính</w:t>
            </w:r>
          </w:p>
          <w:p w14:paraId="3D8F422F" w14:textId="77777777" w:rsidR="00FA0941" w:rsidRPr="00F81F48" w:rsidRDefault="00FA0941" w:rsidP="00FA0941">
            <w:pPr>
              <w:numPr>
                <w:ilvl w:val="0"/>
                <w:numId w:val="42"/>
              </w:numPr>
              <w:spacing w:before="60" w:after="60" w:line="240" w:lineRule="auto"/>
              <w:ind w:left="402"/>
              <w:jc w:val="left"/>
              <w:rPr>
                <w:rFonts w:cs="Times New Roman"/>
                <w:noProof/>
              </w:rPr>
            </w:pPr>
            <w:r w:rsidRPr="00F81F48">
              <w:rPr>
                <w:rFonts w:cs="Times New Roman"/>
                <w:noProof/>
              </w:rPr>
              <w:t>Sai: Thông báo lỗi. Nhập lại tên đăng nhập mật khẩu</w:t>
            </w:r>
          </w:p>
        </w:tc>
        <w:tc>
          <w:tcPr>
            <w:tcW w:w="1170" w:type="dxa"/>
            <w:vAlign w:val="center"/>
          </w:tcPr>
          <w:p w14:paraId="3BEAE73B" w14:textId="77777777" w:rsidR="00FA0941" w:rsidRPr="00F81F48" w:rsidRDefault="00FA0941" w:rsidP="00FA0941">
            <w:pPr>
              <w:spacing w:before="60" w:after="60" w:line="240" w:lineRule="auto"/>
              <w:jc w:val="left"/>
              <w:rPr>
                <w:rFonts w:cs="Times New Roman"/>
                <w:noProof/>
              </w:rPr>
            </w:pPr>
          </w:p>
        </w:tc>
      </w:tr>
      <w:tr w:rsidR="00FA0941" w:rsidRPr="00F81F48" w14:paraId="6EB8A821" w14:textId="77777777" w:rsidTr="008940E4">
        <w:trPr>
          <w:trHeight w:val="20"/>
        </w:trPr>
        <w:tc>
          <w:tcPr>
            <w:tcW w:w="630" w:type="dxa"/>
            <w:vAlign w:val="center"/>
          </w:tcPr>
          <w:p w14:paraId="7AEE3E7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20DF2CAE"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Thoát</w:t>
            </w:r>
          </w:p>
        </w:tc>
        <w:tc>
          <w:tcPr>
            <w:tcW w:w="5580" w:type="dxa"/>
            <w:vAlign w:val="center"/>
          </w:tcPr>
          <w:p w14:paraId="2CC1D3C6"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chương trình</w:t>
            </w:r>
          </w:p>
        </w:tc>
        <w:tc>
          <w:tcPr>
            <w:tcW w:w="1170" w:type="dxa"/>
            <w:vAlign w:val="center"/>
          </w:tcPr>
          <w:p w14:paraId="22E60E20" w14:textId="77777777" w:rsidR="00FA0941" w:rsidRPr="00F81F48" w:rsidRDefault="00FA0941" w:rsidP="00FA0941">
            <w:pPr>
              <w:spacing w:before="60" w:after="60" w:line="240" w:lineRule="auto"/>
              <w:jc w:val="left"/>
              <w:rPr>
                <w:rFonts w:cs="Times New Roman"/>
                <w:noProof/>
              </w:rPr>
            </w:pPr>
          </w:p>
        </w:tc>
      </w:tr>
    </w:tbl>
    <w:p w14:paraId="3D16F745" w14:textId="77777777" w:rsidR="00FA0941" w:rsidRPr="00F81F48" w:rsidRDefault="00FA0941" w:rsidP="00FA0941"/>
    <w:p w14:paraId="3518E084" w14:textId="77777777"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val="vi-VN" w:eastAsia="vi-VN"/>
        </w:rPr>
        <w:lastRenderedPageBreak/>
        <w:t xml:space="preserve"> Thiết kế màn h</w:t>
      </w:r>
      <w:r w:rsidRPr="00F81F48">
        <w:rPr>
          <w:b/>
          <w:bCs/>
          <w:sz w:val="24"/>
          <w:szCs w:val="22"/>
          <w:lang w:eastAsia="vi-VN"/>
        </w:rPr>
        <w:t>ình chính</w:t>
      </w:r>
    </w:p>
    <w:p w14:paraId="166A089D" w14:textId="66FA130E" w:rsidR="00FA0941" w:rsidRPr="00F81F48" w:rsidRDefault="00FA0941" w:rsidP="00FA0941">
      <w:pPr>
        <w:rPr>
          <w:noProof/>
        </w:rPr>
      </w:pPr>
      <w:r w:rsidRPr="00F81F48">
        <w:rPr>
          <w:noProof/>
        </w:rPr>
        <w:drawing>
          <wp:inline distT="0" distB="0" distL="0" distR="0" wp14:anchorId="21417883" wp14:editId="29B1FFF0">
            <wp:extent cx="5915025" cy="350385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843" cy="3506112"/>
                    </a:xfrm>
                    <a:prstGeom prst="rect">
                      <a:avLst/>
                    </a:prstGeom>
                    <a:noFill/>
                    <a:ln>
                      <a:noFill/>
                    </a:ln>
                  </pic:spPr>
                </pic:pic>
              </a:graphicData>
            </a:graphic>
          </wp:inline>
        </w:drawing>
      </w:r>
    </w:p>
    <w:p w14:paraId="22B9F4FA" w14:textId="67DF4425" w:rsidR="001D3DC3" w:rsidRPr="00F81F48" w:rsidRDefault="001D3DC3" w:rsidP="001D3DC3">
      <w:pPr>
        <w:jc w:val="center"/>
        <w:rPr>
          <w:lang w:eastAsia="vi-VN"/>
        </w:rPr>
      </w:pPr>
      <w:r w:rsidRPr="00F81F48">
        <w:rPr>
          <w:lang w:eastAsia="vi-VN"/>
        </w:rPr>
        <w:t>Hình 3.3.</w:t>
      </w:r>
      <w:r w:rsidR="00226354" w:rsidRPr="00F81F48">
        <w:rPr>
          <w:lang w:eastAsia="vi-VN"/>
        </w:rPr>
        <w:t>3</w:t>
      </w:r>
      <w:r w:rsidR="009C2E84" w:rsidRPr="00F81F48">
        <w:rPr>
          <w:lang w:eastAsia="vi-VN"/>
        </w:rPr>
        <w:t xml:space="preserve"> -</w:t>
      </w:r>
      <w:r w:rsidRPr="00F81F48">
        <w:rPr>
          <w:lang w:eastAsia="vi-VN"/>
        </w:rPr>
        <w:t xml:space="preserve"> Màn hình chính</w:t>
      </w:r>
    </w:p>
    <w:p w14:paraId="7CD92EA5" w14:textId="10A14F89" w:rsidR="00FA0941" w:rsidRPr="00F81F48" w:rsidRDefault="00FA0941" w:rsidP="00FE0FDD">
      <w:pPr>
        <w:ind w:left="720"/>
        <w:rPr>
          <w:noProof/>
        </w:rPr>
      </w:pPr>
      <w:r w:rsidRPr="00F81F48">
        <w:rPr>
          <w:noProof/>
        </w:rPr>
        <w:t>Danh sách các biến cố</w:t>
      </w:r>
    </w:p>
    <w:p w14:paraId="1774E9D4" w14:textId="12CB9160" w:rsidR="00146D75" w:rsidRPr="00F81F48" w:rsidRDefault="00146D75" w:rsidP="00146D75">
      <w:pPr>
        <w:jc w:val="center"/>
        <w:rPr>
          <w:noProof/>
        </w:rPr>
      </w:pPr>
      <w:r w:rsidRPr="00F81F48">
        <w:t>Bảng 3.3.</w:t>
      </w:r>
      <w:r w:rsidR="00210A03" w:rsidRPr="00F81F48">
        <w:t>2</w:t>
      </w:r>
      <w:r w:rsidRPr="00F81F48">
        <w:t xml:space="preserve"> – </w:t>
      </w:r>
      <w:r w:rsidRPr="00F81F48">
        <w:rPr>
          <w:noProof/>
        </w:rPr>
        <w:t>Danh sách các biến cố màn hình chính</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870"/>
        <w:gridCol w:w="3510"/>
        <w:gridCol w:w="1170"/>
      </w:tblGrid>
      <w:tr w:rsidR="00FA0941" w:rsidRPr="00F81F48" w14:paraId="7079731F" w14:textId="77777777" w:rsidTr="008940E4">
        <w:tc>
          <w:tcPr>
            <w:tcW w:w="630" w:type="dxa"/>
            <w:shd w:val="clear" w:color="auto" w:fill="C0C0C0"/>
            <w:vAlign w:val="center"/>
          </w:tcPr>
          <w:p w14:paraId="32DF785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3870" w:type="dxa"/>
            <w:shd w:val="clear" w:color="auto" w:fill="C0C0C0"/>
            <w:vAlign w:val="center"/>
          </w:tcPr>
          <w:p w14:paraId="42175F0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3510" w:type="dxa"/>
            <w:shd w:val="clear" w:color="auto" w:fill="C0C0C0"/>
          </w:tcPr>
          <w:p w14:paraId="15A5010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6247A6C"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04DD8CF" w14:textId="77777777" w:rsidTr="008940E4">
        <w:trPr>
          <w:trHeight w:val="20"/>
        </w:trPr>
        <w:tc>
          <w:tcPr>
            <w:tcW w:w="630" w:type="dxa"/>
            <w:vAlign w:val="center"/>
          </w:tcPr>
          <w:p w14:paraId="7E42700F"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3870" w:type="dxa"/>
            <w:vAlign w:val="center"/>
          </w:tcPr>
          <w:p w14:paraId="55D1DCC5"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phòng</w:t>
            </w:r>
          </w:p>
        </w:tc>
        <w:tc>
          <w:tcPr>
            <w:tcW w:w="3510" w:type="dxa"/>
            <w:vAlign w:val="center"/>
          </w:tcPr>
          <w:p w14:paraId="6F0F4C0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phòng</w:t>
            </w:r>
          </w:p>
        </w:tc>
        <w:tc>
          <w:tcPr>
            <w:tcW w:w="1170" w:type="dxa"/>
            <w:vAlign w:val="center"/>
          </w:tcPr>
          <w:p w14:paraId="38E3A56B" w14:textId="77777777" w:rsidR="00FA0941" w:rsidRPr="00F81F48" w:rsidRDefault="00FA0941" w:rsidP="00FA0941">
            <w:pPr>
              <w:spacing w:before="60" w:after="60" w:line="240" w:lineRule="auto"/>
              <w:jc w:val="left"/>
              <w:rPr>
                <w:rFonts w:cs="Times New Roman"/>
                <w:noProof/>
              </w:rPr>
            </w:pPr>
          </w:p>
        </w:tc>
      </w:tr>
      <w:tr w:rsidR="00FA0941" w:rsidRPr="00F81F48" w14:paraId="73C06222" w14:textId="77777777" w:rsidTr="008940E4">
        <w:trPr>
          <w:trHeight w:val="20"/>
        </w:trPr>
        <w:tc>
          <w:tcPr>
            <w:tcW w:w="630" w:type="dxa"/>
            <w:vAlign w:val="center"/>
          </w:tcPr>
          <w:p w14:paraId="158335FF"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3870" w:type="dxa"/>
            <w:vAlign w:val="center"/>
          </w:tcPr>
          <w:p w14:paraId="65BB4556"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đặt phòng</w:t>
            </w:r>
          </w:p>
        </w:tc>
        <w:tc>
          <w:tcPr>
            <w:tcW w:w="3510" w:type="dxa"/>
            <w:vAlign w:val="center"/>
          </w:tcPr>
          <w:p w14:paraId="5C5FDBF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đặt phòng</w:t>
            </w:r>
          </w:p>
        </w:tc>
        <w:tc>
          <w:tcPr>
            <w:tcW w:w="1170" w:type="dxa"/>
            <w:vAlign w:val="center"/>
          </w:tcPr>
          <w:p w14:paraId="64859560" w14:textId="77777777" w:rsidR="00FA0941" w:rsidRPr="00F81F48" w:rsidRDefault="00FA0941" w:rsidP="00FA0941">
            <w:pPr>
              <w:spacing w:before="60" w:after="60" w:line="240" w:lineRule="auto"/>
              <w:jc w:val="left"/>
              <w:rPr>
                <w:rFonts w:cs="Times New Roman"/>
                <w:noProof/>
              </w:rPr>
            </w:pPr>
          </w:p>
        </w:tc>
      </w:tr>
      <w:tr w:rsidR="00FA0941" w:rsidRPr="00F81F48" w14:paraId="2784D72F" w14:textId="77777777" w:rsidTr="008940E4">
        <w:trPr>
          <w:trHeight w:val="20"/>
        </w:trPr>
        <w:tc>
          <w:tcPr>
            <w:tcW w:w="630" w:type="dxa"/>
            <w:vAlign w:val="center"/>
          </w:tcPr>
          <w:p w14:paraId="36819F86"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3870" w:type="dxa"/>
            <w:vAlign w:val="center"/>
          </w:tcPr>
          <w:p w14:paraId="25D1A42F"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phiếu thuê</w:t>
            </w:r>
          </w:p>
        </w:tc>
        <w:tc>
          <w:tcPr>
            <w:tcW w:w="3510" w:type="dxa"/>
            <w:vAlign w:val="center"/>
          </w:tcPr>
          <w:p w14:paraId="7694640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phiếu thuê</w:t>
            </w:r>
          </w:p>
        </w:tc>
        <w:tc>
          <w:tcPr>
            <w:tcW w:w="1170" w:type="dxa"/>
            <w:vAlign w:val="center"/>
          </w:tcPr>
          <w:p w14:paraId="35CD7EC3" w14:textId="77777777" w:rsidR="00FA0941" w:rsidRPr="00F81F48" w:rsidRDefault="00FA0941" w:rsidP="00FA0941">
            <w:pPr>
              <w:spacing w:before="60" w:after="60" w:line="240" w:lineRule="auto"/>
              <w:jc w:val="left"/>
              <w:rPr>
                <w:rFonts w:cs="Times New Roman"/>
                <w:noProof/>
              </w:rPr>
            </w:pPr>
          </w:p>
        </w:tc>
      </w:tr>
      <w:tr w:rsidR="00FA0941" w:rsidRPr="00F81F48" w14:paraId="4EBF1BF6" w14:textId="77777777" w:rsidTr="008940E4">
        <w:trPr>
          <w:trHeight w:val="20"/>
        </w:trPr>
        <w:tc>
          <w:tcPr>
            <w:tcW w:w="630" w:type="dxa"/>
            <w:vAlign w:val="center"/>
          </w:tcPr>
          <w:p w14:paraId="2E3FDF79"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3870" w:type="dxa"/>
            <w:vAlign w:val="center"/>
          </w:tcPr>
          <w:p w14:paraId="636CDDAD"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khách hàng</w:t>
            </w:r>
          </w:p>
        </w:tc>
        <w:tc>
          <w:tcPr>
            <w:tcW w:w="3510" w:type="dxa"/>
            <w:vAlign w:val="center"/>
          </w:tcPr>
          <w:p w14:paraId="628122F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khách hàng</w:t>
            </w:r>
          </w:p>
        </w:tc>
        <w:tc>
          <w:tcPr>
            <w:tcW w:w="1170" w:type="dxa"/>
            <w:vAlign w:val="center"/>
          </w:tcPr>
          <w:p w14:paraId="0F266360" w14:textId="77777777" w:rsidR="00FA0941" w:rsidRPr="00F81F48" w:rsidRDefault="00FA0941" w:rsidP="00FA0941">
            <w:pPr>
              <w:spacing w:before="60" w:after="60" w:line="240" w:lineRule="auto"/>
              <w:jc w:val="left"/>
              <w:rPr>
                <w:rFonts w:cs="Times New Roman"/>
                <w:noProof/>
              </w:rPr>
            </w:pPr>
          </w:p>
        </w:tc>
      </w:tr>
      <w:tr w:rsidR="00FA0941" w:rsidRPr="00F81F48" w14:paraId="251D3FF4" w14:textId="77777777" w:rsidTr="008940E4">
        <w:trPr>
          <w:trHeight w:val="20"/>
        </w:trPr>
        <w:tc>
          <w:tcPr>
            <w:tcW w:w="630" w:type="dxa"/>
            <w:vAlign w:val="center"/>
          </w:tcPr>
          <w:p w14:paraId="14A08E27" w14:textId="77777777" w:rsidR="00FA0941" w:rsidRPr="00F81F48" w:rsidRDefault="00FA0941" w:rsidP="00FA0941">
            <w:pPr>
              <w:spacing w:before="60" w:after="60" w:line="240" w:lineRule="auto"/>
              <w:jc w:val="center"/>
              <w:rPr>
                <w:rFonts w:cs="Times New Roman"/>
                <w:noProof/>
              </w:rPr>
            </w:pPr>
            <w:r w:rsidRPr="00F81F48">
              <w:rPr>
                <w:rFonts w:cs="Times New Roman"/>
                <w:noProof/>
              </w:rPr>
              <w:t>5</w:t>
            </w:r>
          </w:p>
        </w:tc>
        <w:tc>
          <w:tcPr>
            <w:tcW w:w="3870" w:type="dxa"/>
            <w:vAlign w:val="center"/>
          </w:tcPr>
          <w:p w14:paraId="6E7A2337"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dịch vụ</w:t>
            </w:r>
          </w:p>
        </w:tc>
        <w:tc>
          <w:tcPr>
            <w:tcW w:w="3510" w:type="dxa"/>
            <w:vAlign w:val="center"/>
          </w:tcPr>
          <w:p w14:paraId="5EA5E5E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dịch vụ</w:t>
            </w:r>
          </w:p>
        </w:tc>
        <w:tc>
          <w:tcPr>
            <w:tcW w:w="1170" w:type="dxa"/>
            <w:vAlign w:val="center"/>
          </w:tcPr>
          <w:p w14:paraId="1D717835" w14:textId="77777777" w:rsidR="00FA0941" w:rsidRPr="00F81F48" w:rsidRDefault="00FA0941" w:rsidP="00FA0941">
            <w:pPr>
              <w:spacing w:before="60" w:after="60" w:line="240" w:lineRule="auto"/>
              <w:jc w:val="left"/>
              <w:rPr>
                <w:rFonts w:cs="Times New Roman"/>
                <w:noProof/>
              </w:rPr>
            </w:pPr>
          </w:p>
        </w:tc>
      </w:tr>
      <w:tr w:rsidR="00FA0941" w:rsidRPr="00F81F48" w14:paraId="1D4DBF1B" w14:textId="77777777" w:rsidTr="008940E4">
        <w:trPr>
          <w:trHeight w:val="20"/>
        </w:trPr>
        <w:tc>
          <w:tcPr>
            <w:tcW w:w="630" w:type="dxa"/>
            <w:vAlign w:val="center"/>
          </w:tcPr>
          <w:p w14:paraId="6E2B3E0B" w14:textId="77777777" w:rsidR="00FA0941" w:rsidRPr="00F81F48" w:rsidRDefault="00FA0941" w:rsidP="00FA0941">
            <w:pPr>
              <w:spacing w:before="60" w:after="60" w:line="240" w:lineRule="auto"/>
              <w:jc w:val="center"/>
              <w:rPr>
                <w:rFonts w:cs="Times New Roman"/>
                <w:noProof/>
              </w:rPr>
            </w:pPr>
            <w:r w:rsidRPr="00F81F48">
              <w:rPr>
                <w:rFonts w:cs="Times New Roman"/>
                <w:noProof/>
              </w:rPr>
              <w:t>6</w:t>
            </w:r>
          </w:p>
        </w:tc>
        <w:tc>
          <w:tcPr>
            <w:tcW w:w="3870" w:type="dxa"/>
            <w:vAlign w:val="center"/>
          </w:tcPr>
          <w:p w14:paraId="0BF81400"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nhân viên</w:t>
            </w:r>
          </w:p>
        </w:tc>
        <w:tc>
          <w:tcPr>
            <w:tcW w:w="3510" w:type="dxa"/>
            <w:vAlign w:val="center"/>
          </w:tcPr>
          <w:p w14:paraId="4723FBF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nhân viên</w:t>
            </w:r>
          </w:p>
        </w:tc>
        <w:tc>
          <w:tcPr>
            <w:tcW w:w="1170" w:type="dxa"/>
            <w:vAlign w:val="center"/>
          </w:tcPr>
          <w:p w14:paraId="4A864D3B" w14:textId="77777777" w:rsidR="00FA0941" w:rsidRPr="00F81F48" w:rsidRDefault="00FA0941" w:rsidP="00FA0941">
            <w:pPr>
              <w:spacing w:before="60" w:after="60" w:line="240" w:lineRule="auto"/>
              <w:jc w:val="left"/>
              <w:rPr>
                <w:rFonts w:cs="Times New Roman"/>
                <w:noProof/>
              </w:rPr>
            </w:pPr>
          </w:p>
        </w:tc>
      </w:tr>
      <w:tr w:rsidR="00FA0941" w:rsidRPr="00F81F48" w14:paraId="27EEA7CD" w14:textId="77777777" w:rsidTr="008940E4">
        <w:trPr>
          <w:trHeight w:val="20"/>
        </w:trPr>
        <w:tc>
          <w:tcPr>
            <w:tcW w:w="630" w:type="dxa"/>
            <w:vAlign w:val="center"/>
          </w:tcPr>
          <w:p w14:paraId="4AA92D26" w14:textId="77777777" w:rsidR="00FA0941" w:rsidRPr="00F81F48" w:rsidRDefault="00FA0941" w:rsidP="00FA0941">
            <w:pPr>
              <w:spacing w:before="60" w:after="60" w:line="240" w:lineRule="auto"/>
              <w:jc w:val="center"/>
              <w:rPr>
                <w:rFonts w:cs="Times New Roman"/>
                <w:noProof/>
              </w:rPr>
            </w:pPr>
            <w:r w:rsidRPr="00F81F48">
              <w:rPr>
                <w:rFonts w:cs="Times New Roman"/>
                <w:noProof/>
              </w:rPr>
              <w:t>7</w:t>
            </w:r>
          </w:p>
        </w:tc>
        <w:tc>
          <w:tcPr>
            <w:tcW w:w="3870" w:type="dxa"/>
            <w:vAlign w:val="center"/>
          </w:tcPr>
          <w:p w14:paraId="5735E970"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Báo cáo tháng</w:t>
            </w:r>
          </w:p>
        </w:tc>
        <w:tc>
          <w:tcPr>
            <w:tcW w:w="3510" w:type="dxa"/>
            <w:vAlign w:val="center"/>
          </w:tcPr>
          <w:p w14:paraId="4A49575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báo cáo thánh</w:t>
            </w:r>
          </w:p>
        </w:tc>
        <w:tc>
          <w:tcPr>
            <w:tcW w:w="1170" w:type="dxa"/>
            <w:vAlign w:val="center"/>
          </w:tcPr>
          <w:p w14:paraId="7AA85C6C" w14:textId="77777777" w:rsidR="00FA0941" w:rsidRPr="00F81F48" w:rsidRDefault="00FA0941" w:rsidP="00FA0941">
            <w:pPr>
              <w:spacing w:before="60" w:after="60" w:line="240" w:lineRule="auto"/>
              <w:jc w:val="left"/>
              <w:rPr>
                <w:rFonts w:cs="Times New Roman"/>
                <w:noProof/>
              </w:rPr>
            </w:pPr>
          </w:p>
        </w:tc>
      </w:tr>
      <w:tr w:rsidR="00FA0941" w:rsidRPr="00F81F48" w14:paraId="4F713B41" w14:textId="77777777" w:rsidTr="008940E4">
        <w:trPr>
          <w:trHeight w:val="20"/>
        </w:trPr>
        <w:tc>
          <w:tcPr>
            <w:tcW w:w="630" w:type="dxa"/>
            <w:vAlign w:val="center"/>
          </w:tcPr>
          <w:p w14:paraId="09A83406" w14:textId="77777777" w:rsidR="00FA0941" w:rsidRPr="00F81F48" w:rsidRDefault="00FA0941" w:rsidP="00FA0941">
            <w:pPr>
              <w:spacing w:before="60" w:after="60" w:line="240" w:lineRule="auto"/>
              <w:jc w:val="center"/>
              <w:rPr>
                <w:rFonts w:cs="Times New Roman"/>
                <w:noProof/>
              </w:rPr>
            </w:pPr>
            <w:r w:rsidRPr="00F81F48">
              <w:rPr>
                <w:rFonts w:cs="Times New Roman"/>
                <w:noProof/>
              </w:rPr>
              <w:t>8</w:t>
            </w:r>
          </w:p>
        </w:tc>
        <w:tc>
          <w:tcPr>
            <w:tcW w:w="3870" w:type="dxa"/>
            <w:vAlign w:val="center"/>
          </w:tcPr>
          <w:p w14:paraId="14E087C6"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Hệ thống</w:t>
            </w:r>
          </w:p>
        </w:tc>
        <w:tc>
          <w:tcPr>
            <w:tcW w:w="3510" w:type="dxa"/>
            <w:vAlign w:val="center"/>
          </w:tcPr>
          <w:p w14:paraId="04C5763F"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hệ thống</w:t>
            </w:r>
          </w:p>
        </w:tc>
        <w:tc>
          <w:tcPr>
            <w:tcW w:w="1170" w:type="dxa"/>
            <w:vAlign w:val="center"/>
          </w:tcPr>
          <w:p w14:paraId="26561506" w14:textId="77777777" w:rsidR="00FA0941" w:rsidRPr="00F81F48" w:rsidRDefault="00FA0941" w:rsidP="00FA0941">
            <w:pPr>
              <w:spacing w:before="60" w:after="60" w:line="240" w:lineRule="auto"/>
              <w:jc w:val="left"/>
              <w:rPr>
                <w:rFonts w:cs="Times New Roman"/>
                <w:noProof/>
              </w:rPr>
            </w:pPr>
          </w:p>
        </w:tc>
      </w:tr>
    </w:tbl>
    <w:p w14:paraId="47B8F385" w14:textId="5A81701E" w:rsidR="00862BE4" w:rsidRPr="00862BE4" w:rsidRDefault="00862BE4" w:rsidP="00862BE4"/>
    <w:p w14:paraId="7ACB0B67" w14:textId="77777777" w:rsidR="00862BE4" w:rsidRDefault="00862BE4">
      <w:pPr>
        <w:spacing w:line="240" w:lineRule="auto"/>
        <w:jc w:val="left"/>
        <w:rPr>
          <w:b/>
          <w:bCs/>
          <w:sz w:val="24"/>
          <w:szCs w:val="22"/>
          <w:lang w:eastAsia="vi-VN"/>
        </w:rPr>
      </w:pPr>
      <w:r>
        <w:rPr>
          <w:b/>
          <w:bCs/>
          <w:sz w:val="24"/>
          <w:szCs w:val="22"/>
          <w:lang w:eastAsia="vi-VN"/>
        </w:rPr>
        <w:br w:type="page"/>
      </w:r>
    </w:p>
    <w:p w14:paraId="45FB0FAB" w14:textId="1D630532"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đặt phòng</w:t>
      </w:r>
    </w:p>
    <w:p w14:paraId="4B94F1E8" w14:textId="77777777" w:rsidR="00FA0941" w:rsidRPr="00F81F48" w:rsidRDefault="00FA0941" w:rsidP="00FE0FDD">
      <w:pPr>
        <w:pStyle w:val="ListParagraph"/>
        <w:numPr>
          <w:ilvl w:val="0"/>
          <w:numId w:val="48"/>
        </w:numPr>
        <w:rPr>
          <w:b/>
          <w:lang w:eastAsia="vi-VN"/>
        </w:rPr>
      </w:pPr>
      <w:r w:rsidRPr="00F81F48">
        <w:rPr>
          <w:b/>
          <w:lang w:eastAsia="vi-VN"/>
        </w:rPr>
        <w:t>Màn hình chính quản lý đặt phòng</w:t>
      </w:r>
    </w:p>
    <w:p w14:paraId="2C112281" w14:textId="5AFC9314" w:rsidR="00FA0941" w:rsidRPr="00F81F48" w:rsidRDefault="00FA0941" w:rsidP="00FA0941">
      <w:pPr>
        <w:jc w:val="center"/>
        <w:rPr>
          <w:lang w:eastAsia="vi-VN"/>
        </w:rPr>
      </w:pPr>
      <w:r w:rsidRPr="00F81F48">
        <w:rPr>
          <w:noProof/>
        </w:rPr>
        <w:drawing>
          <wp:inline distT="0" distB="0" distL="0" distR="0" wp14:anchorId="414AFEB8" wp14:editId="751AC0C4">
            <wp:extent cx="6187440" cy="3680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680460"/>
                    </a:xfrm>
                    <a:prstGeom prst="rect">
                      <a:avLst/>
                    </a:prstGeom>
                    <a:noFill/>
                    <a:ln>
                      <a:noFill/>
                    </a:ln>
                  </pic:spPr>
                </pic:pic>
              </a:graphicData>
            </a:graphic>
          </wp:inline>
        </w:drawing>
      </w:r>
    </w:p>
    <w:p w14:paraId="26A357C9" w14:textId="2114F95A" w:rsidR="00DE29B0" w:rsidRPr="00F81F48" w:rsidRDefault="00DE29B0" w:rsidP="00DE29B0">
      <w:pPr>
        <w:jc w:val="center"/>
        <w:rPr>
          <w:lang w:eastAsia="vi-VN"/>
        </w:rPr>
      </w:pPr>
      <w:r w:rsidRPr="00F81F48">
        <w:rPr>
          <w:lang w:eastAsia="vi-VN"/>
        </w:rPr>
        <w:t>Hình 3.3.</w:t>
      </w:r>
      <w:r w:rsidR="002B2F50" w:rsidRPr="00F81F48">
        <w:rPr>
          <w:lang w:eastAsia="vi-VN"/>
        </w:rPr>
        <w:t>4</w:t>
      </w:r>
      <w:r w:rsidRPr="00F81F48">
        <w:rPr>
          <w:lang w:eastAsia="vi-VN"/>
        </w:rPr>
        <w:t xml:space="preserve"> - Màn hình quản lý phòng</w:t>
      </w:r>
    </w:p>
    <w:p w14:paraId="3CAEB402" w14:textId="77777777" w:rsidR="00566289" w:rsidRPr="00F81F48" w:rsidRDefault="00566289" w:rsidP="00DE29B0">
      <w:pPr>
        <w:jc w:val="center"/>
        <w:rPr>
          <w:lang w:eastAsia="vi-VN"/>
        </w:rPr>
      </w:pPr>
    </w:p>
    <w:p w14:paraId="286584CF" w14:textId="418FD7E9" w:rsidR="00FA0941" w:rsidRPr="00F81F48" w:rsidRDefault="00FA0941" w:rsidP="00726DE9">
      <w:pPr>
        <w:ind w:left="720"/>
        <w:rPr>
          <w:lang w:eastAsia="vi-VN"/>
        </w:rPr>
      </w:pPr>
      <w:r w:rsidRPr="00F81F48">
        <w:rPr>
          <w:lang w:eastAsia="vi-VN"/>
        </w:rPr>
        <w:t>Danh sách các biến cố</w:t>
      </w:r>
    </w:p>
    <w:p w14:paraId="465ACBED" w14:textId="37FC987E" w:rsidR="0039339D" w:rsidRPr="00F81F48" w:rsidRDefault="0039339D" w:rsidP="0039339D">
      <w:pPr>
        <w:jc w:val="center"/>
        <w:rPr>
          <w:noProof/>
        </w:rPr>
      </w:pPr>
      <w:r w:rsidRPr="00F81F48">
        <w:t>Bảng 3.3.</w:t>
      </w:r>
      <w:r w:rsidR="00210A03" w:rsidRPr="00F81F48">
        <w:t>3</w:t>
      </w:r>
      <w:r w:rsidRPr="00F81F48">
        <w:t xml:space="preserve"> – </w:t>
      </w:r>
      <w:r w:rsidRPr="00F81F48">
        <w:rPr>
          <w:noProof/>
        </w:rPr>
        <w:t>Danh sách các biến cố màn hình quản lý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D521C83" w14:textId="77777777" w:rsidTr="008940E4">
        <w:tc>
          <w:tcPr>
            <w:tcW w:w="630" w:type="dxa"/>
            <w:shd w:val="clear" w:color="auto" w:fill="C0C0C0"/>
            <w:vAlign w:val="center"/>
          </w:tcPr>
          <w:p w14:paraId="59A4B9C9"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F7843E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63D13C9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D0D967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CC1B2F4" w14:textId="77777777" w:rsidTr="008940E4">
        <w:trPr>
          <w:trHeight w:val="20"/>
        </w:trPr>
        <w:tc>
          <w:tcPr>
            <w:tcW w:w="630" w:type="dxa"/>
            <w:vAlign w:val="center"/>
          </w:tcPr>
          <w:p w14:paraId="121C99F2"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6E4A8FE9"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thêm phòng</w:t>
            </w:r>
          </w:p>
        </w:tc>
        <w:tc>
          <w:tcPr>
            <w:tcW w:w="5580" w:type="dxa"/>
            <w:vAlign w:val="center"/>
          </w:tcPr>
          <w:p w14:paraId="3D7FC3EC"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thêm phòng mới - hiện thị màn hình thêm phòng</w:t>
            </w:r>
          </w:p>
        </w:tc>
        <w:tc>
          <w:tcPr>
            <w:tcW w:w="1170" w:type="dxa"/>
            <w:vAlign w:val="center"/>
          </w:tcPr>
          <w:p w14:paraId="698C0C53" w14:textId="77777777" w:rsidR="00FA0941" w:rsidRPr="00F81F48" w:rsidRDefault="00FA0941" w:rsidP="00FA0941">
            <w:pPr>
              <w:spacing w:before="60" w:after="60" w:line="240" w:lineRule="auto"/>
              <w:jc w:val="left"/>
              <w:rPr>
                <w:rFonts w:cs="Times New Roman"/>
                <w:noProof/>
              </w:rPr>
            </w:pPr>
          </w:p>
        </w:tc>
      </w:tr>
      <w:tr w:rsidR="00FA0941" w:rsidRPr="00F81F48" w14:paraId="6CD533BF" w14:textId="77777777" w:rsidTr="008940E4">
        <w:trPr>
          <w:trHeight w:val="20"/>
        </w:trPr>
        <w:tc>
          <w:tcPr>
            <w:tcW w:w="630" w:type="dxa"/>
            <w:vAlign w:val="center"/>
          </w:tcPr>
          <w:p w14:paraId="6DFB1C92"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5583F663"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cập nhật phòng</w:t>
            </w:r>
          </w:p>
        </w:tc>
        <w:tc>
          <w:tcPr>
            <w:tcW w:w="5580" w:type="dxa"/>
            <w:vAlign w:val="center"/>
          </w:tcPr>
          <w:p w14:paraId="42901CCA"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cập nhật thông tin phòng đã lưu – hiện thị màn hình cập nhật phòng</w:t>
            </w:r>
          </w:p>
        </w:tc>
        <w:tc>
          <w:tcPr>
            <w:tcW w:w="1170" w:type="dxa"/>
            <w:vAlign w:val="center"/>
          </w:tcPr>
          <w:p w14:paraId="2DAD4FA5" w14:textId="77777777" w:rsidR="00FA0941" w:rsidRPr="00F81F48" w:rsidRDefault="00FA0941" w:rsidP="00FA0941">
            <w:pPr>
              <w:spacing w:before="60" w:after="60" w:line="240" w:lineRule="auto"/>
              <w:jc w:val="left"/>
              <w:rPr>
                <w:rFonts w:cs="Times New Roman"/>
                <w:noProof/>
              </w:rPr>
            </w:pPr>
          </w:p>
        </w:tc>
      </w:tr>
      <w:tr w:rsidR="00FA0941" w:rsidRPr="00F81F48" w14:paraId="4D42F9ED" w14:textId="77777777" w:rsidTr="008940E4">
        <w:trPr>
          <w:trHeight w:val="20"/>
        </w:trPr>
        <w:tc>
          <w:tcPr>
            <w:tcW w:w="630" w:type="dxa"/>
            <w:vAlign w:val="center"/>
          </w:tcPr>
          <w:p w14:paraId="4A2F192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0BE5B7AE"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xóa</w:t>
            </w:r>
          </w:p>
        </w:tc>
        <w:tc>
          <w:tcPr>
            <w:tcW w:w="5580" w:type="dxa"/>
            <w:vAlign w:val="center"/>
          </w:tcPr>
          <w:p w14:paraId="06C44A02"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xóa phòng đã chọn trong bảng danh danh sách phòng</w:t>
            </w:r>
          </w:p>
        </w:tc>
        <w:tc>
          <w:tcPr>
            <w:tcW w:w="1170" w:type="dxa"/>
            <w:vAlign w:val="center"/>
          </w:tcPr>
          <w:p w14:paraId="3357E041" w14:textId="77777777" w:rsidR="00FA0941" w:rsidRPr="00F81F48" w:rsidRDefault="00FA0941" w:rsidP="00FA0941">
            <w:pPr>
              <w:spacing w:before="60" w:after="60" w:line="240" w:lineRule="auto"/>
              <w:jc w:val="left"/>
              <w:rPr>
                <w:rFonts w:cs="Times New Roman"/>
                <w:noProof/>
              </w:rPr>
            </w:pPr>
          </w:p>
        </w:tc>
      </w:tr>
      <w:tr w:rsidR="00FA0941" w:rsidRPr="00F81F48" w14:paraId="0C1ADB50" w14:textId="77777777" w:rsidTr="008940E4">
        <w:trPr>
          <w:trHeight w:val="20"/>
        </w:trPr>
        <w:tc>
          <w:tcPr>
            <w:tcW w:w="630" w:type="dxa"/>
            <w:vAlign w:val="center"/>
          </w:tcPr>
          <w:p w14:paraId="1D7ACA8C"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0AB9215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phòng</w:t>
            </w:r>
          </w:p>
        </w:tc>
        <w:tc>
          <w:tcPr>
            <w:tcW w:w="5580" w:type="dxa"/>
            <w:vAlign w:val="center"/>
          </w:tcPr>
          <w:p w14:paraId="7B41078E"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phòng cùng các thông tin liên quan từ cở sở dữ liệu</w:t>
            </w:r>
          </w:p>
        </w:tc>
        <w:tc>
          <w:tcPr>
            <w:tcW w:w="1170" w:type="dxa"/>
            <w:vAlign w:val="center"/>
          </w:tcPr>
          <w:p w14:paraId="08CBC395" w14:textId="77777777" w:rsidR="00FA0941" w:rsidRPr="00F81F48" w:rsidRDefault="00FA0941" w:rsidP="00FA0941">
            <w:pPr>
              <w:spacing w:before="60" w:after="60" w:line="240" w:lineRule="auto"/>
              <w:jc w:val="left"/>
              <w:rPr>
                <w:rFonts w:cs="Times New Roman"/>
                <w:noProof/>
              </w:rPr>
            </w:pPr>
          </w:p>
        </w:tc>
      </w:tr>
    </w:tbl>
    <w:p w14:paraId="7D5C37AB" w14:textId="77777777" w:rsidR="00FA0941" w:rsidRPr="00F81F48" w:rsidRDefault="00FA0941" w:rsidP="00FA0941">
      <w:pPr>
        <w:rPr>
          <w:lang w:eastAsia="vi-VN"/>
        </w:rPr>
      </w:pPr>
    </w:p>
    <w:p w14:paraId="2ABEBB17" w14:textId="77777777" w:rsidR="00862BE4" w:rsidRDefault="00862BE4">
      <w:pPr>
        <w:spacing w:line="240" w:lineRule="auto"/>
        <w:jc w:val="left"/>
        <w:rPr>
          <w:b/>
          <w:lang w:eastAsia="vi-VN"/>
        </w:rPr>
      </w:pPr>
      <w:r>
        <w:rPr>
          <w:b/>
          <w:lang w:eastAsia="vi-VN"/>
        </w:rPr>
        <w:br w:type="page"/>
      </w:r>
    </w:p>
    <w:p w14:paraId="55D09062" w14:textId="0A6A4AA8" w:rsidR="00FA0941" w:rsidRPr="00F81F48" w:rsidRDefault="00FA0941" w:rsidP="00726DE9">
      <w:pPr>
        <w:pStyle w:val="ListParagraph"/>
        <w:numPr>
          <w:ilvl w:val="0"/>
          <w:numId w:val="49"/>
        </w:numPr>
        <w:rPr>
          <w:b/>
          <w:lang w:eastAsia="vi-VN"/>
        </w:rPr>
      </w:pPr>
      <w:r w:rsidRPr="00F81F48">
        <w:rPr>
          <w:b/>
          <w:lang w:eastAsia="vi-VN"/>
        </w:rPr>
        <w:lastRenderedPageBreak/>
        <w:t>Màn hình thêm phòng</w:t>
      </w:r>
    </w:p>
    <w:p w14:paraId="3D3FE3C8" w14:textId="4D521ACB" w:rsidR="00FA0941" w:rsidRPr="00F81F48" w:rsidRDefault="00FA0941" w:rsidP="00FA0941">
      <w:pPr>
        <w:rPr>
          <w:lang w:eastAsia="vi-VN"/>
        </w:rPr>
      </w:pPr>
      <w:r w:rsidRPr="00F81F48">
        <w:rPr>
          <w:noProof/>
        </w:rPr>
        <w:drawing>
          <wp:inline distT="0" distB="0" distL="0" distR="0" wp14:anchorId="1E621CEF" wp14:editId="34FCCEDF">
            <wp:extent cx="619506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060" cy="3688080"/>
                    </a:xfrm>
                    <a:prstGeom prst="rect">
                      <a:avLst/>
                    </a:prstGeom>
                    <a:noFill/>
                    <a:ln>
                      <a:noFill/>
                    </a:ln>
                  </pic:spPr>
                </pic:pic>
              </a:graphicData>
            </a:graphic>
          </wp:inline>
        </w:drawing>
      </w:r>
    </w:p>
    <w:p w14:paraId="61DABAF5" w14:textId="7CAF9D8B" w:rsidR="00D03F08" w:rsidRPr="00F81F48" w:rsidRDefault="00D03F08" w:rsidP="00D03F08">
      <w:pPr>
        <w:jc w:val="center"/>
        <w:rPr>
          <w:lang w:eastAsia="vi-VN"/>
        </w:rPr>
      </w:pPr>
      <w:r w:rsidRPr="00F81F48">
        <w:rPr>
          <w:lang w:eastAsia="vi-VN"/>
        </w:rPr>
        <w:t>Hình 3.3.</w:t>
      </w:r>
      <w:r w:rsidR="00DC393E" w:rsidRPr="00F81F48">
        <w:rPr>
          <w:lang w:eastAsia="vi-VN"/>
        </w:rPr>
        <w:t>5</w:t>
      </w:r>
      <w:r w:rsidRPr="00F81F48">
        <w:rPr>
          <w:lang w:eastAsia="vi-VN"/>
        </w:rPr>
        <w:t xml:space="preserve"> - Màn hình thêm phòng</w:t>
      </w:r>
    </w:p>
    <w:p w14:paraId="783BD262" w14:textId="77777777" w:rsidR="00566289" w:rsidRPr="00F81F48" w:rsidRDefault="00566289" w:rsidP="00D03F08">
      <w:pPr>
        <w:jc w:val="center"/>
        <w:rPr>
          <w:lang w:eastAsia="vi-VN"/>
        </w:rPr>
      </w:pPr>
    </w:p>
    <w:p w14:paraId="571243E0" w14:textId="016186F0" w:rsidR="00FA0941" w:rsidRPr="00F81F48" w:rsidRDefault="00FA0941" w:rsidP="00726DE9">
      <w:pPr>
        <w:ind w:left="720"/>
        <w:rPr>
          <w:lang w:eastAsia="vi-VN"/>
        </w:rPr>
      </w:pPr>
      <w:r w:rsidRPr="00F81F48">
        <w:rPr>
          <w:lang w:eastAsia="vi-VN"/>
        </w:rPr>
        <w:t>Danh sách các biến cố</w:t>
      </w:r>
    </w:p>
    <w:p w14:paraId="15825DFC" w14:textId="0BFDBE39" w:rsidR="00652C0C" w:rsidRPr="00F81F48" w:rsidRDefault="00652C0C" w:rsidP="00652C0C">
      <w:pPr>
        <w:jc w:val="center"/>
        <w:rPr>
          <w:noProof/>
        </w:rPr>
      </w:pPr>
      <w:r w:rsidRPr="00F81F48">
        <w:t>Bảng 3.3.</w:t>
      </w:r>
      <w:r w:rsidR="00DC393E" w:rsidRPr="00F81F48">
        <w:t>4</w:t>
      </w:r>
      <w:r w:rsidRPr="00F81F48">
        <w:t xml:space="preserve"> – </w:t>
      </w:r>
      <w:r w:rsidRPr="00F81F48">
        <w:rPr>
          <w:noProof/>
        </w:rPr>
        <w:t>Danh sách các biến cố màn hình thêm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412C7D61" w14:textId="77777777" w:rsidTr="008940E4">
        <w:tc>
          <w:tcPr>
            <w:tcW w:w="630" w:type="dxa"/>
            <w:shd w:val="clear" w:color="auto" w:fill="C0C0C0"/>
            <w:vAlign w:val="center"/>
          </w:tcPr>
          <w:p w14:paraId="72C2C88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3592FE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6345640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81B0F7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7C041AAD" w14:textId="77777777" w:rsidTr="008940E4">
        <w:trPr>
          <w:trHeight w:val="20"/>
        </w:trPr>
        <w:tc>
          <w:tcPr>
            <w:tcW w:w="630" w:type="dxa"/>
            <w:vAlign w:val="center"/>
          </w:tcPr>
          <w:p w14:paraId="62D2BA8B"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494B4B3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thêm phòng</w:t>
            </w:r>
          </w:p>
        </w:tc>
        <w:tc>
          <w:tcPr>
            <w:tcW w:w="5580" w:type="dxa"/>
            <w:vAlign w:val="center"/>
          </w:tcPr>
          <w:p w14:paraId="6890C22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phòng được thêm và các thông tin liên quan</w:t>
            </w:r>
          </w:p>
        </w:tc>
        <w:tc>
          <w:tcPr>
            <w:tcW w:w="1170" w:type="dxa"/>
            <w:vAlign w:val="center"/>
          </w:tcPr>
          <w:p w14:paraId="1475888C" w14:textId="77777777" w:rsidR="00FA0941" w:rsidRPr="00F81F48" w:rsidRDefault="00FA0941" w:rsidP="00FA0941">
            <w:pPr>
              <w:spacing w:before="60" w:after="60" w:line="240" w:lineRule="auto"/>
              <w:jc w:val="left"/>
              <w:rPr>
                <w:rFonts w:cs="Times New Roman"/>
                <w:noProof/>
              </w:rPr>
            </w:pPr>
          </w:p>
        </w:tc>
      </w:tr>
      <w:tr w:rsidR="00FA0941" w:rsidRPr="00F81F48" w14:paraId="192AF333" w14:textId="77777777" w:rsidTr="008940E4">
        <w:trPr>
          <w:trHeight w:val="20"/>
        </w:trPr>
        <w:tc>
          <w:tcPr>
            <w:tcW w:w="630" w:type="dxa"/>
            <w:vAlign w:val="center"/>
          </w:tcPr>
          <w:p w14:paraId="44806B6A"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0DA5920F"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3E1070B" w14:textId="77777777" w:rsidR="00FA0941" w:rsidRPr="00F81F48" w:rsidRDefault="00FA0941" w:rsidP="00FA0941">
            <w:pPr>
              <w:spacing w:before="60" w:after="60" w:line="240" w:lineRule="auto"/>
              <w:jc w:val="left"/>
              <w:rPr>
                <w:rFonts w:cs="Times New Roman"/>
                <w:noProof/>
              </w:rPr>
            </w:pPr>
            <w:r w:rsidRPr="00F81F48">
              <w:rPr>
                <w:rFonts w:cs="Times New Roman"/>
                <w:noProof/>
              </w:rPr>
              <w:t>Danh sách phòng mới cùng các thông tin kèm theo được lưu vào danh sách phòng</w:t>
            </w:r>
          </w:p>
        </w:tc>
        <w:tc>
          <w:tcPr>
            <w:tcW w:w="1170" w:type="dxa"/>
            <w:vAlign w:val="center"/>
          </w:tcPr>
          <w:p w14:paraId="0AD7F050" w14:textId="77777777" w:rsidR="00FA0941" w:rsidRPr="00F81F48" w:rsidRDefault="00FA0941" w:rsidP="00FA0941">
            <w:pPr>
              <w:spacing w:before="60" w:after="60" w:line="240" w:lineRule="auto"/>
              <w:jc w:val="left"/>
              <w:rPr>
                <w:rFonts w:cs="Times New Roman"/>
                <w:noProof/>
              </w:rPr>
            </w:pPr>
          </w:p>
        </w:tc>
      </w:tr>
      <w:tr w:rsidR="00FA0941" w:rsidRPr="00F81F48" w14:paraId="3A364078" w14:textId="77777777" w:rsidTr="008940E4">
        <w:trPr>
          <w:trHeight w:val="20"/>
        </w:trPr>
        <w:tc>
          <w:tcPr>
            <w:tcW w:w="630" w:type="dxa"/>
            <w:vAlign w:val="center"/>
          </w:tcPr>
          <w:p w14:paraId="1FC09F9B"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BB7BA00"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xóa </w:t>
            </w:r>
          </w:p>
        </w:tc>
        <w:tc>
          <w:tcPr>
            <w:tcW w:w="5580" w:type="dxa"/>
            <w:vAlign w:val="center"/>
          </w:tcPr>
          <w:p w14:paraId="126770CA" w14:textId="77777777" w:rsidR="00FA0941" w:rsidRPr="00F81F48" w:rsidRDefault="00FA0941" w:rsidP="00FA0941">
            <w:pPr>
              <w:spacing w:before="60" w:after="60" w:line="240" w:lineRule="auto"/>
              <w:jc w:val="left"/>
              <w:rPr>
                <w:rFonts w:cs="Times New Roman"/>
                <w:noProof/>
              </w:rPr>
            </w:pPr>
            <w:r w:rsidRPr="00F81F48">
              <w:rPr>
                <w:rFonts w:cs="Times New Roman"/>
                <w:noProof/>
              </w:rPr>
              <w:t>Xóa phòng được chọn trong bảng dữ liệu thêm phòng cùng các thông tin kèm theo.</w:t>
            </w:r>
          </w:p>
        </w:tc>
        <w:tc>
          <w:tcPr>
            <w:tcW w:w="1170" w:type="dxa"/>
            <w:vAlign w:val="center"/>
          </w:tcPr>
          <w:p w14:paraId="255EA03E" w14:textId="77777777" w:rsidR="00FA0941" w:rsidRPr="00F81F48" w:rsidRDefault="00FA0941" w:rsidP="00FA0941">
            <w:pPr>
              <w:spacing w:before="60" w:after="60" w:line="240" w:lineRule="auto"/>
              <w:jc w:val="left"/>
              <w:rPr>
                <w:rFonts w:cs="Times New Roman"/>
                <w:noProof/>
              </w:rPr>
            </w:pPr>
          </w:p>
        </w:tc>
      </w:tr>
      <w:tr w:rsidR="00FA0941" w:rsidRPr="00F81F48" w14:paraId="7B3DF3F7" w14:textId="77777777" w:rsidTr="008940E4">
        <w:trPr>
          <w:trHeight w:val="20"/>
        </w:trPr>
        <w:tc>
          <w:tcPr>
            <w:tcW w:w="630" w:type="dxa"/>
            <w:vAlign w:val="center"/>
          </w:tcPr>
          <w:p w14:paraId="4E53FC2E"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06FE6095"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67CBEEDF"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thêm phòng, quay về màn hình chính quản lý phòng</w:t>
            </w:r>
          </w:p>
        </w:tc>
        <w:tc>
          <w:tcPr>
            <w:tcW w:w="1170" w:type="dxa"/>
            <w:vAlign w:val="center"/>
          </w:tcPr>
          <w:p w14:paraId="1597CA70" w14:textId="77777777" w:rsidR="00FA0941" w:rsidRPr="00F81F48" w:rsidRDefault="00FA0941" w:rsidP="00FA0941">
            <w:pPr>
              <w:spacing w:before="60" w:after="60" w:line="240" w:lineRule="auto"/>
              <w:jc w:val="left"/>
              <w:rPr>
                <w:rFonts w:cs="Times New Roman"/>
                <w:noProof/>
              </w:rPr>
            </w:pPr>
          </w:p>
        </w:tc>
      </w:tr>
    </w:tbl>
    <w:p w14:paraId="12C53D4D" w14:textId="77777777" w:rsidR="00FA0941" w:rsidRPr="00F81F48" w:rsidRDefault="00FA0941" w:rsidP="00FA0941">
      <w:pPr>
        <w:rPr>
          <w:lang w:eastAsia="vi-VN"/>
        </w:rPr>
      </w:pPr>
    </w:p>
    <w:p w14:paraId="4B875000" w14:textId="77777777" w:rsidR="00566289" w:rsidRPr="00F81F48" w:rsidRDefault="00566289">
      <w:pPr>
        <w:spacing w:line="240" w:lineRule="auto"/>
        <w:jc w:val="left"/>
        <w:rPr>
          <w:b/>
          <w:lang w:eastAsia="vi-VN"/>
        </w:rPr>
      </w:pPr>
      <w:r w:rsidRPr="00F81F48">
        <w:rPr>
          <w:b/>
          <w:lang w:eastAsia="vi-VN"/>
        </w:rPr>
        <w:br w:type="page"/>
      </w:r>
    </w:p>
    <w:p w14:paraId="33CD5C1C" w14:textId="2A02E13B" w:rsidR="00FA0941" w:rsidRPr="00F81F48" w:rsidRDefault="00FA0941" w:rsidP="00726DE9">
      <w:pPr>
        <w:pStyle w:val="ListParagraph"/>
        <w:numPr>
          <w:ilvl w:val="0"/>
          <w:numId w:val="49"/>
        </w:numPr>
        <w:rPr>
          <w:b/>
          <w:lang w:eastAsia="vi-VN"/>
        </w:rPr>
      </w:pPr>
      <w:r w:rsidRPr="00F81F48">
        <w:rPr>
          <w:b/>
          <w:lang w:eastAsia="vi-VN"/>
        </w:rPr>
        <w:lastRenderedPageBreak/>
        <w:t>Màn hình xóa phòng</w:t>
      </w:r>
    </w:p>
    <w:p w14:paraId="68536D4B" w14:textId="17A63A8D" w:rsidR="00FA0941" w:rsidRPr="00F81F48" w:rsidRDefault="00FA0941" w:rsidP="00FA0941">
      <w:pPr>
        <w:rPr>
          <w:noProof/>
        </w:rPr>
      </w:pPr>
      <w:r w:rsidRPr="00F81F48">
        <w:rPr>
          <w:noProof/>
        </w:rPr>
        <w:drawing>
          <wp:inline distT="0" distB="0" distL="0" distR="0" wp14:anchorId="619916E1" wp14:editId="490F95B9">
            <wp:extent cx="6202680" cy="3688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688080"/>
                    </a:xfrm>
                    <a:prstGeom prst="rect">
                      <a:avLst/>
                    </a:prstGeom>
                    <a:noFill/>
                    <a:ln>
                      <a:noFill/>
                    </a:ln>
                  </pic:spPr>
                </pic:pic>
              </a:graphicData>
            </a:graphic>
          </wp:inline>
        </w:drawing>
      </w:r>
    </w:p>
    <w:p w14:paraId="5F21039E" w14:textId="74C5B635" w:rsidR="000F5373" w:rsidRPr="00F81F48" w:rsidRDefault="000F5373" w:rsidP="000F5373">
      <w:pPr>
        <w:jc w:val="center"/>
        <w:rPr>
          <w:lang w:eastAsia="vi-VN"/>
        </w:rPr>
      </w:pPr>
      <w:r w:rsidRPr="00F81F48">
        <w:rPr>
          <w:lang w:eastAsia="vi-VN"/>
        </w:rPr>
        <w:t>Hình 3.3.</w:t>
      </w:r>
      <w:r w:rsidR="00D22707" w:rsidRPr="00F81F48">
        <w:rPr>
          <w:lang w:eastAsia="vi-VN"/>
        </w:rPr>
        <w:t>6</w:t>
      </w:r>
      <w:r w:rsidRPr="00F81F48">
        <w:rPr>
          <w:lang w:eastAsia="vi-VN"/>
        </w:rPr>
        <w:t xml:space="preserve"> - Màn hình cập nhật phòng</w:t>
      </w:r>
    </w:p>
    <w:p w14:paraId="5FEC0603" w14:textId="77777777" w:rsidR="00566289" w:rsidRPr="00F81F48" w:rsidRDefault="00566289" w:rsidP="000F5373">
      <w:pPr>
        <w:jc w:val="center"/>
        <w:rPr>
          <w:lang w:eastAsia="vi-VN"/>
        </w:rPr>
      </w:pPr>
    </w:p>
    <w:p w14:paraId="6394CF41" w14:textId="66E7203C" w:rsidR="00FA0941" w:rsidRPr="00F81F48" w:rsidRDefault="00FA0941" w:rsidP="00726DE9">
      <w:pPr>
        <w:ind w:left="720"/>
        <w:rPr>
          <w:noProof/>
        </w:rPr>
      </w:pPr>
      <w:r w:rsidRPr="00F81F48">
        <w:rPr>
          <w:noProof/>
        </w:rPr>
        <w:t>Danh sách các biến cố</w:t>
      </w:r>
    </w:p>
    <w:p w14:paraId="4BCC9695" w14:textId="27DDB15A" w:rsidR="00D957F4" w:rsidRPr="00F81F48" w:rsidRDefault="00D957F4" w:rsidP="00D957F4">
      <w:pPr>
        <w:jc w:val="center"/>
        <w:rPr>
          <w:noProof/>
        </w:rPr>
      </w:pPr>
      <w:r w:rsidRPr="00F81F48">
        <w:t>Bảng 3.3.</w:t>
      </w:r>
      <w:r w:rsidR="00D22707" w:rsidRPr="00F81F48">
        <w:t>5</w:t>
      </w:r>
      <w:r w:rsidRPr="00F81F48">
        <w:t xml:space="preserve"> – </w:t>
      </w:r>
      <w:r w:rsidRPr="00F81F48">
        <w:rPr>
          <w:noProof/>
        </w:rPr>
        <w:t>Danh sách các biến cố màn hình cập nhật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2A73DA87" w14:textId="77777777" w:rsidTr="008940E4">
        <w:tc>
          <w:tcPr>
            <w:tcW w:w="630" w:type="dxa"/>
            <w:shd w:val="clear" w:color="auto" w:fill="C0C0C0"/>
            <w:vAlign w:val="center"/>
          </w:tcPr>
          <w:p w14:paraId="5EDFD7D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4C691EA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77CA306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22AEE42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AAB4B66" w14:textId="77777777" w:rsidTr="008940E4">
        <w:trPr>
          <w:trHeight w:val="20"/>
        </w:trPr>
        <w:tc>
          <w:tcPr>
            <w:tcW w:w="630" w:type="dxa"/>
            <w:vAlign w:val="center"/>
          </w:tcPr>
          <w:p w14:paraId="39933A85"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6038D31C"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cập nhật phòng</w:t>
            </w:r>
          </w:p>
        </w:tc>
        <w:tc>
          <w:tcPr>
            <w:tcW w:w="5580" w:type="dxa"/>
            <w:vAlign w:val="center"/>
          </w:tcPr>
          <w:p w14:paraId="7F07CE5B"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phòng được cập nhật cùng các thông tin liên quan</w:t>
            </w:r>
          </w:p>
        </w:tc>
        <w:tc>
          <w:tcPr>
            <w:tcW w:w="1170" w:type="dxa"/>
            <w:vAlign w:val="center"/>
          </w:tcPr>
          <w:p w14:paraId="69847C8E" w14:textId="77777777" w:rsidR="00FA0941" w:rsidRPr="00F81F48" w:rsidRDefault="00FA0941" w:rsidP="00FA0941">
            <w:pPr>
              <w:spacing w:before="60" w:after="60" w:line="240" w:lineRule="auto"/>
              <w:jc w:val="left"/>
              <w:rPr>
                <w:rFonts w:cs="Times New Roman"/>
                <w:noProof/>
              </w:rPr>
            </w:pPr>
          </w:p>
        </w:tc>
      </w:tr>
      <w:tr w:rsidR="00FA0941" w:rsidRPr="00F81F48" w14:paraId="700F997D" w14:textId="77777777" w:rsidTr="008940E4">
        <w:trPr>
          <w:trHeight w:val="20"/>
        </w:trPr>
        <w:tc>
          <w:tcPr>
            <w:tcW w:w="630" w:type="dxa"/>
            <w:vAlign w:val="center"/>
          </w:tcPr>
          <w:p w14:paraId="38784C8A"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7A1D24B8"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4B1697D6" w14:textId="77777777" w:rsidR="00FA0941" w:rsidRPr="00F81F48" w:rsidRDefault="00FA0941" w:rsidP="00FA0941">
            <w:pPr>
              <w:spacing w:before="60" w:after="60" w:line="240" w:lineRule="auto"/>
              <w:jc w:val="left"/>
              <w:rPr>
                <w:rFonts w:cs="Times New Roman"/>
                <w:noProof/>
              </w:rPr>
            </w:pPr>
            <w:r w:rsidRPr="00F81F48">
              <w:rPr>
                <w:rFonts w:cs="Times New Roman"/>
                <w:noProof/>
              </w:rPr>
              <w:t>Danh sách phòng cập nhật cùng các thông tin kèm theo được lưu vào danh sách phòng</w:t>
            </w:r>
          </w:p>
        </w:tc>
        <w:tc>
          <w:tcPr>
            <w:tcW w:w="1170" w:type="dxa"/>
            <w:vAlign w:val="center"/>
          </w:tcPr>
          <w:p w14:paraId="3CCBC349" w14:textId="77777777" w:rsidR="00FA0941" w:rsidRPr="00F81F48" w:rsidRDefault="00FA0941" w:rsidP="00FA0941">
            <w:pPr>
              <w:spacing w:before="60" w:after="60" w:line="240" w:lineRule="auto"/>
              <w:jc w:val="left"/>
              <w:rPr>
                <w:rFonts w:cs="Times New Roman"/>
                <w:noProof/>
              </w:rPr>
            </w:pPr>
          </w:p>
        </w:tc>
      </w:tr>
      <w:tr w:rsidR="00FA0941" w:rsidRPr="00F81F48" w14:paraId="7036C633" w14:textId="77777777" w:rsidTr="008940E4">
        <w:trPr>
          <w:trHeight w:val="20"/>
        </w:trPr>
        <w:tc>
          <w:tcPr>
            <w:tcW w:w="630" w:type="dxa"/>
            <w:vAlign w:val="center"/>
          </w:tcPr>
          <w:p w14:paraId="218045A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50FDBBAA"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31153CFA"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phòng, quay về màn hình chính quản lý phòng</w:t>
            </w:r>
          </w:p>
        </w:tc>
        <w:tc>
          <w:tcPr>
            <w:tcW w:w="1170" w:type="dxa"/>
            <w:vAlign w:val="center"/>
          </w:tcPr>
          <w:p w14:paraId="16D122F5" w14:textId="77777777" w:rsidR="00FA0941" w:rsidRPr="00F81F48" w:rsidRDefault="00FA0941" w:rsidP="00FA0941">
            <w:pPr>
              <w:spacing w:before="60" w:after="60" w:line="240" w:lineRule="auto"/>
              <w:jc w:val="left"/>
              <w:rPr>
                <w:rFonts w:cs="Times New Roman"/>
                <w:noProof/>
              </w:rPr>
            </w:pPr>
          </w:p>
        </w:tc>
      </w:tr>
    </w:tbl>
    <w:p w14:paraId="005E9163" w14:textId="0FA5B7F1" w:rsidR="00D22707" w:rsidRPr="00F81F48" w:rsidRDefault="00D22707" w:rsidP="00FA0941">
      <w:pPr>
        <w:rPr>
          <w:noProof/>
        </w:rPr>
      </w:pPr>
    </w:p>
    <w:p w14:paraId="638E4282" w14:textId="77777777" w:rsidR="00D22707" w:rsidRPr="00F81F48" w:rsidRDefault="00D22707">
      <w:pPr>
        <w:spacing w:line="240" w:lineRule="auto"/>
        <w:jc w:val="left"/>
        <w:rPr>
          <w:noProof/>
        </w:rPr>
      </w:pPr>
      <w:r w:rsidRPr="00F81F48">
        <w:rPr>
          <w:noProof/>
        </w:rPr>
        <w:br w:type="page"/>
      </w:r>
    </w:p>
    <w:p w14:paraId="46FC2402" w14:textId="77777777"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đặt phòng</w:t>
      </w:r>
    </w:p>
    <w:p w14:paraId="51FE3E8A" w14:textId="77777777" w:rsidR="00FA0941" w:rsidRPr="00F81F48" w:rsidRDefault="00FA0941" w:rsidP="00726DE9">
      <w:pPr>
        <w:pStyle w:val="ListParagraph"/>
        <w:numPr>
          <w:ilvl w:val="0"/>
          <w:numId w:val="49"/>
        </w:numPr>
        <w:rPr>
          <w:b/>
          <w:lang w:eastAsia="vi-VN"/>
        </w:rPr>
      </w:pPr>
      <w:r w:rsidRPr="00F81F48">
        <w:rPr>
          <w:b/>
          <w:lang w:eastAsia="vi-VN"/>
        </w:rPr>
        <w:t>Màn hình chính quản lý đặt phòng</w:t>
      </w:r>
    </w:p>
    <w:p w14:paraId="21B205E2" w14:textId="273247B1" w:rsidR="00FA0941" w:rsidRPr="00F81F48" w:rsidRDefault="00FA0941" w:rsidP="00FA0941">
      <w:pPr>
        <w:rPr>
          <w:lang w:eastAsia="vi-VN"/>
        </w:rPr>
      </w:pPr>
      <w:r w:rsidRPr="00F81F48">
        <w:rPr>
          <w:noProof/>
        </w:rPr>
        <w:drawing>
          <wp:inline distT="0" distB="0" distL="0" distR="0" wp14:anchorId="75EFA7D4" wp14:editId="0606771D">
            <wp:extent cx="6202680" cy="37109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710940"/>
                    </a:xfrm>
                    <a:prstGeom prst="rect">
                      <a:avLst/>
                    </a:prstGeom>
                    <a:noFill/>
                    <a:ln>
                      <a:noFill/>
                    </a:ln>
                  </pic:spPr>
                </pic:pic>
              </a:graphicData>
            </a:graphic>
          </wp:inline>
        </w:drawing>
      </w:r>
    </w:p>
    <w:p w14:paraId="4EF52405" w14:textId="421AD80B" w:rsidR="0015168C" w:rsidRPr="00F81F48" w:rsidRDefault="0015168C" w:rsidP="0015168C">
      <w:pPr>
        <w:jc w:val="center"/>
        <w:rPr>
          <w:lang w:eastAsia="vi-VN"/>
        </w:rPr>
      </w:pPr>
      <w:r w:rsidRPr="00F81F48">
        <w:rPr>
          <w:lang w:eastAsia="vi-VN"/>
        </w:rPr>
        <w:t>Hình 3.3.</w:t>
      </w:r>
      <w:r w:rsidR="00D22707" w:rsidRPr="00F81F48">
        <w:rPr>
          <w:lang w:eastAsia="vi-VN"/>
        </w:rPr>
        <w:t>7</w:t>
      </w:r>
      <w:r w:rsidRPr="00F81F48">
        <w:rPr>
          <w:lang w:eastAsia="vi-VN"/>
        </w:rPr>
        <w:t xml:space="preserve"> - Màn hình quản lý đặt phòng</w:t>
      </w:r>
    </w:p>
    <w:p w14:paraId="1ADEEA0D" w14:textId="77777777" w:rsidR="00566289" w:rsidRPr="00F81F48" w:rsidRDefault="00566289" w:rsidP="0015168C">
      <w:pPr>
        <w:jc w:val="center"/>
        <w:rPr>
          <w:lang w:eastAsia="vi-VN"/>
        </w:rPr>
      </w:pPr>
    </w:p>
    <w:p w14:paraId="45986919" w14:textId="3BEB4294" w:rsidR="00FA0941" w:rsidRPr="00F81F48" w:rsidRDefault="00FA0941" w:rsidP="00726DE9">
      <w:pPr>
        <w:ind w:left="720"/>
        <w:rPr>
          <w:lang w:eastAsia="vi-VN"/>
        </w:rPr>
      </w:pPr>
      <w:r w:rsidRPr="00F81F48">
        <w:rPr>
          <w:lang w:eastAsia="vi-VN"/>
        </w:rPr>
        <w:t>Danh sách các biến cố</w:t>
      </w:r>
    </w:p>
    <w:p w14:paraId="4B65FBAF" w14:textId="5AA8A23F" w:rsidR="0013694B" w:rsidRPr="00F81F48" w:rsidRDefault="0013694B" w:rsidP="0013694B">
      <w:pPr>
        <w:jc w:val="center"/>
        <w:rPr>
          <w:noProof/>
        </w:rPr>
      </w:pPr>
      <w:r w:rsidRPr="00F81F48">
        <w:t>Bảng 3.3.</w:t>
      </w:r>
      <w:r w:rsidR="00D22707" w:rsidRPr="00F81F48">
        <w:t xml:space="preserve">6 </w:t>
      </w:r>
      <w:r w:rsidRPr="00F81F48">
        <w:t xml:space="preserve">– </w:t>
      </w:r>
      <w:r w:rsidRPr="00F81F48">
        <w:rPr>
          <w:noProof/>
        </w:rPr>
        <w:t>Danh sách các biến cố màn hình quản lý</w:t>
      </w:r>
      <w:r w:rsidR="00A839F7" w:rsidRPr="00F81F48">
        <w:rPr>
          <w:noProof/>
        </w:rPr>
        <w:t xml:space="preserve">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69F1D2D" w14:textId="77777777" w:rsidTr="008940E4">
        <w:tc>
          <w:tcPr>
            <w:tcW w:w="630" w:type="dxa"/>
            <w:shd w:val="clear" w:color="auto" w:fill="C0C0C0"/>
            <w:vAlign w:val="center"/>
          </w:tcPr>
          <w:p w14:paraId="0304AE3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659B339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0E160A2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E8F9DA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4FA520A4" w14:textId="77777777" w:rsidTr="008940E4">
        <w:trPr>
          <w:trHeight w:val="20"/>
        </w:trPr>
        <w:tc>
          <w:tcPr>
            <w:tcW w:w="630" w:type="dxa"/>
            <w:vAlign w:val="center"/>
          </w:tcPr>
          <w:p w14:paraId="012F3293"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0AB3E21C"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đơn đặt phòng</w:t>
            </w:r>
          </w:p>
        </w:tc>
        <w:tc>
          <w:tcPr>
            <w:tcW w:w="5580" w:type="dxa"/>
            <w:vAlign w:val="center"/>
          </w:tcPr>
          <w:p w14:paraId="31F6023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đơn đặt phòng</w:t>
            </w:r>
          </w:p>
        </w:tc>
        <w:tc>
          <w:tcPr>
            <w:tcW w:w="1170" w:type="dxa"/>
            <w:vAlign w:val="center"/>
          </w:tcPr>
          <w:p w14:paraId="45BF1C15" w14:textId="77777777" w:rsidR="00FA0941" w:rsidRPr="00F81F48" w:rsidRDefault="00FA0941" w:rsidP="00FA0941">
            <w:pPr>
              <w:spacing w:before="60" w:after="60" w:line="240" w:lineRule="auto"/>
              <w:jc w:val="left"/>
              <w:rPr>
                <w:rFonts w:cs="Times New Roman"/>
                <w:noProof/>
              </w:rPr>
            </w:pPr>
          </w:p>
        </w:tc>
      </w:tr>
      <w:tr w:rsidR="00FA0941" w:rsidRPr="00F81F48" w14:paraId="0E58FAE1" w14:textId="77777777" w:rsidTr="008940E4">
        <w:trPr>
          <w:trHeight w:val="20"/>
        </w:trPr>
        <w:tc>
          <w:tcPr>
            <w:tcW w:w="630" w:type="dxa"/>
            <w:vAlign w:val="center"/>
          </w:tcPr>
          <w:p w14:paraId="0CE20EFE"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5765F0D3"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cập nhật đơn đặt phòng </w:t>
            </w:r>
          </w:p>
        </w:tc>
        <w:tc>
          <w:tcPr>
            <w:tcW w:w="5580" w:type="dxa"/>
            <w:vAlign w:val="center"/>
          </w:tcPr>
          <w:p w14:paraId="7CD4C49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cập nhật đơn đặt phòng</w:t>
            </w:r>
          </w:p>
        </w:tc>
        <w:tc>
          <w:tcPr>
            <w:tcW w:w="1170" w:type="dxa"/>
            <w:vAlign w:val="center"/>
          </w:tcPr>
          <w:p w14:paraId="0986AAF4" w14:textId="77777777" w:rsidR="00FA0941" w:rsidRPr="00F81F48" w:rsidRDefault="00FA0941" w:rsidP="00FA0941">
            <w:pPr>
              <w:spacing w:before="60" w:after="60" w:line="240" w:lineRule="auto"/>
              <w:jc w:val="left"/>
              <w:rPr>
                <w:rFonts w:cs="Times New Roman"/>
                <w:noProof/>
              </w:rPr>
            </w:pPr>
          </w:p>
        </w:tc>
      </w:tr>
      <w:tr w:rsidR="00FA0941" w:rsidRPr="00F81F48" w14:paraId="60BD72CF" w14:textId="77777777" w:rsidTr="008940E4">
        <w:trPr>
          <w:trHeight w:val="20"/>
        </w:trPr>
        <w:tc>
          <w:tcPr>
            <w:tcW w:w="630" w:type="dxa"/>
            <w:vAlign w:val="center"/>
          </w:tcPr>
          <w:p w14:paraId="069D51F9"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5C5E74D4"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phiếu thuê</w:t>
            </w:r>
          </w:p>
        </w:tc>
        <w:tc>
          <w:tcPr>
            <w:tcW w:w="5580" w:type="dxa"/>
            <w:vAlign w:val="center"/>
          </w:tcPr>
          <w:p w14:paraId="2EB4CBC6" w14:textId="77777777" w:rsidR="00FA0941" w:rsidRPr="00F81F48" w:rsidRDefault="00FA0941" w:rsidP="00FA0941">
            <w:pPr>
              <w:spacing w:before="60" w:after="60" w:line="240" w:lineRule="auto"/>
              <w:jc w:val="left"/>
              <w:rPr>
                <w:rFonts w:cs="Times New Roman"/>
                <w:noProof/>
              </w:rPr>
            </w:pPr>
            <w:r w:rsidRPr="00F81F48">
              <w:rPr>
                <w:rFonts w:cs="Times New Roman"/>
                <w:noProof/>
              </w:rPr>
              <w:t>Khi chọn một đơn đặt phòng trong bảng danh sách đơn đặt phòng và chọn button này sẽ hiển thị màn hình lập phiếu thuê</w:t>
            </w:r>
          </w:p>
        </w:tc>
        <w:tc>
          <w:tcPr>
            <w:tcW w:w="1170" w:type="dxa"/>
            <w:vAlign w:val="center"/>
          </w:tcPr>
          <w:p w14:paraId="68FA2DD7" w14:textId="77777777" w:rsidR="00FA0941" w:rsidRPr="00F81F48" w:rsidRDefault="00FA0941" w:rsidP="00FA0941">
            <w:pPr>
              <w:spacing w:before="60" w:after="60" w:line="240" w:lineRule="auto"/>
              <w:jc w:val="left"/>
              <w:rPr>
                <w:rFonts w:cs="Times New Roman"/>
                <w:noProof/>
              </w:rPr>
            </w:pPr>
          </w:p>
        </w:tc>
      </w:tr>
      <w:tr w:rsidR="00FA0941" w:rsidRPr="00F81F48" w14:paraId="5BAF2038" w14:textId="77777777" w:rsidTr="008940E4">
        <w:trPr>
          <w:trHeight w:val="20"/>
        </w:trPr>
        <w:tc>
          <w:tcPr>
            <w:tcW w:w="630" w:type="dxa"/>
            <w:vAlign w:val="center"/>
          </w:tcPr>
          <w:p w14:paraId="5EEA6A01"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61F19D6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đơn đặt phòng</w:t>
            </w:r>
          </w:p>
        </w:tc>
        <w:tc>
          <w:tcPr>
            <w:tcW w:w="5580" w:type="dxa"/>
            <w:vAlign w:val="center"/>
          </w:tcPr>
          <w:p w14:paraId="0D30479F"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đơn đặt phòng cùng các thông tin liên quan từ cơ sở dữ liệu</w:t>
            </w:r>
          </w:p>
        </w:tc>
        <w:tc>
          <w:tcPr>
            <w:tcW w:w="1170" w:type="dxa"/>
            <w:vAlign w:val="center"/>
          </w:tcPr>
          <w:p w14:paraId="10385204" w14:textId="77777777" w:rsidR="00FA0941" w:rsidRPr="00F81F48" w:rsidRDefault="00FA0941" w:rsidP="00FA0941">
            <w:pPr>
              <w:spacing w:before="60" w:after="60" w:line="240" w:lineRule="auto"/>
              <w:jc w:val="left"/>
              <w:rPr>
                <w:rFonts w:cs="Times New Roman"/>
                <w:noProof/>
              </w:rPr>
            </w:pPr>
          </w:p>
        </w:tc>
      </w:tr>
    </w:tbl>
    <w:p w14:paraId="6873EA18" w14:textId="77777777" w:rsidR="00FA0941" w:rsidRPr="00F81F48" w:rsidRDefault="00FA0941" w:rsidP="00FA0941">
      <w:pPr>
        <w:rPr>
          <w:lang w:eastAsia="vi-VN"/>
        </w:rPr>
      </w:pPr>
    </w:p>
    <w:p w14:paraId="4FB448EB" w14:textId="77777777" w:rsidR="00D22707" w:rsidRPr="00F81F48" w:rsidRDefault="00D22707">
      <w:pPr>
        <w:spacing w:line="240" w:lineRule="auto"/>
        <w:jc w:val="left"/>
        <w:rPr>
          <w:b/>
          <w:lang w:eastAsia="vi-VN"/>
        </w:rPr>
      </w:pPr>
      <w:r w:rsidRPr="00F81F48">
        <w:rPr>
          <w:b/>
          <w:lang w:eastAsia="vi-VN"/>
        </w:rPr>
        <w:br w:type="page"/>
      </w:r>
    </w:p>
    <w:p w14:paraId="41E88E2F" w14:textId="12653523" w:rsidR="00FA0941" w:rsidRPr="00F81F48" w:rsidRDefault="00FA0941" w:rsidP="00726DE9">
      <w:pPr>
        <w:pStyle w:val="ListParagraph"/>
        <w:numPr>
          <w:ilvl w:val="0"/>
          <w:numId w:val="50"/>
        </w:numPr>
        <w:rPr>
          <w:b/>
          <w:lang w:eastAsia="vi-VN"/>
        </w:rPr>
      </w:pPr>
      <w:r w:rsidRPr="00F81F48">
        <w:rPr>
          <w:b/>
          <w:lang w:eastAsia="vi-VN"/>
        </w:rPr>
        <w:lastRenderedPageBreak/>
        <w:t>Màn hình lập đơn đặt phòng</w:t>
      </w:r>
    </w:p>
    <w:p w14:paraId="11A37765" w14:textId="696F89E2" w:rsidR="00FA0941" w:rsidRPr="00F81F48" w:rsidRDefault="00FA0941" w:rsidP="00FA0941">
      <w:pPr>
        <w:rPr>
          <w:lang w:eastAsia="vi-VN"/>
        </w:rPr>
      </w:pPr>
      <w:r w:rsidRPr="00F81F48">
        <w:rPr>
          <w:noProof/>
        </w:rPr>
        <w:drawing>
          <wp:inline distT="0" distB="0" distL="0" distR="0" wp14:anchorId="41145A31" wp14:editId="44D4EEA7">
            <wp:extent cx="62179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70990F2" w14:textId="469C24EE" w:rsidR="00CE26B0" w:rsidRPr="00F81F48" w:rsidRDefault="00CE26B0" w:rsidP="00CE26B0">
      <w:pPr>
        <w:jc w:val="center"/>
        <w:rPr>
          <w:lang w:eastAsia="vi-VN"/>
        </w:rPr>
      </w:pPr>
      <w:r w:rsidRPr="00F81F48">
        <w:rPr>
          <w:lang w:eastAsia="vi-VN"/>
        </w:rPr>
        <w:t>Hình 3.3.</w:t>
      </w:r>
      <w:r w:rsidR="00D22707" w:rsidRPr="00F81F48">
        <w:rPr>
          <w:lang w:eastAsia="vi-VN"/>
        </w:rPr>
        <w:t>8</w:t>
      </w:r>
      <w:r w:rsidRPr="00F81F48">
        <w:rPr>
          <w:lang w:eastAsia="vi-VN"/>
        </w:rPr>
        <w:t xml:space="preserve"> - Màn hình lập đơn đặt phòng</w:t>
      </w:r>
    </w:p>
    <w:p w14:paraId="6F4195C0" w14:textId="77777777" w:rsidR="00566289" w:rsidRPr="00F81F48" w:rsidRDefault="00566289" w:rsidP="00CE26B0">
      <w:pPr>
        <w:jc w:val="center"/>
        <w:rPr>
          <w:lang w:eastAsia="vi-VN"/>
        </w:rPr>
      </w:pPr>
    </w:p>
    <w:p w14:paraId="47281AC2" w14:textId="7D1E7C8C" w:rsidR="00FA0941" w:rsidRPr="00F81F48" w:rsidRDefault="00FA0941" w:rsidP="00726DE9">
      <w:pPr>
        <w:ind w:left="720"/>
        <w:rPr>
          <w:lang w:eastAsia="vi-VN"/>
        </w:rPr>
      </w:pPr>
      <w:r w:rsidRPr="00F81F48">
        <w:rPr>
          <w:lang w:eastAsia="vi-VN"/>
        </w:rPr>
        <w:t>Danh sách các biến cố</w:t>
      </w:r>
    </w:p>
    <w:p w14:paraId="159D105B" w14:textId="6DD59FC2" w:rsidR="00F61979" w:rsidRPr="00F81F48" w:rsidRDefault="00F61979" w:rsidP="00F61979">
      <w:pPr>
        <w:jc w:val="center"/>
        <w:rPr>
          <w:noProof/>
        </w:rPr>
      </w:pPr>
      <w:r w:rsidRPr="00F81F48">
        <w:t>Bảng 3.3.</w:t>
      </w:r>
      <w:r w:rsidR="00D22707" w:rsidRPr="00F81F48">
        <w:t>7</w:t>
      </w:r>
      <w:r w:rsidRPr="00F81F48">
        <w:t xml:space="preserve"> – </w:t>
      </w:r>
      <w:r w:rsidRPr="00F81F48">
        <w:rPr>
          <w:noProof/>
        </w:rPr>
        <w:t>Danh sách các biến cố màn hình lập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736AE1D6" w14:textId="77777777" w:rsidTr="008940E4">
        <w:tc>
          <w:tcPr>
            <w:tcW w:w="630" w:type="dxa"/>
            <w:shd w:val="clear" w:color="auto" w:fill="C0C0C0"/>
            <w:vAlign w:val="center"/>
          </w:tcPr>
          <w:p w14:paraId="68975FB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240B8A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57F8436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A3E4F0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FDEF777" w14:textId="77777777" w:rsidTr="008940E4">
        <w:trPr>
          <w:trHeight w:val="20"/>
        </w:trPr>
        <w:tc>
          <w:tcPr>
            <w:tcW w:w="630" w:type="dxa"/>
            <w:vAlign w:val="center"/>
          </w:tcPr>
          <w:p w14:paraId="6666B937"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0DDC512B"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đơn đặt phòng</w:t>
            </w:r>
          </w:p>
        </w:tc>
        <w:tc>
          <w:tcPr>
            <w:tcW w:w="5580" w:type="dxa"/>
            <w:vAlign w:val="center"/>
          </w:tcPr>
          <w:p w14:paraId="58229E7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đơn đặt phòng được cập nhật cùng các thông tin liên quan</w:t>
            </w:r>
          </w:p>
        </w:tc>
        <w:tc>
          <w:tcPr>
            <w:tcW w:w="1170" w:type="dxa"/>
            <w:vAlign w:val="center"/>
          </w:tcPr>
          <w:p w14:paraId="4325E56A" w14:textId="77777777" w:rsidR="00FA0941" w:rsidRPr="00F81F48" w:rsidRDefault="00FA0941" w:rsidP="00FA0941">
            <w:pPr>
              <w:spacing w:before="60" w:after="60" w:line="240" w:lineRule="auto"/>
              <w:jc w:val="left"/>
              <w:rPr>
                <w:rFonts w:cs="Times New Roman"/>
                <w:noProof/>
              </w:rPr>
            </w:pPr>
          </w:p>
        </w:tc>
      </w:tr>
      <w:tr w:rsidR="00FA0941" w:rsidRPr="00F81F48" w14:paraId="2E7654C5" w14:textId="77777777" w:rsidTr="008940E4">
        <w:trPr>
          <w:trHeight w:val="20"/>
        </w:trPr>
        <w:tc>
          <w:tcPr>
            <w:tcW w:w="630" w:type="dxa"/>
            <w:vAlign w:val="center"/>
          </w:tcPr>
          <w:p w14:paraId="47C84F8B"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6AA073FD"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88EB1B7" w14:textId="77777777" w:rsidR="00FA0941" w:rsidRPr="00F81F48" w:rsidRDefault="00FA0941" w:rsidP="00FA0941">
            <w:pPr>
              <w:spacing w:before="60" w:after="60" w:line="240" w:lineRule="auto"/>
              <w:jc w:val="left"/>
              <w:rPr>
                <w:rFonts w:cs="Times New Roman"/>
                <w:noProof/>
              </w:rPr>
            </w:pPr>
            <w:r w:rsidRPr="00F81F48">
              <w:rPr>
                <w:rFonts w:cs="Times New Roman"/>
                <w:noProof/>
              </w:rPr>
              <w:t>Đơn đặt phòng và danh sách chi tiết đặt phòng cùng các thông tin kèm theo được lưu vào danh sách đơn đặt phòng</w:t>
            </w:r>
          </w:p>
        </w:tc>
        <w:tc>
          <w:tcPr>
            <w:tcW w:w="1170" w:type="dxa"/>
            <w:vAlign w:val="center"/>
          </w:tcPr>
          <w:p w14:paraId="0544762D" w14:textId="77777777" w:rsidR="00FA0941" w:rsidRPr="00F81F48" w:rsidRDefault="00FA0941" w:rsidP="00FA0941">
            <w:pPr>
              <w:spacing w:before="60" w:after="60" w:line="240" w:lineRule="auto"/>
              <w:jc w:val="left"/>
              <w:rPr>
                <w:rFonts w:cs="Times New Roman"/>
                <w:noProof/>
              </w:rPr>
            </w:pPr>
          </w:p>
        </w:tc>
      </w:tr>
      <w:tr w:rsidR="00FA0941" w:rsidRPr="00F81F48" w14:paraId="424A0F2B" w14:textId="77777777" w:rsidTr="008940E4">
        <w:trPr>
          <w:trHeight w:val="20"/>
        </w:trPr>
        <w:tc>
          <w:tcPr>
            <w:tcW w:w="630" w:type="dxa"/>
            <w:vAlign w:val="center"/>
          </w:tcPr>
          <w:p w14:paraId="0C9EDACB"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53C4D53"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356F501B"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lập đơn đặt phòng, quay về màn hình chính quản lý đặt phòng</w:t>
            </w:r>
          </w:p>
        </w:tc>
        <w:tc>
          <w:tcPr>
            <w:tcW w:w="1170" w:type="dxa"/>
            <w:vAlign w:val="center"/>
          </w:tcPr>
          <w:p w14:paraId="0A60E551" w14:textId="77777777" w:rsidR="00FA0941" w:rsidRPr="00F81F48" w:rsidRDefault="00FA0941" w:rsidP="00FA0941">
            <w:pPr>
              <w:spacing w:before="60" w:after="60" w:line="240" w:lineRule="auto"/>
              <w:jc w:val="left"/>
              <w:rPr>
                <w:rFonts w:cs="Times New Roman"/>
                <w:noProof/>
              </w:rPr>
            </w:pPr>
          </w:p>
        </w:tc>
      </w:tr>
    </w:tbl>
    <w:p w14:paraId="2E34CE0C" w14:textId="77777777" w:rsidR="00FA0941" w:rsidRPr="00F81F48" w:rsidRDefault="00FA0941" w:rsidP="00FA0941">
      <w:pPr>
        <w:rPr>
          <w:lang w:eastAsia="vi-VN"/>
        </w:rPr>
      </w:pPr>
    </w:p>
    <w:p w14:paraId="4AF65471" w14:textId="77777777" w:rsidR="00D22707" w:rsidRPr="00F81F48" w:rsidRDefault="00D22707">
      <w:pPr>
        <w:spacing w:line="240" w:lineRule="auto"/>
        <w:jc w:val="left"/>
        <w:rPr>
          <w:b/>
          <w:lang w:eastAsia="vi-VN"/>
        </w:rPr>
      </w:pPr>
      <w:r w:rsidRPr="00F81F48">
        <w:rPr>
          <w:b/>
          <w:lang w:eastAsia="vi-VN"/>
        </w:rPr>
        <w:br w:type="page"/>
      </w:r>
    </w:p>
    <w:p w14:paraId="3AD16BA4" w14:textId="375ECD4A" w:rsidR="00FA0941" w:rsidRPr="00F81F48" w:rsidRDefault="00FA0941" w:rsidP="00726DE9">
      <w:pPr>
        <w:pStyle w:val="ListParagraph"/>
        <w:numPr>
          <w:ilvl w:val="0"/>
          <w:numId w:val="50"/>
        </w:numPr>
        <w:rPr>
          <w:b/>
          <w:lang w:eastAsia="vi-VN"/>
        </w:rPr>
      </w:pPr>
      <w:r w:rsidRPr="00F81F48">
        <w:rPr>
          <w:b/>
          <w:lang w:eastAsia="vi-VN"/>
        </w:rPr>
        <w:lastRenderedPageBreak/>
        <w:t>Màn hình cập nhật đơn đặt phòng</w:t>
      </w:r>
    </w:p>
    <w:p w14:paraId="0F1B3EC9" w14:textId="06C5F494" w:rsidR="00FA0941" w:rsidRPr="00F81F48" w:rsidRDefault="00FA0941" w:rsidP="00FA0941">
      <w:pPr>
        <w:rPr>
          <w:lang w:eastAsia="vi-VN"/>
        </w:rPr>
      </w:pPr>
      <w:r w:rsidRPr="00F81F48">
        <w:rPr>
          <w:noProof/>
        </w:rPr>
        <w:drawing>
          <wp:inline distT="0" distB="0" distL="0" distR="0" wp14:anchorId="37D4693D" wp14:editId="6AD62A91">
            <wp:extent cx="6217920" cy="3710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3447FC5" w14:textId="28FDA381" w:rsidR="00C4495C" w:rsidRPr="00F81F48" w:rsidRDefault="00C4495C" w:rsidP="00C4495C">
      <w:pPr>
        <w:jc w:val="center"/>
        <w:rPr>
          <w:lang w:eastAsia="vi-VN"/>
        </w:rPr>
      </w:pPr>
      <w:r w:rsidRPr="00F81F48">
        <w:rPr>
          <w:lang w:eastAsia="vi-VN"/>
        </w:rPr>
        <w:t>Hình 3.3.</w:t>
      </w:r>
      <w:r w:rsidR="00D22707" w:rsidRPr="00F81F48">
        <w:rPr>
          <w:lang w:eastAsia="vi-VN"/>
        </w:rPr>
        <w:t>9</w:t>
      </w:r>
      <w:r w:rsidRPr="00F81F48">
        <w:rPr>
          <w:lang w:eastAsia="vi-VN"/>
        </w:rPr>
        <w:t xml:space="preserve"> - Màn hình cập nhật đơn đặt phòng</w:t>
      </w:r>
    </w:p>
    <w:p w14:paraId="25764E07" w14:textId="77777777" w:rsidR="00566289" w:rsidRPr="00F81F48" w:rsidRDefault="00566289" w:rsidP="00C4495C">
      <w:pPr>
        <w:jc w:val="center"/>
        <w:rPr>
          <w:lang w:eastAsia="vi-VN"/>
        </w:rPr>
      </w:pPr>
    </w:p>
    <w:p w14:paraId="23444E15" w14:textId="7C7AFE63" w:rsidR="00FA0941" w:rsidRPr="00F81F48" w:rsidRDefault="00FA0941" w:rsidP="00726DE9">
      <w:pPr>
        <w:ind w:left="720"/>
        <w:rPr>
          <w:lang w:eastAsia="vi-VN"/>
        </w:rPr>
      </w:pPr>
      <w:r w:rsidRPr="00F81F48">
        <w:rPr>
          <w:lang w:eastAsia="vi-VN"/>
        </w:rPr>
        <w:t>Danh sách các biến cố</w:t>
      </w:r>
    </w:p>
    <w:p w14:paraId="1393F175" w14:textId="20C5BB65" w:rsidR="00F61979" w:rsidRPr="00F81F48" w:rsidRDefault="00F61979" w:rsidP="00F61979">
      <w:pPr>
        <w:jc w:val="center"/>
        <w:rPr>
          <w:noProof/>
        </w:rPr>
      </w:pPr>
      <w:r w:rsidRPr="00F81F48">
        <w:t>Bảng 3.3.</w:t>
      </w:r>
      <w:r w:rsidR="00D22707" w:rsidRPr="00F81F48">
        <w:t>8</w:t>
      </w:r>
      <w:r w:rsidRPr="00F81F48">
        <w:t xml:space="preserve"> – </w:t>
      </w:r>
      <w:r w:rsidRPr="00F81F48">
        <w:rPr>
          <w:noProof/>
        </w:rPr>
        <w:t>Danh sách các biến cố màn hình cập nh</w:t>
      </w:r>
      <w:r w:rsidR="00806CC0" w:rsidRPr="00F81F48">
        <w:rPr>
          <w:noProof/>
        </w:rPr>
        <w:t>ật</w:t>
      </w:r>
      <w:r w:rsidRPr="00F81F48">
        <w:rPr>
          <w:noProof/>
        </w:rPr>
        <w:t xml:space="preserve">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4A6AD295" w14:textId="77777777" w:rsidTr="008940E4">
        <w:tc>
          <w:tcPr>
            <w:tcW w:w="630" w:type="dxa"/>
            <w:shd w:val="clear" w:color="auto" w:fill="C0C0C0"/>
            <w:vAlign w:val="center"/>
          </w:tcPr>
          <w:p w14:paraId="0E7443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D594C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05E3A1E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08C6B71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2D7939F7" w14:textId="77777777" w:rsidTr="008940E4">
        <w:trPr>
          <w:trHeight w:val="20"/>
        </w:trPr>
        <w:tc>
          <w:tcPr>
            <w:tcW w:w="630" w:type="dxa"/>
            <w:vAlign w:val="center"/>
          </w:tcPr>
          <w:p w14:paraId="7F1D872D"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AD7BC84"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đơn đặt phòng</w:t>
            </w:r>
          </w:p>
        </w:tc>
        <w:tc>
          <w:tcPr>
            <w:tcW w:w="5580" w:type="dxa"/>
            <w:vAlign w:val="center"/>
          </w:tcPr>
          <w:p w14:paraId="3167CE7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đơn đặt phòng được cập nhật cùng các thông tin liên quan, có thể chỉnh sửa dữ liệu theo ý muốn</w:t>
            </w:r>
          </w:p>
        </w:tc>
        <w:tc>
          <w:tcPr>
            <w:tcW w:w="1170" w:type="dxa"/>
            <w:vAlign w:val="center"/>
          </w:tcPr>
          <w:p w14:paraId="7668CC79" w14:textId="77777777" w:rsidR="00FA0941" w:rsidRPr="00F81F48" w:rsidRDefault="00FA0941" w:rsidP="00FA0941">
            <w:pPr>
              <w:spacing w:before="60" w:after="60" w:line="240" w:lineRule="auto"/>
              <w:jc w:val="left"/>
              <w:rPr>
                <w:rFonts w:cs="Times New Roman"/>
                <w:noProof/>
              </w:rPr>
            </w:pPr>
          </w:p>
        </w:tc>
      </w:tr>
      <w:tr w:rsidR="00FA0941" w:rsidRPr="00F81F48" w14:paraId="5960D192" w14:textId="77777777" w:rsidTr="008940E4">
        <w:trPr>
          <w:trHeight w:val="20"/>
        </w:trPr>
        <w:tc>
          <w:tcPr>
            <w:tcW w:w="630" w:type="dxa"/>
            <w:vAlign w:val="center"/>
          </w:tcPr>
          <w:p w14:paraId="1EB183E3"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B1D5610"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4F7B58F0" w14:textId="77777777" w:rsidR="00FA0941" w:rsidRPr="00F81F48" w:rsidRDefault="00FA0941" w:rsidP="00FA0941">
            <w:pPr>
              <w:spacing w:before="60" w:after="60" w:line="240" w:lineRule="auto"/>
              <w:jc w:val="left"/>
              <w:rPr>
                <w:rFonts w:cs="Times New Roman"/>
                <w:noProof/>
              </w:rPr>
            </w:pPr>
            <w:r w:rsidRPr="00F81F48">
              <w:rPr>
                <w:rFonts w:cs="Times New Roman"/>
                <w:noProof/>
              </w:rPr>
              <w:t>Đơn đặt phòng và danh sách chi tiết đặt phòng  cùng các thông tin kèm theo được lưu vào danh sách đơn đặt phòng</w:t>
            </w:r>
          </w:p>
        </w:tc>
        <w:tc>
          <w:tcPr>
            <w:tcW w:w="1170" w:type="dxa"/>
            <w:vAlign w:val="center"/>
          </w:tcPr>
          <w:p w14:paraId="4A0FC0B6" w14:textId="77777777" w:rsidR="00FA0941" w:rsidRPr="00F81F48" w:rsidRDefault="00FA0941" w:rsidP="00FA0941">
            <w:pPr>
              <w:spacing w:before="60" w:after="60" w:line="240" w:lineRule="auto"/>
              <w:jc w:val="left"/>
              <w:rPr>
                <w:rFonts w:cs="Times New Roman"/>
                <w:noProof/>
              </w:rPr>
            </w:pPr>
          </w:p>
        </w:tc>
      </w:tr>
      <w:tr w:rsidR="00FA0941" w:rsidRPr="00F81F48" w14:paraId="4F9D72AD" w14:textId="77777777" w:rsidTr="008940E4">
        <w:trPr>
          <w:trHeight w:val="20"/>
        </w:trPr>
        <w:tc>
          <w:tcPr>
            <w:tcW w:w="630" w:type="dxa"/>
            <w:vAlign w:val="center"/>
          </w:tcPr>
          <w:p w14:paraId="7254A481"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437DA3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5DBBDC87"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đơn đặt phòng, quay về màn hình chính quản lý đặt phòng</w:t>
            </w:r>
          </w:p>
        </w:tc>
        <w:tc>
          <w:tcPr>
            <w:tcW w:w="1170" w:type="dxa"/>
            <w:vAlign w:val="center"/>
          </w:tcPr>
          <w:p w14:paraId="0B0811BF" w14:textId="77777777" w:rsidR="00FA0941" w:rsidRPr="00F81F48" w:rsidRDefault="00FA0941" w:rsidP="00FA0941">
            <w:pPr>
              <w:spacing w:before="60" w:after="60" w:line="240" w:lineRule="auto"/>
              <w:jc w:val="left"/>
              <w:rPr>
                <w:rFonts w:cs="Times New Roman"/>
                <w:noProof/>
              </w:rPr>
            </w:pPr>
          </w:p>
        </w:tc>
      </w:tr>
    </w:tbl>
    <w:p w14:paraId="55C9402C" w14:textId="5EDD651B" w:rsidR="00D22707" w:rsidRPr="00F81F48" w:rsidRDefault="00D22707" w:rsidP="00D22707">
      <w:pPr>
        <w:rPr>
          <w:lang w:eastAsia="vi-VN"/>
        </w:rPr>
      </w:pPr>
    </w:p>
    <w:p w14:paraId="6E7CB7C3" w14:textId="77777777" w:rsidR="00D22707" w:rsidRPr="00F81F48" w:rsidRDefault="00D22707">
      <w:pPr>
        <w:spacing w:line="240" w:lineRule="auto"/>
        <w:jc w:val="left"/>
        <w:rPr>
          <w:lang w:eastAsia="vi-VN"/>
        </w:rPr>
      </w:pPr>
      <w:r w:rsidRPr="00F81F48">
        <w:rPr>
          <w:lang w:eastAsia="vi-VN"/>
        </w:rPr>
        <w:br w:type="page"/>
      </w:r>
    </w:p>
    <w:p w14:paraId="664529B7" w14:textId="5CB2E35D"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phiếu thuê</w:t>
      </w:r>
    </w:p>
    <w:p w14:paraId="065E4DA4" w14:textId="77777777" w:rsidR="00FA0941" w:rsidRPr="00F81F48" w:rsidRDefault="00FA0941" w:rsidP="00726DE9">
      <w:pPr>
        <w:pStyle w:val="ListParagraph"/>
        <w:numPr>
          <w:ilvl w:val="0"/>
          <w:numId w:val="50"/>
        </w:numPr>
        <w:rPr>
          <w:b/>
          <w:lang w:eastAsia="vi-VN"/>
        </w:rPr>
      </w:pPr>
      <w:r w:rsidRPr="00F81F48">
        <w:rPr>
          <w:b/>
          <w:lang w:eastAsia="vi-VN"/>
        </w:rPr>
        <w:t>Màn hình chính quản lý phiếu thuê</w:t>
      </w:r>
    </w:p>
    <w:p w14:paraId="6AD53F3A" w14:textId="04F599B5" w:rsidR="00FA0941" w:rsidRPr="00F81F48" w:rsidRDefault="00FA0941" w:rsidP="00FA0941">
      <w:pPr>
        <w:rPr>
          <w:lang w:eastAsia="vi-VN"/>
        </w:rPr>
      </w:pPr>
      <w:r w:rsidRPr="00F81F48">
        <w:rPr>
          <w:noProof/>
        </w:rPr>
        <w:drawing>
          <wp:inline distT="0" distB="0" distL="0" distR="0" wp14:anchorId="352BDB9C" wp14:editId="6E94CEE7">
            <wp:extent cx="6187440"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5D1658DE" w14:textId="33A29947" w:rsidR="00095DD2" w:rsidRPr="00F81F48" w:rsidRDefault="00095DD2" w:rsidP="00095DD2">
      <w:pPr>
        <w:jc w:val="center"/>
        <w:rPr>
          <w:lang w:eastAsia="vi-VN"/>
        </w:rPr>
      </w:pPr>
      <w:r w:rsidRPr="00F81F48">
        <w:rPr>
          <w:lang w:eastAsia="vi-VN"/>
        </w:rPr>
        <w:t>Hình 3.3.1</w:t>
      </w:r>
      <w:r w:rsidR="00D22707" w:rsidRPr="00F81F48">
        <w:rPr>
          <w:lang w:eastAsia="vi-VN"/>
        </w:rPr>
        <w:t>0</w:t>
      </w:r>
      <w:r w:rsidRPr="00F81F48">
        <w:rPr>
          <w:lang w:eastAsia="vi-VN"/>
        </w:rPr>
        <w:t xml:space="preserve"> - Màn hình quản lý phiếu thu</w:t>
      </w:r>
      <w:r w:rsidR="00382853" w:rsidRPr="00F81F48">
        <w:rPr>
          <w:lang w:eastAsia="vi-VN"/>
        </w:rPr>
        <w:t>ê</w:t>
      </w:r>
    </w:p>
    <w:p w14:paraId="7FDEFF86" w14:textId="77777777" w:rsidR="00566289" w:rsidRPr="00F81F48" w:rsidRDefault="00566289" w:rsidP="00095DD2">
      <w:pPr>
        <w:jc w:val="center"/>
        <w:rPr>
          <w:lang w:eastAsia="vi-VN"/>
        </w:rPr>
      </w:pPr>
    </w:p>
    <w:p w14:paraId="11E78C2F" w14:textId="2A691583" w:rsidR="00FA0941" w:rsidRPr="00F81F48" w:rsidRDefault="00FA0941" w:rsidP="00726DE9">
      <w:pPr>
        <w:ind w:left="720"/>
        <w:rPr>
          <w:lang w:eastAsia="vi-VN"/>
        </w:rPr>
      </w:pPr>
      <w:r w:rsidRPr="00F81F48">
        <w:rPr>
          <w:lang w:eastAsia="vi-VN"/>
        </w:rPr>
        <w:t>Danh sách các biến cố</w:t>
      </w:r>
    </w:p>
    <w:p w14:paraId="1C6B1DDB" w14:textId="78E25676" w:rsidR="00621DEC" w:rsidRPr="00F81F48" w:rsidRDefault="00621DEC" w:rsidP="00621DEC">
      <w:pPr>
        <w:jc w:val="center"/>
        <w:rPr>
          <w:noProof/>
        </w:rPr>
      </w:pPr>
      <w:r w:rsidRPr="00F81F48">
        <w:t>Bảng 3.3.</w:t>
      </w:r>
      <w:r w:rsidR="00D22707" w:rsidRPr="00F81F48">
        <w:t>9</w:t>
      </w:r>
      <w:r w:rsidRPr="00F81F48">
        <w:t xml:space="preserve"> – </w:t>
      </w:r>
      <w:r w:rsidRPr="00F81F48">
        <w:rPr>
          <w:noProof/>
        </w:rPr>
        <w:t>Danh sách các biến cố màn hình quản lý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7411310" w14:textId="77777777" w:rsidTr="008940E4">
        <w:tc>
          <w:tcPr>
            <w:tcW w:w="630" w:type="dxa"/>
            <w:shd w:val="clear" w:color="auto" w:fill="C0C0C0"/>
            <w:vAlign w:val="center"/>
          </w:tcPr>
          <w:p w14:paraId="7AF9A12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5A7D98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2350651C"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5E43B9F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4A44E6F2" w14:textId="77777777" w:rsidTr="008940E4">
        <w:trPr>
          <w:trHeight w:val="20"/>
        </w:trPr>
        <w:tc>
          <w:tcPr>
            <w:tcW w:w="630" w:type="dxa"/>
            <w:vAlign w:val="center"/>
          </w:tcPr>
          <w:p w14:paraId="468535B6"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7F6A6C57"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phiếu thuê</w:t>
            </w:r>
          </w:p>
        </w:tc>
        <w:tc>
          <w:tcPr>
            <w:tcW w:w="5580" w:type="dxa"/>
            <w:vAlign w:val="center"/>
          </w:tcPr>
          <w:p w14:paraId="30CB550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phiếu thuê</w:t>
            </w:r>
          </w:p>
        </w:tc>
        <w:tc>
          <w:tcPr>
            <w:tcW w:w="1170" w:type="dxa"/>
            <w:vAlign w:val="center"/>
          </w:tcPr>
          <w:p w14:paraId="03896DC6" w14:textId="77777777" w:rsidR="00FA0941" w:rsidRPr="00F81F48" w:rsidRDefault="00FA0941" w:rsidP="00FA0941">
            <w:pPr>
              <w:spacing w:before="60" w:after="60" w:line="240" w:lineRule="auto"/>
              <w:jc w:val="left"/>
              <w:rPr>
                <w:rFonts w:cs="Times New Roman"/>
                <w:noProof/>
              </w:rPr>
            </w:pPr>
          </w:p>
        </w:tc>
      </w:tr>
      <w:tr w:rsidR="00FA0941" w:rsidRPr="00F81F48" w14:paraId="1F3F6816" w14:textId="77777777" w:rsidTr="008940E4">
        <w:trPr>
          <w:trHeight w:val="20"/>
        </w:trPr>
        <w:tc>
          <w:tcPr>
            <w:tcW w:w="630" w:type="dxa"/>
            <w:vAlign w:val="center"/>
          </w:tcPr>
          <w:p w14:paraId="505CBD9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0E1FE02"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cập nhật phiếu thuê </w:t>
            </w:r>
          </w:p>
        </w:tc>
        <w:tc>
          <w:tcPr>
            <w:tcW w:w="5580" w:type="dxa"/>
            <w:vAlign w:val="center"/>
          </w:tcPr>
          <w:p w14:paraId="48DA566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cập nhật đơn đặt phòng</w:t>
            </w:r>
          </w:p>
        </w:tc>
        <w:tc>
          <w:tcPr>
            <w:tcW w:w="1170" w:type="dxa"/>
            <w:vAlign w:val="center"/>
          </w:tcPr>
          <w:p w14:paraId="7B30EEA0" w14:textId="77777777" w:rsidR="00FA0941" w:rsidRPr="00F81F48" w:rsidRDefault="00FA0941" w:rsidP="00FA0941">
            <w:pPr>
              <w:spacing w:before="60" w:after="60" w:line="240" w:lineRule="auto"/>
              <w:jc w:val="left"/>
              <w:rPr>
                <w:rFonts w:cs="Times New Roman"/>
                <w:noProof/>
              </w:rPr>
            </w:pPr>
          </w:p>
        </w:tc>
      </w:tr>
      <w:tr w:rsidR="00FA0941" w:rsidRPr="00F81F48" w14:paraId="795CBA6D" w14:textId="77777777" w:rsidTr="008940E4">
        <w:trPr>
          <w:trHeight w:val="20"/>
        </w:trPr>
        <w:tc>
          <w:tcPr>
            <w:tcW w:w="630" w:type="dxa"/>
            <w:vAlign w:val="center"/>
          </w:tcPr>
          <w:p w14:paraId="5E88E67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4FF22BA"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hóa đơn</w:t>
            </w:r>
          </w:p>
        </w:tc>
        <w:tc>
          <w:tcPr>
            <w:tcW w:w="5580" w:type="dxa"/>
            <w:vAlign w:val="center"/>
          </w:tcPr>
          <w:p w14:paraId="0AE400D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hóa đơn</w:t>
            </w:r>
          </w:p>
        </w:tc>
        <w:tc>
          <w:tcPr>
            <w:tcW w:w="1170" w:type="dxa"/>
            <w:vAlign w:val="center"/>
          </w:tcPr>
          <w:p w14:paraId="680094E3" w14:textId="77777777" w:rsidR="00FA0941" w:rsidRPr="00F81F48" w:rsidRDefault="00FA0941" w:rsidP="00FA0941">
            <w:pPr>
              <w:spacing w:before="60" w:after="60" w:line="240" w:lineRule="auto"/>
              <w:jc w:val="left"/>
              <w:rPr>
                <w:rFonts w:cs="Times New Roman"/>
                <w:noProof/>
              </w:rPr>
            </w:pPr>
          </w:p>
        </w:tc>
      </w:tr>
      <w:tr w:rsidR="00FA0941" w:rsidRPr="00F81F48" w14:paraId="5D3A10FB" w14:textId="77777777" w:rsidTr="008940E4">
        <w:trPr>
          <w:trHeight w:val="20"/>
        </w:trPr>
        <w:tc>
          <w:tcPr>
            <w:tcW w:w="630" w:type="dxa"/>
            <w:vAlign w:val="center"/>
          </w:tcPr>
          <w:p w14:paraId="7568F25D"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5626C2E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phiếu thuê</w:t>
            </w:r>
          </w:p>
        </w:tc>
        <w:tc>
          <w:tcPr>
            <w:tcW w:w="5580" w:type="dxa"/>
            <w:vAlign w:val="center"/>
          </w:tcPr>
          <w:p w14:paraId="2810387E"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phiếu thuê cùng các thông tin liên quan từ cơ sở dữ liệu</w:t>
            </w:r>
          </w:p>
        </w:tc>
        <w:tc>
          <w:tcPr>
            <w:tcW w:w="1170" w:type="dxa"/>
            <w:vAlign w:val="center"/>
          </w:tcPr>
          <w:p w14:paraId="1153F711" w14:textId="77777777" w:rsidR="00FA0941" w:rsidRPr="00F81F48" w:rsidRDefault="00FA0941" w:rsidP="00FA0941">
            <w:pPr>
              <w:spacing w:before="60" w:after="60" w:line="240" w:lineRule="auto"/>
              <w:jc w:val="left"/>
              <w:rPr>
                <w:rFonts w:cs="Times New Roman"/>
                <w:noProof/>
              </w:rPr>
            </w:pPr>
          </w:p>
        </w:tc>
      </w:tr>
    </w:tbl>
    <w:p w14:paraId="17AA43CE" w14:textId="3E794299" w:rsidR="00D22707" w:rsidRPr="00F81F48" w:rsidRDefault="00D22707" w:rsidP="00FA0941">
      <w:pPr>
        <w:rPr>
          <w:lang w:eastAsia="vi-VN"/>
        </w:rPr>
      </w:pPr>
    </w:p>
    <w:p w14:paraId="4CFCBCED" w14:textId="77777777" w:rsidR="00D22707" w:rsidRPr="00F81F48" w:rsidRDefault="00D22707">
      <w:pPr>
        <w:spacing w:line="240" w:lineRule="auto"/>
        <w:jc w:val="left"/>
        <w:rPr>
          <w:lang w:eastAsia="vi-VN"/>
        </w:rPr>
      </w:pPr>
      <w:r w:rsidRPr="00F81F48">
        <w:rPr>
          <w:lang w:eastAsia="vi-VN"/>
        </w:rPr>
        <w:br w:type="page"/>
      </w:r>
    </w:p>
    <w:p w14:paraId="79F7E869" w14:textId="77777777" w:rsidR="00FA0941" w:rsidRPr="00F81F48" w:rsidRDefault="00FA0941" w:rsidP="00726DE9">
      <w:pPr>
        <w:pStyle w:val="ListParagraph"/>
        <w:numPr>
          <w:ilvl w:val="0"/>
          <w:numId w:val="50"/>
        </w:numPr>
        <w:rPr>
          <w:b/>
          <w:lang w:eastAsia="vi-VN"/>
        </w:rPr>
      </w:pPr>
      <w:r w:rsidRPr="00F81F48">
        <w:rPr>
          <w:b/>
          <w:lang w:eastAsia="vi-VN"/>
        </w:rPr>
        <w:lastRenderedPageBreak/>
        <w:t>Màn hình lập phiếu thuê</w:t>
      </w:r>
    </w:p>
    <w:p w14:paraId="369BF54A" w14:textId="733B9D8F" w:rsidR="00FA0941" w:rsidRPr="00F81F48" w:rsidRDefault="00FA0941" w:rsidP="00A77E46">
      <w:pPr>
        <w:jc w:val="center"/>
        <w:rPr>
          <w:lang w:eastAsia="vi-VN"/>
        </w:rPr>
      </w:pPr>
      <w:r w:rsidRPr="00F81F48">
        <w:rPr>
          <w:noProof/>
        </w:rPr>
        <w:drawing>
          <wp:inline distT="0" distB="0" distL="0" distR="0" wp14:anchorId="5DD26EF3" wp14:editId="6CF74401">
            <wp:extent cx="6187440" cy="3657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r w:rsidR="00A77E46" w:rsidRPr="00F81F48">
        <w:rPr>
          <w:lang w:eastAsia="vi-VN"/>
        </w:rPr>
        <w:t xml:space="preserve"> Hình 3.3.1</w:t>
      </w:r>
      <w:r w:rsidR="00D22707" w:rsidRPr="00F81F48">
        <w:rPr>
          <w:lang w:eastAsia="vi-VN"/>
        </w:rPr>
        <w:t>1</w:t>
      </w:r>
      <w:r w:rsidR="00A77E46" w:rsidRPr="00F81F48">
        <w:rPr>
          <w:lang w:eastAsia="vi-VN"/>
        </w:rPr>
        <w:t xml:space="preserve"> - Màn hình lập phiếu thu</w:t>
      </w:r>
      <w:r w:rsidR="00C637DF" w:rsidRPr="00F81F48">
        <w:rPr>
          <w:lang w:eastAsia="vi-VN"/>
        </w:rPr>
        <w:t>ê</w:t>
      </w:r>
    </w:p>
    <w:p w14:paraId="51187DE5" w14:textId="77777777" w:rsidR="00566289" w:rsidRPr="00F81F48" w:rsidRDefault="00566289" w:rsidP="00A77E46">
      <w:pPr>
        <w:jc w:val="center"/>
        <w:rPr>
          <w:lang w:eastAsia="vi-VN"/>
        </w:rPr>
      </w:pPr>
    </w:p>
    <w:p w14:paraId="15503AF1" w14:textId="6CE1BC8F" w:rsidR="00132027" w:rsidRPr="00F81F48" w:rsidRDefault="00FA0941" w:rsidP="001C0475">
      <w:pPr>
        <w:ind w:left="720"/>
        <w:rPr>
          <w:lang w:eastAsia="vi-VN"/>
        </w:rPr>
      </w:pPr>
      <w:r w:rsidRPr="00F81F48">
        <w:rPr>
          <w:lang w:eastAsia="vi-VN"/>
        </w:rPr>
        <w:t>Danh sách các biến cố</w:t>
      </w:r>
    </w:p>
    <w:p w14:paraId="79B5FD28" w14:textId="224E31BB" w:rsidR="00132027" w:rsidRPr="00F81F48" w:rsidRDefault="00132027" w:rsidP="00132027">
      <w:pPr>
        <w:jc w:val="center"/>
        <w:rPr>
          <w:noProof/>
        </w:rPr>
      </w:pPr>
      <w:r w:rsidRPr="00F81F48">
        <w:t>Bảng 3.3.1</w:t>
      </w:r>
      <w:r w:rsidR="00D22707" w:rsidRPr="00F81F48">
        <w:t>0</w:t>
      </w:r>
      <w:r w:rsidRPr="00F81F48">
        <w:t xml:space="preserve"> – </w:t>
      </w:r>
      <w:r w:rsidRPr="00F81F48">
        <w:rPr>
          <w:noProof/>
        </w:rPr>
        <w:t xml:space="preserve">Danh sách các biến cố màn hình </w:t>
      </w:r>
      <w:r w:rsidR="001C0475" w:rsidRPr="00F81F48">
        <w:rPr>
          <w:noProof/>
        </w:rPr>
        <w:t>lập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0566BB4" w14:textId="77777777" w:rsidTr="008940E4">
        <w:tc>
          <w:tcPr>
            <w:tcW w:w="630" w:type="dxa"/>
            <w:shd w:val="clear" w:color="auto" w:fill="C0C0C0"/>
            <w:vAlign w:val="center"/>
          </w:tcPr>
          <w:p w14:paraId="4BAD477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19BB45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5D63319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41727DF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8661875" w14:textId="77777777" w:rsidTr="008940E4">
        <w:trPr>
          <w:trHeight w:val="20"/>
        </w:trPr>
        <w:tc>
          <w:tcPr>
            <w:tcW w:w="630" w:type="dxa"/>
            <w:vAlign w:val="center"/>
          </w:tcPr>
          <w:p w14:paraId="6E6EBA78"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8F484E2"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tiết phiếu thuê</w:t>
            </w:r>
          </w:p>
        </w:tc>
        <w:tc>
          <w:tcPr>
            <w:tcW w:w="5580" w:type="dxa"/>
            <w:vAlign w:val="center"/>
          </w:tcPr>
          <w:p w14:paraId="479A8C2C"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được cập nhật cùng các thông tin liên quan</w:t>
            </w:r>
          </w:p>
        </w:tc>
        <w:tc>
          <w:tcPr>
            <w:tcW w:w="1170" w:type="dxa"/>
            <w:vAlign w:val="center"/>
          </w:tcPr>
          <w:p w14:paraId="0F00450F" w14:textId="77777777" w:rsidR="00FA0941" w:rsidRPr="00F81F48" w:rsidRDefault="00FA0941" w:rsidP="00FA0941">
            <w:pPr>
              <w:spacing w:before="60" w:after="60" w:line="240" w:lineRule="auto"/>
              <w:jc w:val="left"/>
              <w:rPr>
                <w:rFonts w:cs="Times New Roman"/>
                <w:noProof/>
              </w:rPr>
            </w:pPr>
          </w:p>
        </w:tc>
      </w:tr>
      <w:tr w:rsidR="00FA0941" w:rsidRPr="00F81F48" w14:paraId="34393FC8" w14:textId="77777777" w:rsidTr="008940E4">
        <w:trPr>
          <w:trHeight w:val="20"/>
        </w:trPr>
        <w:tc>
          <w:tcPr>
            <w:tcW w:w="630" w:type="dxa"/>
            <w:vAlign w:val="center"/>
          </w:tcPr>
          <w:p w14:paraId="1FC5095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6503F0FF"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63414EC9" w14:textId="77777777" w:rsidR="00FA0941" w:rsidRPr="00F81F48" w:rsidRDefault="00FA0941" w:rsidP="00FA0941">
            <w:pPr>
              <w:spacing w:before="60" w:after="60" w:line="240" w:lineRule="auto"/>
              <w:jc w:val="left"/>
              <w:rPr>
                <w:rFonts w:cs="Times New Roman"/>
                <w:noProof/>
              </w:rPr>
            </w:pPr>
            <w:r w:rsidRPr="00F81F48">
              <w:rPr>
                <w:rFonts w:cs="Times New Roman"/>
                <w:noProof/>
              </w:rPr>
              <w:t>Phiếu thuê và danh sách chi tiết phiếu thuê cùng các thông tin kèm theo được lưu vào cơ sở dữ liệu</w:t>
            </w:r>
          </w:p>
        </w:tc>
        <w:tc>
          <w:tcPr>
            <w:tcW w:w="1170" w:type="dxa"/>
            <w:vAlign w:val="center"/>
          </w:tcPr>
          <w:p w14:paraId="5B78614A" w14:textId="77777777" w:rsidR="00FA0941" w:rsidRPr="00F81F48" w:rsidRDefault="00FA0941" w:rsidP="00FA0941">
            <w:pPr>
              <w:spacing w:before="60" w:after="60" w:line="240" w:lineRule="auto"/>
              <w:jc w:val="left"/>
              <w:rPr>
                <w:rFonts w:cs="Times New Roman"/>
                <w:noProof/>
              </w:rPr>
            </w:pPr>
          </w:p>
        </w:tc>
      </w:tr>
      <w:tr w:rsidR="00FA0941" w:rsidRPr="00F81F48" w14:paraId="68E221B9" w14:textId="77777777" w:rsidTr="008940E4">
        <w:trPr>
          <w:trHeight w:val="20"/>
        </w:trPr>
        <w:tc>
          <w:tcPr>
            <w:tcW w:w="630" w:type="dxa"/>
            <w:vAlign w:val="center"/>
          </w:tcPr>
          <w:p w14:paraId="1350A4B7"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17CBB7C8"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7D562914"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lập phiếu thuê, quay về màn hình chính quản lý phiếu thuê</w:t>
            </w:r>
          </w:p>
        </w:tc>
        <w:tc>
          <w:tcPr>
            <w:tcW w:w="1170" w:type="dxa"/>
            <w:vAlign w:val="center"/>
          </w:tcPr>
          <w:p w14:paraId="6D72D1A9" w14:textId="77777777" w:rsidR="00FA0941" w:rsidRPr="00F81F48" w:rsidRDefault="00FA0941" w:rsidP="00FA0941">
            <w:pPr>
              <w:spacing w:before="60" w:after="60" w:line="240" w:lineRule="auto"/>
              <w:jc w:val="left"/>
              <w:rPr>
                <w:rFonts w:cs="Times New Roman"/>
                <w:noProof/>
              </w:rPr>
            </w:pPr>
          </w:p>
        </w:tc>
      </w:tr>
    </w:tbl>
    <w:p w14:paraId="4634B49C" w14:textId="77777777" w:rsidR="00FA0941" w:rsidRPr="00F81F48" w:rsidRDefault="00FA0941" w:rsidP="00FA0941">
      <w:pPr>
        <w:rPr>
          <w:lang w:eastAsia="vi-VN"/>
        </w:rPr>
      </w:pPr>
    </w:p>
    <w:p w14:paraId="41E8A286" w14:textId="77777777" w:rsidR="00D22707" w:rsidRPr="00F81F48" w:rsidRDefault="00D22707">
      <w:pPr>
        <w:spacing w:line="240" w:lineRule="auto"/>
        <w:jc w:val="left"/>
        <w:rPr>
          <w:b/>
          <w:lang w:eastAsia="vi-VN"/>
        </w:rPr>
      </w:pPr>
      <w:r w:rsidRPr="00F81F48">
        <w:rPr>
          <w:b/>
          <w:lang w:eastAsia="vi-VN"/>
        </w:rPr>
        <w:br w:type="page"/>
      </w:r>
    </w:p>
    <w:p w14:paraId="6F01AEEB" w14:textId="2CD6A79B" w:rsidR="00FA0941" w:rsidRPr="00F81F48" w:rsidRDefault="00FA0941" w:rsidP="00726DE9">
      <w:pPr>
        <w:pStyle w:val="ListParagraph"/>
        <w:numPr>
          <w:ilvl w:val="0"/>
          <w:numId w:val="50"/>
        </w:numPr>
        <w:rPr>
          <w:b/>
          <w:lang w:eastAsia="vi-VN"/>
        </w:rPr>
      </w:pPr>
      <w:r w:rsidRPr="00F81F48">
        <w:rPr>
          <w:b/>
          <w:lang w:eastAsia="vi-VN"/>
        </w:rPr>
        <w:lastRenderedPageBreak/>
        <w:t>Màn hình cập nhật phiếu thuê</w:t>
      </w:r>
    </w:p>
    <w:p w14:paraId="2EA05CF1" w14:textId="02DCE08E" w:rsidR="00FA0941" w:rsidRPr="00F81F48" w:rsidRDefault="00FA0941" w:rsidP="001A13C3">
      <w:pPr>
        <w:jc w:val="center"/>
        <w:rPr>
          <w:lang w:eastAsia="vi-VN"/>
        </w:rPr>
      </w:pPr>
      <w:r w:rsidRPr="00F81F48">
        <w:rPr>
          <w:noProof/>
        </w:rPr>
        <w:drawing>
          <wp:inline distT="0" distB="0" distL="0" distR="0" wp14:anchorId="64F8D17F" wp14:editId="3889EE26">
            <wp:extent cx="6187440" cy="36652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1A13C3" w:rsidRPr="00F81F48">
        <w:rPr>
          <w:lang w:eastAsia="vi-VN"/>
        </w:rPr>
        <w:t>Hình 3.3.1</w:t>
      </w:r>
      <w:r w:rsidR="00D22707" w:rsidRPr="00F81F48">
        <w:rPr>
          <w:lang w:eastAsia="vi-VN"/>
        </w:rPr>
        <w:t>2</w:t>
      </w:r>
      <w:r w:rsidR="001A13C3" w:rsidRPr="00F81F48">
        <w:rPr>
          <w:lang w:eastAsia="vi-VN"/>
        </w:rPr>
        <w:t xml:space="preserve"> - Màn hình cập nhật phiếu thuê</w:t>
      </w:r>
    </w:p>
    <w:p w14:paraId="6E9F603B" w14:textId="77777777" w:rsidR="00566289" w:rsidRPr="00F81F48" w:rsidRDefault="00566289" w:rsidP="001A13C3">
      <w:pPr>
        <w:jc w:val="center"/>
        <w:rPr>
          <w:lang w:eastAsia="vi-VN"/>
        </w:rPr>
      </w:pPr>
    </w:p>
    <w:p w14:paraId="591A4EDC" w14:textId="1517D879" w:rsidR="00FA0941" w:rsidRPr="00F81F48" w:rsidRDefault="00FA0941" w:rsidP="00726DE9">
      <w:pPr>
        <w:ind w:left="720"/>
        <w:rPr>
          <w:lang w:eastAsia="vi-VN"/>
        </w:rPr>
      </w:pPr>
      <w:r w:rsidRPr="00F81F48">
        <w:rPr>
          <w:lang w:eastAsia="vi-VN"/>
        </w:rPr>
        <w:t>Danh sách các biến cố</w:t>
      </w:r>
    </w:p>
    <w:p w14:paraId="4ED8493C" w14:textId="38F9AD7A" w:rsidR="00E06D5B" w:rsidRPr="00F81F48" w:rsidRDefault="00E06D5B" w:rsidP="00E06D5B">
      <w:pPr>
        <w:jc w:val="center"/>
        <w:rPr>
          <w:noProof/>
        </w:rPr>
      </w:pPr>
      <w:r w:rsidRPr="00F81F48">
        <w:t>Bảng 3.3.1</w:t>
      </w:r>
      <w:r w:rsidR="00D22707" w:rsidRPr="00F81F48">
        <w:t>1</w:t>
      </w:r>
      <w:r w:rsidRPr="00F81F48">
        <w:t xml:space="preserve"> – </w:t>
      </w:r>
      <w:r w:rsidRPr="00F81F48">
        <w:rPr>
          <w:noProof/>
        </w:rPr>
        <w:t>Danh sách các biến cố cập nhật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04BCC38" w14:textId="77777777" w:rsidTr="008940E4">
        <w:tc>
          <w:tcPr>
            <w:tcW w:w="630" w:type="dxa"/>
            <w:shd w:val="clear" w:color="auto" w:fill="C0C0C0"/>
            <w:vAlign w:val="center"/>
          </w:tcPr>
          <w:p w14:paraId="6150286F"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B2C1459"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451574FF"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3362C3B"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7F38B72A" w14:textId="77777777" w:rsidTr="008940E4">
        <w:trPr>
          <w:trHeight w:val="20"/>
        </w:trPr>
        <w:tc>
          <w:tcPr>
            <w:tcW w:w="630" w:type="dxa"/>
            <w:vAlign w:val="center"/>
          </w:tcPr>
          <w:p w14:paraId="66E652B0"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CFF1BAE"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phiếu thuê</w:t>
            </w:r>
          </w:p>
        </w:tc>
        <w:tc>
          <w:tcPr>
            <w:tcW w:w="5580" w:type="dxa"/>
            <w:vAlign w:val="center"/>
          </w:tcPr>
          <w:p w14:paraId="51D5B1B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được cập nhật cùng các thông tin liên quan, có thể chỉnh sửa dữ liệu theo ý muốn</w:t>
            </w:r>
          </w:p>
        </w:tc>
        <w:tc>
          <w:tcPr>
            <w:tcW w:w="1170" w:type="dxa"/>
            <w:vAlign w:val="center"/>
          </w:tcPr>
          <w:p w14:paraId="0E0F623F" w14:textId="77777777" w:rsidR="00FA0941" w:rsidRPr="00F81F48" w:rsidRDefault="00FA0941" w:rsidP="00FA0941">
            <w:pPr>
              <w:spacing w:before="60" w:after="60" w:line="240" w:lineRule="auto"/>
              <w:jc w:val="left"/>
              <w:rPr>
                <w:rFonts w:cs="Times New Roman"/>
                <w:noProof/>
              </w:rPr>
            </w:pPr>
          </w:p>
        </w:tc>
      </w:tr>
      <w:tr w:rsidR="00FA0941" w:rsidRPr="00F81F48" w14:paraId="3126067E" w14:textId="77777777" w:rsidTr="008940E4">
        <w:trPr>
          <w:trHeight w:val="20"/>
        </w:trPr>
        <w:tc>
          <w:tcPr>
            <w:tcW w:w="630" w:type="dxa"/>
            <w:vAlign w:val="center"/>
          </w:tcPr>
          <w:p w14:paraId="3DD7D3DF"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BE7F78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D1047B2" w14:textId="05E3FADB" w:rsidR="00FA0941" w:rsidRPr="00F81F48" w:rsidRDefault="00FA0941" w:rsidP="00FA0941">
            <w:pPr>
              <w:spacing w:before="60" w:after="60" w:line="240" w:lineRule="auto"/>
              <w:jc w:val="left"/>
              <w:rPr>
                <w:rFonts w:cs="Times New Roman"/>
                <w:noProof/>
              </w:rPr>
            </w:pPr>
            <w:r w:rsidRPr="00F81F48">
              <w:rPr>
                <w:rFonts w:cs="Times New Roman"/>
                <w:noProof/>
              </w:rPr>
              <w:t>Phiếu thuê và danh sách chi tiết phòng cùng các thông tin kèm</w:t>
            </w:r>
            <w:r w:rsidR="00AF3558" w:rsidRPr="00F81F48">
              <w:rPr>
                <w:rFonts w:cs="Times New Roman"/>
                <w:noProof/>
              </w:rPr>
              <w:t xml:space="preserve"> </w:t>
            </w:r>
            <w:r w:rsidRPr="00F81F48">
              <w:rPr>
                <w:rFonts w:cs="Times New Roman"/>
                <w:noProof/>
              </w:rPr>
              <w:t>theo được lưu vào cơ sở dữ liệu</w:t>
            </w:r>
          </w:p>
        </w:tc>
        <w:tc>
          <w:tcPr>
            <w:tcW w:w="1170" w:type="dxa"/>
            <w:vAlign w:val="center"/>
          </w:tcPr>
          <w:p w14:paraId="649B33FB" w14:textId="77777777" w:rsidR="00FA0941" w:rsidRPr="00F81F48" w:rsidRDefault="00FA0941" w:rsidP="00FA0941">
            <w:pPr>
              <w:spacing w:before="60" w:after="60" w:line="240" w:lineRule="auto"/>
              <w:jc w:val="left"/>
              <w:rPr>
                <w:rFonts w:cs="Times New Roman"/>
                <w:noProof/>
              </w:rPr>
            </w:pPr>
          </w:p>
        </w:tc>
      </w:tr>
      <w:tr w:rsidR="00FA0941" w:rsidRPr="00F81F48" w14:paraId="674C10FC" w14:textId="77777777" w:rsidTr="008940E4">
        <w:trPr>
          <w:trHeight w:val="20"/>
        </w:trPr>
        <w:tc>
          <w:tcPr>
            <w:tcW w:w="630" w:type="dxa"/>
            <w:vAlign w:val="center"/>
          </w:tcPr>
          <w:p w14:paraId="1AD3CF3E"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AC22B3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160148A2"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phiếu thuê, quay về màn hình chính quản lý phiếu thuê</w:t>
            </w:r>
          </w:p>
        </w:tc>
        <w:tc>
          <w:tcPr>
            <w:tcW w:w="1170" w:type="dxa"/>
            <w:vAlign w:val="center"/>
          </w:tcPr>
          <w:p w14:paraId="4A4C2C4B" w14:textId="77777777" w:rsidR="00FA0941" w:rsidRPr="00F81F48" w:rsidRDefault="00FA0941" w:rsidP="00FA0941">
            <w:pPr>
              <w:spacing w:before="60" w:after="60" w:line="240" w:lineRule="auto"/>
              <w:jc w:val="left"/>
              <w:rPr>
                <w:rFonts w:cs="Times New Roman"/>
                <w:noProof/>
              </w:rPr>
            </w:pPr>
          </w:p>
        </w:tc>
      </w:tr>
    </w:tbl>
    <w:p w14:paraId="6C348848" w14:textId="77777777" w:rsidR="00FA0941" w:rsidRPr="00F81F48" w:rsidRDefault="00FA0941" w:rsidP="00FA0941">
      <w:pPr>
        <w:rPr>
          <w:lang w:eastAsia="vi-VN"/>
        </w:rPr>
      </w:pPr>
    </w:p>
    <w:p w14:paraId="37FF47C4" w14:textId="77777777" w:rsidR="00D22707" w:rsidRPr="00F81F48" w:rsidRDefault="00D22707">
      <w:pPr>
        <w:spacing w:line="240" w:lineRule="auto"/>
        <w:jc w:val="left"/>
        <w:rPr>
          <w:b/>
          <w:lang w:eastAsia="vi-VN"/>
        </w:rPr>
      </w:pPr>
      <w:r w:rsidRPr="00F81F48">
        <w:rPr>
          <w:b/>
          <w:lang w:eastAsia="vi-VN"/>
        </w:rPr>
        <w:br w:type="page"/>
      </w:r>
    </w:p>
    <w:p w14:paraId="365D3236" w14:textId="5D80F9E2" w:rsidR="00FA0941" w:rsidRPr="00F81F48" w:rsidRDefault="00FA0941" w:rsidP="00726DE9">
      <w:pPr>
        <w:pStyle w:val="ListParagraph"/>
        <w:numPr>
          <w:ilvl w:val="0"/>
          <w:numId w:val="50"/>
        </w:numPr>
        <w:rPr>
          <w:b/>
          <w:lang w:eastAsia="vi-VN"/>
        </w:rPr>
      </w:pPr>
      <w:r w:rsidRPr="00F81F48">
        <w:rPr>
          <w:b/>
          <w:lang w:eastAsia="vi-VN"/>
        </w:rPr>
        <w:lastRenderedPageBreak/>
        <w:t>Màn hình lập hóa đơn thanh toán</w:t>
      </w:r>
    </w:p>
    <w:p w14:paraId="305C056E" w14:textId="47C0D03A" w:rsidR="00FA0941" w:rsidRPr="00F81F48" w:rsidRDefault="00FA0941" w:rsidP="00A56630">
      <w:pPr>
        <w:jc w:val="center"/>
        <w:rPr>
          <w:lang w:eastAsia="vi-VN"/>
        </w:rPr>
      </w:pPr>
      <w:r w:rsidRPr="00F81F48">
        <w:rPr>
          <w:noProof/>
        </w:rPr>
        <w:drawing>
          <wp:inline distT="0" distB="0" distL="0" distR="0" wp14:anchorId="1E81E8B2" wp14:editId="78C8B3AD">
            <wp:extent cx="6187440" cy="36652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A56630" w:rsidRPr="00F81F48">
        <w:rPr>
          <w:lang w:eastAsia="vi-VN"/>
        </w:rPr>
        <w:t>Hình 3.3.1</w:t>
      </w:r>
      <w:r w:rsidR="00D22707" w:rsidRPr="00F81F48">
        <w:rPr>
          <w:lang w:eastAsia="vi-VN"/>
        </w:rPr>
        <w:t>3</w:t>
      </w:r>
      <w:r w:rsidR="00A56630" w:rsidRPr="00F81F48">
        <w:rPr>
          <w:lang w:eastAsia="vi-VN"/>
        </w:rPr>
        <w:t xml:space="preserve"> - Màn hình lập hóa đơn</w:t>
      </w:r>
    </w:p>
    <w:p w14:paraId="4B011058" w14:textId="77777777" w:rsidR="00566289" w:rsidRPr="00F81F48" w:rsidRDefault="00566289" w:rsidP="00A56630">
      <w:pPr>
        <w:jc w:val="center"/>
        <w:rPr>
          <w:lang w:eastAsia="vi-VN"/>
        </w:rPr>
      </w:pPr>
    </w:p>
    <w:p w14:paraId="24355B9E" w14:textId="15E3A89A" w:rsidR="005D307A" w:rsidRPr="00F81F48" w:rsidRDefault="00FA0941" w:rsidP="005D307A">
      <w:pPr>
        <w:ind w:left="720"/>
        <w:rPr>
          <w:lang w:eastAsia="vi-VN"/>
        </w:rPr>
      </w:pPr>
      <w:r w:rsidRPr="00F81F48">
        <w:rPr>
          <w:lang w:eastAsia="vi-VN"/>
        </w:rPr>
        <w:t>Danh sách các biến cố</w:t>
      </w:r>
    </w:p>
    <w:p w14:paraId="59C7C860" w14:textId="764A248D" w:rsidR="005D307A" w:rsidRPr="00F81F48" w:rsidRDefault="005D307A" w:rsidP="005D307A">
      <w:pPr>
        <w:jc w:val="center"/>
        <w:rPr>
          <w:noProof/>
        </w:rPr>
      </w:pPr>
      <w:r w:rsidRPr="00F81F48">
        <w:t>Bảng 3.3.1</w:t>
      </w:r>
      <w:r w:rsidR="00D22707" w:rsidRPr="00F81F48">
        <w:t>2</w:t>
      </w:r>
      <w:r w:rsidRPr="00F81F48">
        <w:t xml:space="preserve"> – </w:t>
      </w:r>
      <w:r w:rsidRPr="00F81F48">
        <w:rPr>
          <w:noProof/>
        </w:rPr>
        <w:t>Danh sách các biến cố màn hình lập hóa đơn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DA1ED0B" w14:textId="77777777" w:rsidTr="008940E4">
        <w:tc>
          <w:tcPr>
            <w:tcW w:w="630" w:type="dxa"/>
            <w:shd w:val="clear" w:color="auto" w:fill="C0C0C0"/>
            <w:vAlign w:val="center"/>
          </w:tcPr>
          <w:p w14:paraId="6ED8E0E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138114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2EFB75E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FE6359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CC27833" w14:textId="77777777" w:rsidTr="008940E4">
        <w:trPr>
          <w:trHeight w:val="20"/>
        </w:trPr>
        <w:tc>
          <w:tcPr>
            <w:tcW w:w="630" w:type="dxa"/>
            <w:vAlign w:val="center"/>
          </w:tcPr>
          <w:p w14:paraId="080F9218"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5864670D"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tiết phiếu thuê</w:t>
            </w:r>
          </w:p>
        </w:tc>
        <w:tc>
          <w:tcPr>
            <w:tcW w:w="5580" w:type="dxa"/>
            <w:vAlign w:val="center"/>
          </w:tcPr>
          <w:p w14:paraId="1ED250BD"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cùng các thông tin liên quan</w:t>
            </w:r>
          </w:p>
        </w:tc>
        <w:tc>
          <w:tcPr>
            <w:tcW w:w="1170" w:type="dxa"/>
            <w:vAlign w:val="center"/>
          </w:tcPr>
          <w:p w14:paraId="05703589" w14:textId="77777777" w:rsidR="00FA0941" w:rsidRPr="00F81F48" w:rsidRDefault="00FA0941" w:rsidP="00FA0941">
            <w:pPr>
              <w:spacing w:before="60" w:after="60" w:line="240" w:lineRule="auto"/>
              <w:jc w:val="left"/>
              <w:rPr>
                <w:rFonts w:cs="Times New Roman"/>
                <w:noProof/>
              </w:rPr>
            </w:pPr>
          </w:p>
        </w:tc>
      </w:tr>
      <w:tr w:rsidR="00FA0941" w:rsidRPr="00F81F48" w14:paraId="1CE72262" w14:textId="77777777" w:rsidTr="008940E4">
        <w:trPr>
          <w:trHeight w:val="20"/>
        </w:trPr>
        <w:tc>
          <w:tcPr>
            <w:tcW w:w="630" w:type="dxa"/>
            <w:vAlign w:val="center"/>
          </w:tcPr>
          <w:p w14:paraId="0B8A158C"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4B69473E"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bảng chi tiết dịch vụ</w:t>
            </w:r>
          </w:p>
        </w:tc>
        <w:tc>
          <w:tcPr>
            <w:tcW w:w="5580" w:type="dxa"/>
            <w:vAlign w:val="center"/>
          </w:tcPr>
          <w:p w14:paraId="20DEF5E2"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dịch vụ cùng các thông tin liên quan</w:t>
            </w:r>
          </w:p>
        </w:tc>
        <w:tc>
          <w:tcPr>
            <w:tcW w:w="1170" w:type="dxa"/>
            <w:vAlign w:val="center"/>
          </w:tcPr>
          <w:p w14:paraId="248BA935" w14:textId="77777777" w:rsidR="00FA0941" w:rsidRPr="00F81F48" w:rsidRDefault="00FA0941" w:rsidP="00FA0941">
            <w:pPr>
              <w:spacing w:before="60" w:after="60" w:line="240" w:lineRule="auto"/>
              <w:jc w:val="left"/>
              <w:rPr>
                <w:rFonts w:cs="Times New Roman"/>
                <w:noProof/>
              </w:rPr>
            </w:pPr>
          </w:p>
        </w:tc>
      </w:tr>
      <w:tr w:rsidR="00FA0941" w:rsidRPr="00F81F48" w14:paraId="6DEB4758" w14:textId="77777777" w:rsidTr="008940E4">
        <w:trPr>
          <w:trHeight w:val="20"/>
        </w:trPr>
        <w:tc>
          <w:tcPr>
            <w:tcW w:w="630" w:type="dxa"/>
            <w:vAlign w:val="center"/>
          </w:tcPr>
          <w:p w14:paraId="6A1ED20E"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B6D55BA"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in hóa đơn </w:t>
            </w:r>
          </w:p>
        </w:tc>
        <w:tc>
          <w:tcPr>
            <w:tcW w:w="5580" w:type="dxa"/>
            <w:vAlign w:val="center"/>
          </w:tcPr>
          <w:p w14:paraId="6C7E96F6" w14:textId="77777777" w:rsidR="00FA0941" w:rsidRPr="00F81F48" w:rsidRDefault="00FA0941" w:rsidP="00FA0941">
            <w:pPr>
              <w:spacing w:before="60" w:after="60" w:line="240" w:lineRule="auto"/>
              <w:jc w:val="left"/>
              <w:rPr>
                <w:rFonts w:cs="Times New Roman"/>
                <w:noProof/>
              </w:rPr>
            </w:pPr>
            <w:r w:rsidRPr="00F81F48">
              <w:rPr>
                <w:rFonts w:cs="Times New Roman"/>
                <w:noProof/>
              </w:rPr>
              <w:t>In hóa đơn thanh toán</w:t>
            </w:r>
          </w:p>
        </w:tc>
        <w:tc>
          <w:tcPr>
            <w:tcW w:w="1170" w:type="dxa"/>
            <w:vAlign w:val="center"/>
          </w:tcPr>
          <w:p w14:paraId="4F7245C4" w14:textId="77777777" w:rsidR="00FA0941" w:rsidRPr="00F81F48" w:rsidRDefault="00FA0941" w:rsidP="00FA0941">
            <w:pPr>
              <w:spacing w:before="60" w:after="60" w:line="240" w:lineRule="auto"/>
              <w:jc w:val="left"/>
              <w:rPr>
                <w:rFonts w:cs="Times New Roman"/>
                <w:noProof/>
              </w:rPr>
            </w:pPr>
          </w:p>
        </w:tc>
      </w:tr>
      <w:tr w:rsidR="00FA0941" w:rsidRPr="00F81F48" w14:paraId="4F8736DA" w14:textId="77777777" w:rsidTr="008940E4">
        <w:trPr>
          <w:trHeight w:val="20"/>
        </w:trPr>
        <w:tc>
          <w:tcPr>
            <w:tcW w:w="630" w:type="dxa"/>
            <w:vAlign w:val="center"/>
          </w:tcPr>
          <w:p w14:paraId="761CDE52"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4C89EA99"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tìm khách hàng </w:t>
            </w:r>
          </w:p>
        </w:tc>
        <w:tc>
          <w:tcPr>
            <w:tcW w:w="5580" w:type="dxa"/>
            <w:vAlign w:val="center"/>
          </w:tcPr>
          <w:p w14:paraId="61F9BE54"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tìm khách hàng</w:t>
            </w:r>
          </w:p>
        </w:tc>
        <w:tc>
          <w:tcPr>
            <w:tcW w:w="1170" w:type="dxa"/>
            <w:vAlign w:val="center"/>
          </w:tcPr>
          <w:p w14:paraId="4507990C" w14:textId="77777777" w:rsidR="00FA0941" w:rsidRPr="00F81F48" w:rsidRDefault="00FA0941" w:rsidP="00FA0941">
            <w:pPr>
              <w:spacing w:before="60" w:after="60" w:line="240" w:lineRule="auto"/>
              <w:jc w:val="left"/>
              <w:rPr>
                <w:rFonts w:cs="Times New Roman"/>
                <w:noProof/>
              </w:rPr>
            </w:pPr>
          </w:p>
        </w:tc>
      </w:tr>
      <w:tr w:rsidR="00FA0941" w:rsidRPr="00F81F48" w14:paraId="15860EB9" w14:textId="77777777" w:rsidTr="008940E4">
        <w:trPr>
          <w:trHeight w:val="20"/>
        </w:trPr>
        <w:tc>
          <w:tcPr>
            <w:tcW w:w="630" w:type="dxa"/>
            <w:vAlign w:val="center"/>
          </w:tcPr>
          <w:p w14:paraId="11502CB4" w14:textId="77777777" w:rsidR="00FA0941" w:rsidRPr="00F81F48" w:rsidRDefault="00FA0941" w:rsidP="00FA0941">
            <w:pPr>
              <w:spacing w:before="60" w:after="60" w:line="240" w:lineRule="auto"/>
              <w:jc w:val="center"/>
              <w:rPr>
                <w:rFonts w:cs="Times New Roman"/>
                <w:noProof/>
              </w:rPr>
            </w:pPr>
            <w:r w:rsidRPr="00F81F48">
              <w:rPr>
                <w:rFonts w:cs="Times New Roman"/>
                <w:noProof/>
              </w:rPr>
              <w:t>5</w:t>
            </w:r>
          </w:p>
        </w:tc>
        <w:tc>
          <w:tcPr>
            <w:tcW w:w="1800" w:type="dxa"/>
            <w:vAlign w:val="center"/>
          </w:tcPr>
          <w:p w14:paraId="4BCFB142"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hóa đơn</w:t>
            </w:r>
          </w:p>
        </w:tc>
        <w:tc>
          <w:tcPr>
            <w:tcW w:w="5580" w:type="dxa"/>
            <w:vAlign w:val="center"/>
          </w:tcPr>
          <w:p w14:paraId="79D00FD5" w14:textId="77777777" w:rsidR="00FA0941" w:rsidRPr="00F81F48" w:rsidRDefault="00FA0941" w:rsidP="00FA0941">
            <w:pPr>
              <w:spacing w:before="60" w:after="60" w:line="240" w:lineRule="auto"/>
              <w:jc w:val="left"/>
              <w:rPr>
                <w:rFonts w:cs="Times New Roman"/>
                <w:noProof/>
              </w:rPr>
            </w:pPr>
            <w:r w:rsidRPr="00F81F48">
              <w:rPr>
                <w:rFonts w:cs="Times New Roman"/>
                <w:noProof/>
              </w:rPr>
              <w:t>Lập hóa đơn, tính toán trị giá hóa đơn, lưu thông tin hóa đơn xuống cơ sở dữ liệu</w:t>
            </w:r>
          </w:p>
        </w:tc>
        <w:tc>
          <w:tcPr>
            <w:tcW w:w="1170" w:type="dxa"/>
            <w:vAlign w:val="center"/>
          </w:tcPr>
          <w:p w14:paraId="3DFC5CEF" w14:textId="77777777" w:rsidR="00FA0941" w:rsidRPr="00F81F48" w:rsidRDefault="00FA0941" w:rsidP="00FA0941">
            <w:pPr>
              <w:spacing w:before="60" w:after="60" w:line="240" w:lineRule="auto"/>
              <w:jc w:val="left"/>
              <w:rPr>
                <w:rFonts w:cs="Times New Roman"/>
                <w:noProof/>
              </w:rPr>
            </w:pPr>
          </w:p>
        </w:tc>
      </w:tr>
      <w:tr w:rsidR="00FA0941" w:rsidRPr="00F81F48" w14:paraId="5A58144E" w14:textId="77777777" w:rsidTr="008940E4">
        <w:trPr>
          <w:trHeight w:val="20"/>
        </w:trPr>
        <w:tc>
          <w:tcPr>
            <w:tcW w:w="630" w:type="dxa"/>
            <w:vAlign w:val="center"/>
          </w:tcPr>
          <w:p w14:paraId="52EF9723" w14:textId="77777777" w:rsidR="00FA0941" w:rsidRPr="00F81F48" w:rsidRDefault="00FA0941" w:rsidP="00FA0941">
            <w:pPr>
              <w:spacing w:before="60" w:after="60" w:line="240" w:lineRule="auto"/>
              <w:jc w:val="center"/>
              <w:rPr>
                <w:rFonts w:cs="Times New Roman"/>
                <w:noProof/>
              </w:rPr>
            </w:pPr>
            <w:r w:rsidRPr="00F81F48">
              <w:rPr>
                <w:rFonts w:cs="Times New Roman"/>
                <w:noProof/>
              </w:rPr>
              <w:t>6</w:t>
            </w:r>
          </w:p>
        </w:tc>
        <w:tc>
          <w:tcPr>
            <w:tcW w:w="1800" w:type="dxa"/>
            <w:vAlign w:val="center"/>
          </w:tcPr>
          <w:p w14:paraId="4C8601F1"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4C05476D"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màn hình lập hóa đơn, trở về màn hình chính quản lý phiếu thuê.</w:t>
            </w:r>
          </w:p>
        </w:tc>
        <w:tc>
          <w:tcPr>
            <w:tcW w:w="1170" w:type="dxa"/>
            <w:vAlign w:val="center"/>
          </w:tcPr>
          <w:p w14:paraId="01920861" w14:textId="77777777" w:rsidR="00FA0941" w:rsidRPr="00F81F48" w:rsidRDefault="00FA0941" w:rsidP="00FA0941">
            <w:pPr>
              <w:spacing w:before="60" w:after="60" w:line="240" w:lineRule="auto"/>
              <w:jc w:val="left"/>
              <w:rPr>
                <w:rFonts w:cs="Times New Roman"/>
                <w:noProof/>
              </w:rPr>
            </w:pPr>
          </w:p>
        </w:tc>
      </w:tr>
    </w:tbl>
    <w:p w14:paraId="000FCE7B" w14:textId="77777777" w:rsidR="00FA0941" w:rsidRPr="00F81F48" w:rsidRDefault="00FA0941" w:rsidP="00FA0941">
      <w:pPr>
        <w:rPr>
          <w:lang w:eastAsia="vi-VN"/>
        </w:rPr>
      </w:pPr>
    </w:p>
    <w:p w14:paraId="7C7BF313" w14:textId="77777777" w:rsidR="00D22707" w:rsidRPr="00F81F48" w:rsidRDefault="00D22707">
      <w:pPr>
        <w:spacing w:line="240" w:lineRule="auto"/>
        <w:jc w:val="left"/>
        <w:rPr>
          <w:b/>
          <w:bCs/>
          <w:sz w:val="24"/>
          <w:szCs w:val="22"/>
          <w:lang w:eastAsia="vi-VN"/>
        </w:rPr>
      </w:pPr>
      <w:r w:rsidRPr="00F81F48">
        <w:rPr>
          <w:b/>
          <w:bCs/>
          <w:sz w:val="24"/>
          <w:szCs w:val="22"/>
          <w:lang w:eastAsia="vi-VN"/>
        </w:rPr>
        <w:br w:type="page"/>
      </w:r>
    </w:p>
    <w:p w14:paraId="7970F0F7" w14:textId="15691CA0"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 xml:space="preserve"> Màn hình quản lý khách hàng</w:t>
      </w:r>
    </w:p>
    <w:p w14:paraId="3DB2CD17" w14:textId="77777777" w:rsidR="00102025" w:rsidRPr="00F81F48" w:rsidRDefault="00102025" w:rsidP="00726DE9">
      <w:pPr>
        <w:pStyle w:val="ListParagraph"/>
        <w:numPr>
          <w:ilvl w:val="0"/>
          <w:numId w:val="50"/>
        </w:numPr>
        <w:rPr>
          <w:b/>
          <w:lang w:eastAsia="vi-VN"/>
        </w:rPr>
      </w:pPr>
      <w:r w:rsidRPr="00F81F48">
        <w:rPr>
          <w:b/>
          <w:lang w:eastAsia="vi-VN"/>
        </w:rPr>
        <w:t>Màn hình chính quản lý khách hàng</w:t>
      </w:r>
    </w:p>
    <w:p w14:paraId="0F72BE01" w14:textId="5DF38C09" w:rsidR="00102025" w:rsidRPr="00F81F48" w:rsidRDefault="00102025" w:rsidP="0022139C">
      <w:pPr>
        <w:jc w:val="center"/>
        <w:rPr>
          <w:lang w:eastAsia="vi-VN"/>
        </w:rPr>
      </w:pPr>
      <w:r w:rsidRPr="00F81F48">
        <w:rPr>
          <w:noProof/>
        </w:rPr>
        <w:drawing>
          <wp:inline distT="0" distB="0" distL="0" distR="0" wp14:anchorId="2C9869A6" wp14:editId="6E19BE8D">
            <wp:extent cx="6186170" cy="366458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r w:rsidR="0022139C" w:rsidRPr="00F81F48">
        <w:rPr>
          <w:lang w:eastAsia="vi-VN"/>
        </w:rPr>
        <w:t>Hình 3.3.1</w:t>
      </w:r>
      <w:r w:rsidR="00D22707" w:rsidRPr="00F81F48">
        <w:rPr>
          <w:lang w:eastAsia="vi-VN"/>
        </w:rPr>
        <w:t>4</w:t>
      </w:r>
      <w:r w:rsidR="0022139C" w:rsidRPr="00F81F48">
        <w:rPr>
          <w:lang w:eastAsia="vi-VN"/>
        </w:rPr>
        <w:t xml:space="preserve"> - Màn hình lập quản lý khách hàng</w:t>
      </w:r>
    </w:p>
    <w:p w14:paraId="63501613" w14:textId="77777777" w:rsidR="00566289" w:rsidRPr="00F81F48" w:rsidRDefault="00566289" w:rsidP="0022139C">
      <w:pPr>
        <w:jc w:val="center"/>
        <w:rPr>
          <w:lang w:eastAsia="vi-VN"/>
        </w:rPr>
      </w:pPr>
    </w:p>
    <w:p w14:paraId="3FEFED40" w14:textId="73F06F87" w:rsidR="00102025" w:rsidRPr="00F81F48" w:rsidRDefault="00102025" w:rsidP="00726DE9">
      <w:pPr>
        <w:ind w:left="720"/>
        <w:rPr>
          <w:lang w:eastAsia="vi-VN"/>
        </w:rPr>
      </w:pPr>
      <w:r w:rsidRPr="00F81F48">
        <w:rPr>
          <w:lang w:eastAsia="vi-VN"/>
        </w:rPr>
        <w:t>Danh sách các biến cố</w:t>
      </w:r>
    </w:p>
    <w:p w14:paraId="69F382DB" w14:textId="5423BBC3" w:rsidR="00A37262" w:rsidRPr="00F81F48" w:rsidRDefault="00A37262" w:rsidP="00A37262">
      <w:pPr>
        <w:jc w:val="center"/>
        <w:rPr>
          <w:noProof/>
        </w:rPr>
      </w:pPr>
      <w:r w:rsidRPr="00F81F48">
        <w:t>Bảng 3.3.1</w:t>
      </w:r>
      <w:r w:rsidR="00D22707" w:rsidRPr="00F81F48">
        <w:t>3</w:t>
      </w:r>
      <w:r w:rsidRPr="00F81F48">
        <w:t xml:space="preserve"> – </w:t>
      </w:r>
      <w:r w:rsidRPr="00F81F48">
        <w:rPr>
          <w:noProof/>
        </w:rPr>
        <w:t>Danh sách các biến cố màn hình quản lý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1175BB2D" w14:textId="77777777" w:rsidTr="008940E4">
        <w:tc>
          <w:tcPr>
            <w:tcW w:w="630" w:type="dxa"/>
            <w:shd w:val="clear" w:color="auto" w:fill="C0C0C0"/>
            <w:vAlign w:val="center"/>
          </w:tcPr>
          <w:p w14:paraId="726D95A0"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7112121C"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5D4DA718"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0710255B"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44260B38" w14:textId="77777777" w:rsidTr="008940E4">
        <w:trPr>
          <w:trHeight w:val="20"/>
        </w:trPr>
        <w:tc>
          <w:tcPr>
            <w:tcW w:w="630" w:type="dxa"/>
            <w:vAlign w:val="center"/>
          </w:tcPr>
          <w:p w14:paraId="6C9A59C7"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78731C7A" w14:textId="77777777" w:rsidR="00102025" w:rsidRPr="00F81F48" w:rsidRDefault="00102025" w:rsidP="008940E4">
            <w:pPr>
              <w:pStyle w:val="Table"/>
              <w:jc w:val="left"/>
              <w:rPr>
                <w:rFonts w:ascii="Verdana" w:hAnsi="Verdana"/>
              </w:rPr>
            </w:pPr>
            <w:r w:rsidRPr="00F81F48">
              <w:rPr>
                <w:rFonts w:ascii="Verdana" w:hAnsi="Verdana"/>
              </w:rPr>
              <w:t>Chọn button Tìm</w:t>
            </w:r>
          </w:p>
        </w:tc>
        <w:tc>
          <w:tcPr>
            <w:tcW w:w="5580" w:type="dxa"/>
            <w:vAlign w:val="center"/>
          </w:tcPr>
          <w:p w14:paraId="731877D1" w14:textId="77777777" w:rsidR="00102025" w:rsidRPr="00F81F48" w:rsidRDefault="00102025" w:rsidP="008940E4">
            <w:pPr>
              <w:pStyle w:val="Table"/>
              <w:jc w:val="left"/>
              <w:rPr>
                <w:rFonts w:ascii="Verdana" w:hAnsi="Verdana"/>
              </w:rPr>
            </w:pPr>
            <w:r w:rsidRPr="00F81F48">
              <w:rPr>
                <w:rFonts w:ascii="Verdana" w:hAnsi="Verdana"/>
              </w:rPr>
              <w:t>Hiện thị màn hình tìm khách hàng</w:t>
            </w:r>
          </w:p>
        </w:tc>
        <w:tc>
          <w:tcPr>
            <w:tcW w:w="1170" w:type="dxa"/>
            <w:vAlign w:val="center"/>
          </w:tcPr>
          <w:p w14:paraId="0CB984BD" w14:textId="77777777" w:rsidR="00102025" w:rsidRPr="00F81F48" w:rsidRDefault="00102025" w:rsidP="008940E4">
            <w:pPr>
              <w:pStyle w:val="Table"/>
              <w:jc w:val="left"/>
              <w:rPr>
                <w:rFonts w:ascii="Verdana" w:hAnsi="Verdana"/>
              </w:rPr>
            </w:pPr>
          </w:p>
        </w:tc>
      </w:tr>
      <w:tr w:rsidR="00102025" w:rsidRPr="00F81F48" w14:paraId="3D864A5F" w14:textId="77777777" w:rsidTr="008940E4">
        <w:trPr>
          <w:trHeight w:val="20"/>
        </w:trPr>
        <w:tc>
          <w:tcPr>
            <w:tcW w:w="630" w:type="dxa"/>
            <w:vAlign w:val="center"/>
          </w:tcPr>
          <w:p w14:paraId="028944E8"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6725186C" w14:textId="77777777" w:rsidR="00102025" w:rsidRPr="00F81F48" w:rsidRDefault="00102025" w:rsidP="008940E4">
            <w:pPr>
              <w:pStyle w:val="Table"/>
              <w:jc w:val="left"/>
              <w:rPr>
                <w:rFonts w:ascii="Verdana" w:hAnsi="Verdana"/>
              </w:rPr>
            </w:pPr>
            <w:r w:rsidRPr="00F81F48">
              <w:rPr>
                <w:rFonts w:ascii="Verdana" w:hAnsi="Verdana"/>
              </w:rPr>
              <w:t>Chọn button cập nhật</w:t>
            </w:r>
          </w:p>
        </w:tc>
        <w:tc>
          <w:tcPr>
            <w:tcW w:w="5580" w:type="dxa"/>
            <w:vAlign w:val="center"/>
          </w:tcPr>
          <w:p w14:paraId="1526E485" w14:textId="77777777" w:rsidR="00102025" w:rsidRPr="00F81F48" w:rsidRDefault="00102025" w:rsidP="008940E4">
            <w:pPr>
              <w:pStyle w:val="Table"/>
              <w:jc w:val="left"/>
              <w:rPr>
                <w:rFonts w:ascii="Verdana" w:hAnsi="Verdana"/>
              </w:rPr>
            </w:pPr>
            <w:r w:rsidRPr="00F81F48">
              <w:rPr>
                <w:rFonts w:ascii="Verdana" w:hAnsi="Verdana"/>
              </w:rPr>
              <w:t>Hiện thị màn hình cập nhật khách hàng</w:t>
            </w:r>
          </w:p>
        </w:tc>
        <w:tc>
          <w:tcPr>
            <w:tcW w:w="1170" w:type="dxa"/>
            <w:vAlign w:val="center"/>
          </w:tcPr>
          <w:p w14:paraId="10198169" w14:textId="77777777" w:rsidR="00102025" w:rsidRPr="00F81F48" w:rsidRDefault="00102025" w:rsidP="008940E4">
            <w:pPr>
              <w:pStyle w:val="Table"/>
              <w:jc w:val="left"/>
              <w:rPr>
                <w:rFonts w:ascii="Verdana" w:hAnsi="Verdana"/>
              </w:rPr>
            </w:pPr>
          </w:p>
        </w:tc>
      </w:tr>
      <w:tr w:rsidR="00102025" w:rsidRPr="00F81F48" w14:paraId="6A0BD102" w14:textId="77777777" w:rsidTr="008940E4">
        <w:trPr>
          <w:trHeight w:val="20"/>
        </w:trPr>
        <w:tc>
          <w:tcPr>
            <w:tcW w:w="630" w:type="dxa"/>
            <w:vAlign w:val="center"/>
          </w:tcPr>
          <w:p w14:paraId="63E00550"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2438AFFF" w14:textId="77777777" w:rsidR="00102025" w:rsidRPr="00F81F48" w:rsidRDefault="00102025" w:rsidP="008940E4">
            <w:pPr>
              <w:pStyle w:val="Table"/>
              <w:jc w:val="left"/>
              <w:rPr>
                <w:rFonts w:ascii="Verdana" w:hAnsi="Verdana"/>
              </w:rPr>
            </w:pPr>
            <w:r w:rsidRPr="00F81F48">
              <w:rPr>
                <w:rFonts w:ascii="Verdana" w:hAnsi="Verdana"/>
              </w:rPr>
              <w:t>Chọn button xóa khách hàng</w:t>
            </w:r>
          </w:p>
        </w:tc>
        <w:tc>
          <w:tcPr>
            <w:tcW w:w="5580" w:type="dxa"/>
            <w:vAlign w:val="center"/>
          </w:tcPr>
          <w:p w14:paraId="2DC48CA0" w14:textId="77777777" w:rsidR="00102025" w:rsidRPr="00F81F48" w:rsidRDefault="00102025" w:rsidP="008940E4">
            <w:pPr>
              <w:pStyle w:val="Table"/>
              <w:jc w:val="left"/>
              <w:rPr>
                <w:rFonts w:ascii="Verdana" w:hAnsi="Verdana"/>
              </w:rPr>
            </w:pPr>
            <w:r w:rsidRPr="00F81F48">
              <w:rPr>
                <w:rFonts w:ascii="Verdana" w:hAnsi="Verdana"/>
              </w:rPr>
              <w:t>Xóa khách hàng được chọn trong bảng danh sách khách hàng khỏi cơ sở dữ liệu</w:t>
            </w:r>
          </w:p>
        </w:tc>
        <w:tc>
          <w:tcPr>
            <w:tcW w:w="1170" w:type="dxa"/>
            <w:vAlign w:val="center"/>
          </w:tcPr>
          <w:p w14:paraId="6853986F" w14:textId="77777777" w:rsidR="00102025" w:rsidRPr="00F81F48" w:rsidRDefault="00102025" w:rsidP="008940E4">
            <w:pPr>
              <w:pStyle w:val="Table"/>
              <w:jc w:val="left"/>
              <w:rPr>
                <w:rFonts w:ascii="Verdana" w:hAnsi="Verdana"/>
              </w:rPr>
            </w:pPr>
          </w:p>
        </w:tc>
      </w:tr>
      <w:tr w:rsidR="00102025" w:rsidRPr="00F81F48" w14:paraId="22D736DF" w14:textId="77777777" w:rsidTr="008940E4">
        <w:trPr>
          <w:trHeight w:val="20"/>
        </w:trPr>
        <w:tc>
          <w:tcPr>
            <w:tcW w:w="630" w:type="dxa"/>
            <w:vAlign w:val="center"/>
          </w:tcPr>
          <w:p w14:paraId="625E2F23"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524343C1" w14:textId="77777777" w:rsidR="00102025" w:rsidRPr="00F81F48" w:rsidRDefault="00102025" w:rsidP="008940E4">
            <w:pPr>
              <w:pStyle w:val="Table"/>
              <w:jc w:val="left"/>
              <w:rPr>
                <w:rFonts w:ascii="Verdana" w:hAnsi="Verdana"/>
              </w:rPr>
            </w:pPr>
            <w:r w:rsidRPr="00F81F48">
              <w:rPr>
                <w:rFonts w:ascii="Verdana" w:hAnsi="Verdana"/>
              </w:rPr>
              <w:t>Chọn button đăng kí mới</w:t>
            </w:r>
          </w:p>
        </w:tc>
        <w:tc>
          <w:tcPr>
            <w:tcW w:w="5580" w:type="dxa"/>
            <w:vAlign w:val="center"/>
          </w:tcPr>
          <w:p w14:paraId="798B2E7B" w14:textId="77777777" w:rsidR="00102025" w:rsidRPr="00F81F48" w:rsidRDefault="00102025" w:rsidP="008940E4">
            <w:pPr>
              <w:pStyle w:val="Table"/>
              <w:jc w:val="left"/>
              <w:rPr>
                <w:rFonts w:ascii="Verdana" w:hAnsi="Verdana"/>
              </w:rPr>
            </w:pPr>
            <w:r w:rsidRPr="00F81F48">
              <w:rPr>
                <w:rFonts w:ascii="Verdana" w:hAnsi="Verdana"/>
              </w:rPr>
              <w:t>Hiển thị màn hình đăng ký khách hàng mới</w:t>
            </w:r>
          </w:p>
        </w:tc>
        <w:tc>
          <w:tcPr>
            <w:tcW w:w="1170" w:type="dxa"/>
            <w:vAlign w:val="center"/>
          </w:tcPr>
          <w:p w14:paraId="6B83300C" w14:textId="77777777" w:rsidR="00102025" w:rsidRPr="00F81F48" w:rsidRDefault="00102025" w:rsidP="008940E4">
            <w:pPr>
              <w:pStyle w:val="Table"/>
              <w:jc w:val="left"/>
              <w:rPr>
                <w:rFonts w:ascii="Verdana" w:hAnsi="Verdana"/>
              </w:rPr>
            </w:pPr>
          </w:p>
        </w:tc>
      </w:tr>
      <w:tr w:rsidR="00102025" w:rsidRPr="00F81F48" w14:paraId="713DC0CB" w14:textId="77777777" w:rsidTr="008940E4">
        <w:trPr>
          <w:trHeight w:val="20"/>
        </w:trPr>
        <w:tc>
          <w:tcPr>
            <w:tcW w:w="630" w:type="dxa"/>
            <w:vAlign w:val="center"/>
          </w:tcPr>
          <w:p w14:paraId="3560BBE4" w14:textId="77777777" w:rsidR="00102025" w:rsidRPr="00F81F48" w:rsidRDefault="00102025" w:rsidP="008940E4">
            <w:pPr>
              <w:pStyle w:val="LeftTable"/>
              <w:jc w:val="center"/>
              <w:rPr>
                <w:rFonts w:ascii="Verdana" w:hAnsi="Verdana"/>
              </w:rPr>
            </w:pPr>
            <w:r w:rsidRPr="00F81F48">
              <w:rPr>
                <w:rFonts w:ascii="Verdana" w:hAnsi="Verdana"/>
              </w:rPr>
              <w:t>5</w:t>
            </w:r>
          </w:p>
        </w:tc>
        <w:tc>
          <w:tcPr>
            <w:tcW w:w="1800" w:type="dxa"/>
            <w:vAlign w:val="center"/>
          </w:tcPr>
          <w:p w14:paraId="5B14DA1E"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4A0084E5" w14:textId="77777777" w:rsidR="00102025" w:rsidRPr="00F81F48" w:rsidRDefault="00102025" w:rsidP="008940E4">
            <w:pPr>
              <w:pStyle w:val="Table"/>
              <w:jc w:val="left"/>
              <w:rPr>
                <w:rFonts w:ascii="Verdana" w:hAnsi="Verdana"/>
              </w:rPr>
            </w:pPr>
            <w:r w:rsidRPr="00F81F48">
              <w:rPr>
                <w:rFonts w:ascii="Verdana" w:hAnsi="Verdana"/>
              </w:rPr>
              <w:t>Lấy dữ liệu danh sách khách hàng cùng thông tin chi tiết khách hàng từ cơ sở dữ liệu</w:t>
            </w:r>
          </w:p>
        </w:tc>
        <w:tc>
          <w:tcPr>
            <w:tcW w:w="1170" w:type="dxa"/>
            <w:vAlign w:val="center"/>
          </w:tcPr>
          <w:p w14:paraId="10F7106C" w14:textId="77777777" w:rsidR="00102025" w:rsidRPr="00F81F48" w:rsidRDefault="00102025" w:rsidP="008940E4">
            <w:pPr>
              <w:pStyle w:val="Table"/>
              <w:jc w:val="left"/>
              <w:rPr>
                <w:rFonts w:ascii="Verdana" w:hAnsi="Verdana"/>
              </w:rPr>
            </w:pPr>
          </w:p>
        </w:tc>
      </w:tr>
    </w:tbl>
    <w:p w14:paraId="691A2979" w14:textId="77777777" w:rsidR="00102025" w:rsidRPr="00F81F48" w:rsidRDefault="00102025" w:rsidP="00102025">
      <w:pPr>
        <w:rPr>
          <w:lang w:eastAsia="vi-VN"/>
        </w:rPr>
      </w:pPr>
    </w:p>
    <w:p w14:paraId="3E8E2B69" w14:textId="77777777" w:rsidR="00D22707" w:rsidRPr="00F81F48" w:rsidRDefault="00D22707">
      <w:pPr>
        <w:spacing w:line="240" w:lineRule="auto"/>
        <w:jc w:val="left"/>
        <w:rPr>
          <w:b/>
          <w:lang w:eastAsia="vi-VN"/>
        </w:rPr>
      </w:pPr>
      <w:r w:rsidRPr="00F81F48">
        <w:rPr>
          <w:b/>
          <w:lang w:eastAsia="vi-VN"/>
        </w:rPr>
        <w:br w:type="page"/>
      </w:r>
    </w:p>
    <w:p w14:paraId="2BB5FF5E" w14:textId="3EE6FD3F" w:rsidR="00102025" w:rsidRPr="00F81F48" w:rsidRDefault="00102025" w:rsidP="00726DE9">
      <w:pPr>
        <w:pStyle w:val="ListParagraph"/>
        <w:numPr>
          <w:ilvl w:val="0"/>
          <w:numId w:val="50"/>
        </w:numPr>
        <w:rPr>
          <w:b/>
          <w:lang w:eastAsia="vi-VN"/>
        </w:rPr>
      </w:pPr>
      <w:r w:rsidRPr="00F81F48">
        <w:rPr>
          <w:b/>
          <w:lang w:eastAsia="vi-VN"/>
        </w:rPr>
        <w:lastRenderedPageBreak/>
        <w:t>Màn hình tìm khách hàng</w:t>
      </w:r>
    </w:p>
    <w:p w14:paraId="00128F05" w14:textId="166700F6" w:rsidR="00102025" w:rsidRPr="00F81F48" w:rsidRDefault="00102025" w:rsidP="00102025">
      <w:pPr>
        <w:rPr>
          <w:lang w:eastAsia="vi-VN"/>
        </w:rPr>
      </w:pPr>
      <w:r w:rsidRPr="00F81F48">
        <w:rPr>
          <w:noProof/>
        </w:rPr>
        <w:drawing>
          <wp:inline distT="0" distB="0" distL="0" distR="0" wp14:anchorId="6CB006C1" wp14:editId="38000ABB">
            <wp:extent cx="6187440" cy="36652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089CA65A" w14:textId="537B70EB" w:rsidR="00DD35FE" w:rsidRPr="00F81F48" w:rsidRDefault="00DD35FE" w:rsidP="00725C35">
      <w:pPr>
        <w:jc w:val="center"/>
        <w:rPr>
          <w:lang w:eastAsia="vi-VN"/>
        </w:rPr>
      </w:pPr>
      <w:r w:rsidRPr="00F81F48">
        <w:rPr>
          <w:lang w:eastAsia="vi-VN"/>
        </w:rPr>
        <w:t>Hình 3.3.1</w:t>
      </w:r>
      <w:r w:rsidR="00D22707" w:rsidRPr="00F81F48">
        <w:rPr>
          <w:lang w:eastAsia="vi-VN"/>
        </w:rPr>
        <w:t>5</w:t>
      </w:r>
      <w:r w:rsidRPr="00F81F48">
        <w:rPr>
          <w:lang w:eastAsia="vi-VN"/>
        </w:rPr>
        <w:t xml:space="preserve"> - Màn hình tìm khách hàng</w:t>
      </w:r>
    </w:p>
    <w:p w14:paraId="41A7D06C" w14:textId="77777777" w:rsidR="00566289" w:rsidRPr="00F81F48" w:rsidRDefault="00566289" w:rsidP="00725C35">
      <w:pPr>
        <w:jc w:val="center"/>
        <w:rPr>
          <w:lang w:eastAsia="vi-VN"/>
        </w:rPr>
      </w:pPr>
    </w:p>
    <w:p w14:paraId="63056C6F" w14:textId="58C7E674" w:rsidR="00102025" w:rsidRPr="00F81F48" w:rsidRDefault="00102025" w:rsidP="00726DE9">
      <w:pPr>
        <w:ind w:left="720"/>
        <w:rPr>
          <w:lang w:eastAsia="vi-VN"/>
        </w:rPr>
      </w:pPr>
      <w:r w:rsidRPr="00F81F48">
        <w:rPr>
          <w:lang w:eastAsia="vi-VN"/>
        </w:rPr>
        <w:t>Danh sách các biến cố</w:t>
      </w:r>
    </w:p>
    <w:p w14:paraId="07E0C87C" w14:textId="58E9920C" w:rsidR="00204477" w:rsidRPr="00F81F48" w:rsidRDefault="00204477" w:rsidP="00204477">
      <w:pPr>
        <w:jc w:val="center"/>
        <w:rPr>
          <w:noProof/>
        </w:rPr>
      </w:pPr>
      <w:r w:rsidRPr="00F81F48">
        <w:t>Bảng 3.3.1</w:t>
      </w:r>
      <w:r w:rsidR="00D22707" w:rsidRPr="00F81F48">
        <w:t>4</w:t>
      </w:r>
      <w:r w:rsidRPr="00F81F48">
        <w:t xml:space="preserve"> – </w:t>
      </w:r>
      <w:r w:rsidRPr="00F81F48">
        <w:rPr>
          <w:noProof/>
        </w:rPr>
        <w:t>Danh sách các biến cố màn hình tìm khách</w:t>
      </w:r>
      <w:r w:rsidR="00F837C7" w:rsidRPr="00F81F48">
        <w:rPr>
          <w:noProof/>
        </w:rPr>
        <w:t xml:space="preserve">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1B772FAC" w14:textId="77777777" w:rsidTr="008940E4">
        <w:tc>
          <w:tcPr>
            <w:tcW w:w="630" w:type="dxa"/>
            <w:shd w:val="clear" w:color="auto" w:fill="C0C0C0"/>
            <w:vAlign w:val="center"/>
          </w:tcPr>
          <w:p w14:paraId="621DD250"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2D1A356F"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6180AC27"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2059434A"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53F9524E" w14:textId="77777777" w:rsidTr="008940E4">
        <w:trPr>
          <w:trHeight w:val="20"/>
        </w:trPr>
        <w:tc>
          <w:tcPr>
            <w:tcW w:w="630" w:type="dxa"/>
            <w:vAlign w:val="center"/>
          </w:tcPr>
          <w:p w14:paraId="466C9F64"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502BAB39" w14:textId="77777777" w:rsidR="00102025" w:rsidRPr="00F81F48" w:rsidRDefault="00102025" w:rsidP="008940E4">
            <w:pPr>
              <w:pStyle w:val="Table"/>
              <w:jc w:val="left"/>
              <w:rPr>
                <w:rFonts w:ascii="Verdana" w:hAnsi="Verdana"/>
              </w:rPr>
            </w:pPr>
            <w:r w:rsidRPr="00F81F48">
              <w:rPr>
                <w:rFonts w:ascii="Verdana" w:hAnsi="Verdana"/>
              </w:rPr>
              <w:t>Chọn button Tìm</w:t>
            </w:r>
          </w:p>
        </w:tc>
        <w:tc>
          <w:tcPr>
            <w:tcW w:w="5580" w:type="dxa"/>
            <w:vAlign w:val="center"/>
          </w:tcPr>
          <w:p w14:paraId="36549920" w14:textId="77777777" w:rsidR="00102025" w:rsidRPr="00F81F48" w:rsidRDefault="00102025" w:rsidP="008940E4">
            <w:pPr>
              <w:pStyle w:val="Table"/>
              <w:jc w:val="left"/>
              <w:rPr>
                <w:rFonts w:ascii="Verdana" w:hAnsi="Verdana"/>
              </w:rPr>
            </w:pPr>
            <w:r w:rsidRPr="00F81F48">
              <w:rPr>
                <w:rFonts w:ascii="Verdana" w:hAnsi="Verdana"/>
              </w:rPr>
              <w:t xml:space="preserve">Hiện thị danh sách khách hàng tưng ứng từ khóa tìm kiếm </w:t>
            </w:r>
          </w:p>
        </w:tc>
        <w:tc>
          <w:tcPr>
            <w:tcW w:w="1170" w:type="dxa"/>
            <w:vAlign w:val="center"/>
          </w:tcPr>
          <w:p w14:paraId="66833E49" w14:textId="77777777" w:rsidR="00102025" w:rsidRPr="00F81F48" w:rsidRDefault="00102025" w:rsidP="008940E4">
            <w:pPr>
              <w:pStyle w:val="Table"/>
              <w:jc w:val="left"/>
              <w:rPr>
                <w:rFonts w:ascii="Verdana" w:hAnsi="Verdana"/>
              </w:rPr>
            </w:pPr>
          </w:p>
        </w:tc>
      </w:tr>
      <w:tr w:rsidR="00102025" w:rsidRPr="00F81F48" w14:paraId="0719B5BF" w14:textId="77777777" w:rsidTr="008940E4">
        <w:trPr>
          <w:trHeight w:val="20"/>
        </w:trPr>
        <w:tc>
          <w:tcPr>
            <w:tcW w:w="630" w:type="dxa"/>
            <w:vAlign w:val="center"/>
          </w:tcPr>
          <w:p w14:paraId="1ED767BC"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48B35244" w14:textId="77777777" w:rsidR="00102025" w:rsidRPr="00F81F48" w:rsidRDefault="00102025" w:rsidP="008940E4">
            <w:pPr>
              <w:pStyle w:val="Table"/>
              <w:jc w:val="left"/>
              <w:rPr>
                <w:rFonts w:ascii="Verdana" w:hAnsi="Verdana"/>
              </w:rPr>
            </w:pPr>
            <w:r w:rsidRPr="00F81F48">
              <w:rPr>
                <w:rFonts w:ascii="Verdana" w:hAnsi="Verdana"/>
              </w:rPr>
              <w:t>Chọn button đặng ký mới</w:t>
            </w:r>
          </w:p>
        </w:tc>
        <w:tc>
          <w:tcPr>
            <w:tcW w:w="5580" w:type="dxa"/>
            <w:vAlign w:val="center"/>
          </w:tcPr>
          <w:p w14:paraId="2267D2AC" w14:textId="77777777" w:rsidR="00102025" w:rsidRPr="00F81F48" w:rsidRDefault="00102025" w:rsidP="008940E4">
            <w:pPr>
              <w:pStyle w:val="Table"/>
              <w:jc w:val="left"/>
              <w:rPr>
                <w:rFonts w:ascii="Verdana" w:hAnsi="Verdana"/>
              </w:rPr>
            </w:pPr>
            <w:r w:rsidRPr="00F81F48">
              <w:rPr>
                <w:rFonts w:ascii="Verdana" w:hAnsi="Verdana"/>
              </w:rPr>
              <w:t>Nếu không tìm thấy khách hàng, chọn để đăng kí khách hàng mới</w:t>
            </w:r>
          </w:p>
        </w:tc>
        <w:tc>
          <w:tcPr>
            <w:tcW w:w="1170" w:type="dxa"/>
            <w:vAlign w:val="center"/>
          </w:tcPr>
          <w:p w14:paraId="0409CD68" w14:textId="77777777" w:rsidR="00102025" w:rsidRPr="00F81F48" w:rsidRDefault="00102025" w:rsidP="008940E4">
            <w:pPr>
              <w:pStyle w:val="Table"/>
              <w:jc w:val="left"/>
              <w:rPr>
                <w:rFonts w:ascii="Verdana" w:hAnsi="Verdana"/>
              </w:rPr>
            </w:pPr>
          </w:p>
        </w:tc>
      </w:tr>
      <w:tr w:rsidR="00102025" w:rsidRPr="00F81F48" w14:paraId="6D2B85E6" w14:textId="77777777" w:rsidTr="008940E4">
        <w:trPr>
          <w:trHeight w:val="20"/>
        </w:trPr>
        <w:tc>
          <w:tcPr>
            <w:tcW w:w="630" w:type="dxa"/>
            <w:vAlign w:val="center"/>
          </w:tcPr>
          <w:p w14:paraId="005E2540"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36C7B8F4" w14:textId="77777777" w:rsidR="00102025" w:rsidRPr="00F81F48" w:rsidRDefault="00102025" w:rsidP="008940E4">
            <w:pPr>
              <w:pStyle w:val="Table"/>
              <w:jc w:val="left"/>
              <w:rPr>
                <w:rFonts w:ascii="Verdana" w:hAnsi="Verdana"/>
              </w:rPr>
            </w:pPr>
            <w:r w:rsidRPr="00F81F48">
              <w:rPr>
                <w:rFonts w:ascii="Verdana" w:hAnsi="Verdana"/>
              </w:rPr>
              <w:t>Chọn button lập đơn đặt phòng</w:t>
            </w:r>
          </w:p>
        </w:tc>
        <w:tc>
          <w:tcPr>
            <w:tcW w:w="5580" w:type="dxa"/>
            <w:vAlign w:val="center"/>
          </w:tcPr>
          <w:p w14:paraId="270F4508" w14:textId="77777777" w:rsidR="00102025" w:rsidRPr="00F81F48" w:rsidRDefault="00102025" w:rsidP="008940E4">
            <w:pPr>
              <w:pStyle w:val="Table"/>
              <w:jc w:val="left"/>
              <w:rPr>
                <w:rFonts w:ascii="Verdana" w:hAnsi="Verdana"/>
              </w:rPr>
            </w:pPr>
            <w:r w:rsidRPr="00F81F48">
              <w:rPr>
                <w:rFonts w:ascii="Verdana" w:hAnsi="Verdana"/>
              </w:rPr>
              <w:t>Lập đơn đặt phòng cho khách hàng tìm được</w:t>
            </w:r>
          </w:p>
        </w:tc>
        <w:tc>
          <w:tcPr>
            <w:tcW w:w="1170" w:type="dxa"/>
            <w:vAlign w:val="center"/>
          </w:tcPr>
          <w:p w14:paraId="0FD80459" w14:textId="77777777" w:rsidR="00102025" w:rsidRPr="00F81F48" w:rsidRDefault="00102025" w:rsidP="008940E4">
            <w:pPr>
              <w:pStyle w:val="Table"/>
              <w:jc w:val="left"/>
              <w:rPr>
                <w:rFonts w:ascii="Verdana" w:hAnsi="Verdana"/>
              </w:rPr>
            </w:pPr>
          </w:p>
        </w:tc>
      </w:tr>
      <w:tr w:rsidR="00102025" w:rsidRPr="00F81F48" w14:paraId="02724BF2" w14:textId="77777777" w:rsidTr="008940E4">
        <w:trPr>
          <w:trHeight w:val="20"/>
        </w:trPr>
        <w:tc>
          <w:tcPr>
            <w:tcW w:w="630" w:type="dxa"/>
            <w:vAlign w:val="center"/>
          </w:tcPr>
          <w:p w14:paraId="39BCB1E8"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1701D3BF" w14:textId="77777777" w:rsidR="00102025" w:rsidRPr="00F81F48" w:rsidRDefault="00102025" w:rsidP="008940E4">
            <w:pPr>
              <w:pStyle w:val="Table"/>
              <w:jc w:val="left"/>
              <w:rPr>
                <w:rFonts w:ascii="Verdana" w:hAnsi="Verdana"/>
              </w:rPr>
            </w:pPr>
            <w:r w:rsidRPr="00F81F48">
              <w:rPr>
                <w:rFonts w:ascii="Verdana" w:hAnsi="Verdana"/>
              </w:rPr>
              <w:t>Chọn button lập phiếu thuê</w:t>
            </w:r>
          </w:p>
        </w:tc>
        <w:tc>
          <w:tcPr>
            <w:tcW w:w="5580" w:type="dxa"/>
            <w:vAlign w:val="center"/>
          </w:tcPr>
          <w:p w14:paraId="3C24FE49" w14:textId="77777777" w:rsidR="00102025" w:rsidRPr="00F81F48" w:rsidRDefault="00102025" w:rsidP="008940E4">
            <w:pPr>
              <w:pStyle w:val="Table"/>
              <w:jc w:val="left"/>
              <w:rPr>
                <w:rFonts w:ascii="Verdana" w:hAnsi="Verdana"/>
              </w:rPr>
            </w:pPr>
            <w:r w:rsidRPr="00F81F48">
              <w:rPr>
                <w:rFonts w:ascii="Verdana" w:hAnsi="Verdana"/>
              </w:rPr>
              <w:t>Lập phiếu thuê cho khách hàng tìm được</w:t>
            </w:r>
          </w:p>
        </w:tc>
        <w:tc>
          <w:tcPr>
            <w:tcW w:w="1170" w:type="dxa"/>
            <w:vAlign w:val="center"/>
          </w:tcPr>
          <w:p w14:paraId="723BFD53" w14:textId="77777777" w:rsidR="00102025" w:rsidRPr="00F81F48" w:rsidRDefault="00102025" w:rsidP="008940E4">
            <w:pPr>
              <w:pStyle w:val="Table"/>
              <w:jc w:val="left"/>
              <w:rPr>
                <w:rFonts w:ascii="Verdana" w:hAnsi="Verdana"/>
              </w:rPr>
            </w:pPr>
          </w:p>
        </w:tc>
      </w:tr>
      <w:tr w:rsidR="00102025" w:rsidRPr="00F81F48" w14:paraId="7EE82052" w14:textId="77777777" w:rsidTr="008940E4">
        <w:trPr>
          <w:trHeight w:val="20"/>
        </w:trPr>
        <w:tc>
          <w:tcPr>
            <w:tcW w:w="630" w:type="dxa"/>
            <w:vAlign w:val="center"/>
          </w:tcPr>
          <w:p w14:paraId="75D840E0" w14:textId="77777777" w:rsidR="00102025" w:rsidRPr="00F81F48" w:rsidRDefault="00102025" w:rsidP="008940E4">
            <w:pPr>
              <w:pStyle w:val="LeftTable"/>
              <w:jc w:val="center"/>
              <w:rPr>
                <w:rFonts w:ascii="Verdana" w:hAnsi="Verdana"/>
              </w:rPr>
            </w:pPr>
            <w:r w:rsidRPr="00F81F48">
              <w:rPr>
                <w:rFonts w:ascii="Verdana" w:hAnsi="Verdana"/>
              </w:rPr>
              <w:t>5</w:t>
            </w:r>
          </w:p>
        </w:tc>
        <w:tc>
          <w:tcPr>
            <w:tcW w:w="1800" w:type="dxa"/>
            <w:vAlign w:val="center"/>
          </w:tcPr>
          <w:p w14:paraId="043DD9E7"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53DD1529" w14:textId="77777777" w:rsidR="00102025" w:rsidRPr="00F81F48" w:rsidRDefault="00102025" w:rsidP="008940E4">
            <w:pPr>
              <w:pStyle w:val="Table"/>
              <w:jc w:val="left"/>
              <w:rPr>
                <w:rFonts w:ascii="Verdana" w:hAnsi="Verdana"/>
              </w:rPr>
            </w:pPr>
            <w:r w:rsidRPr="00F81F48">
              <w:rPr>
                <w:rFonts w:ascii="Verdana" w:hAnsi="Verdana"/>
              </w:rPr>
              <w:t>Lấy dữ liệu danh sách khách hàng và thông tin chi tiết liên quan ứng với từ khóa tìm kiếm từ cơ sở dữ liệu</w:t>
            </w:r>
          </w:p>
        </w:tc>
        <w:tc>
          <w:tcPr>
            <w:tcW w:w="1170" w:type="dxa"/>
            <w:vAlign w:val="center"/>
          </w:tcPr>
          <w:p w14:paraId="6381A01B" w14:textId="77777777" w:rsidR="00102025" w:rsidRPr="00F81F48" w:rsidRDefault="00102025" w:rsidP="008940E4">
            <w:pPr>
              <w:pStyle w:val="Table"/>
              <w:jc w:val="left"/>
              <w:rPr>
                <w:rFonts w:ascii="Verdana" w:hAnsi="Verdana"/>
              </w:rPr>
            </w:pPr>
          </w:p>
        </w:tc>
      </w:tr>
    </w:tbl>
    <w:p w14:paraId="2A2CD4F0" w14:textId="77777777" w:rsidR="00102025" w:rsidRPr="00F81F48" w:rsidRDefault="00102025" w:rsidP="00102025">
      <w:pPr>
        <w:rPr>
          <w:lang w:eastAsia="vi-VN"/>
        </w:rPr>
      </w:pPr>
    </w:p>
    <w:p w14:paraId="11F884AC" w14:textId="77777777" w:rsidR="00D22707" w:rsidRPr="00F81F48" w:rsidRDefault="00D22707">
      <w:pPr>
        <w:spacing w:line="240" w:lineRule="auto"/>
        <w:jc w:val="left"/>
        <w:rPr>
          <w:b/>
          <w:lang w:eastAsia="vi-VN"/>
        </w:rPr>
      </w:pPr>
      <w:r w:rsidRPr="00F81F48">
        <w:rPr>
          <w:b/>
          <w:lang w:eastAsia="vi-VN"/>
        </w:rPr>
        <w:br w:type="page"/>
      </w:r>
    </w:p>
    <w:p w14:paraId="14F1CB70" w14:textId="0FA0415F" w:rsidR="00102025" w:rsidRPr="00F81F48" w:rsidRDefault="00102025" w:rsidP="00726DE9">
      <w:pPr>
        <w:pStyle w:val="ListParagraph"/>
        <w:numPr>
          <w:ilvl w:val="0"/>
          <w:numId w:val="50"/>
        </w:numPr>
        <w:rPr>
          <w:b/>
          <w:lang w:eastAsia="vi-VN"/>
        </w:rPr>
      </w:pPr>
      <w:r w:rsidRPr="00F81F48">
        <w:rPr>
          <w:b/>
          <w:lang w:eastAsia="vi-VN"/>
        </w:rPr>
        <w:lastRenderedPageBreak/>
        <w:t>Màn hình cập nhật khách hàng</w:t>
      </w:r>
    </w:p>
    <w:p w14:paraId="1B164FC5" w14:textId="542B4A35" w:rsidR="00102025" w:rsidRPr="00F81F48" w:rsidRDefault="00102025" w:rsidP="00102025">
      <w:pPr>
        <w:rPr>
          <w:lang w:eastAsia="vi-VN"/>
        </w:rPr>
      </w:pPr>
      <w:r w:rsidRPr="00F81F48">
        <w:rPr>
          <w:noProof/>
        </w:rPr>
        <w:drawing>
          <wp:inline distT="0" distB="0" distL="0" distR="0" wp14:anchorId="74A88212" wp14:editId="7F92DA15">
            <wp:extent cx="6186170" cy="366458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1BCAC42C" w14:textId="6C47CF9C" w:rsidR="00387511" w:rsidRPr="00F81F48" w:rsidRDefault="00387511" w:rsidP="00387511">
      <w:pPr>
        <w:jc w:val="center"/>
        <w:rPr>
          <w:lang w:eastAsia="vi-VN"/>
        </w:rPr>
      </w:pPr>
      <w:r w:rsidRPr="00F81F48">
        <w:rPr>
          <w:lang w:eastAsia="vi-VN"/>
        </w:rPr>
        <w:t>Hình 3.3.1</w:t>
      </w:r>
      <w:r w:rsidR="00D22707" w:rsidRPr="00F81F48">
        <w:rPr>
          <w:lang w:eastAsia="vi-VN"/>
        </w:rPr>
        <w:t>6</w:t>
      </w:r>
      <w:r w:rsidRPr="00F81F48">
        <w:rPr>
          <w:lang w:eastAsia="vi-VN"/>
        </w:rPr>
        <w:t xml:space="preserve"> - Màn hình cập nhật khách hàng</w:t>
      </w:r>
    </w:p>
    <w:p w14:paraId="19F47D66" w14:textId="77777777" w:rsidR="00566289" w:rsidRPr="00F81F48" w:rsidRDefault="00566289" w:rsidP="00387511">
      <w:pPr>
        <w:jc w:val="center"/>
        <w:rPr>
          <w:lang w:eastAsia="vi-VN"/>
        </w:rPr>
      </w:pPr>
    </w:p>
    <w:p w14:paraId="41FF085E" w14:textId="458514D3" w:rsidR="00102025" w:rsidRPr="00F81F48" w:rsidRDefault="00102025" w:rsidP="00726DE9">
      <w:pPr>
        <w:ind w:left="720"/>
        <w:rPr>
          <w:lang w:eastAsia="vi-VN"/>
        </w:rPr>
      </w:pPr>
      <w:r w:rsidRPr="00F81F48">
        <w:rPr>
          <w:lang w:eastAsia="vi-VN"/>
        </w:rPr>
        <w:t>Danh sách các biến cố</w:t>
      </w:r>
    </w:p>
    <w:p w14:paraId="1D7CC436" w14:textId="434D1EA8" w:rsidR="00C61A33" w:rsidRPr="00F81F48" w:rsidRDefault="00C61A33" w:rsidP="00C61A33">
      <w:pPr>
        <w:jc w:val="center"/>
        <w:rPr>
          <w:noProof/>
        </w:rPr>
      </w:pPr>
      <w:r w:rsidRPr="00F81F48">
        <w:t>Bảng 3.3.1</w:t>
      </w:r>
      <w:r w:rsidR="00D22707" w:rsidRPr="00F81F48">
        <w:t>5</w:t>
      </w:r>
      <w:r w:rsidRPr="00F81F48">
        <w:t xml:space="preserve"> – </w:t>
      </w:r>
      <w:r w:rsidRPr="00F81F48">
        <w:rPr>
          <w:noProof/>
        </w:rPr>
        <w:t>Danh sách các biến cố màn hình cập nhật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3B73DAB8" w14:textId="77777777" w:rsidTr="008940E4">
        <w:tc>
          <w:tcPr>
            <w:tcW w:w="630" w:type="dxa"/>
            <w:shd w:val="clear" w:color="auto" w:fill="C0C0C0"/>
            <w:vAlign w:val="center"/>
          </w:tcPr>
          <w:p w14:paraId="6FF0C2C8"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26D5B2F"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384FDC89"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6ACC5208"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6B4BE1DE" w14:textId="77777777" w:rsidTr="008940E4">
        <w:trPr>
          <w:trHeight w:val="20"/>
        </w:trPr>
        <w:tc>
          <w:tcPr>
            <w:tcW w:w="630" w:type="dxa"/>
            <w:vAlign w:val="center"/>
          </w:tcPr>
          <w:p w14:paraId="669A8834"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5168180B"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216F4014" w14:textId="77777777" w:rsidR="00102025" w:rsidRPr="00F81F48" w:rsidRDefault="00102025" w:rsidP="008940E4">
            <w:pPr>
              <w:pStyle w:val="Table"/>
              <w:jc w:val="left"/>
              <w:rPr>
                <w:rFonts w:ascii="Verdana" w:hAnsi="Verdana"/>
              </w:rPr>
            </w:pPr>
            <w:r w:rsidRPr="00F81F48">
              <w:rPr>
                <w:rFonts w:ascii="Verdana" w:hAnsi="Verdana"/>
              </w:rPr>
              <w:t>Hiện thị danh sách khách hàng được cập nhật cùng các thông tin liên quan</w:t>
            </w:r>
          </w:p>
        </w:tc>
        <w:tc>
          <w:tcPr>
            <w:tcW w:w="1170" w:type="dxa"/>
            <w:vAlign w:val="center"/>
          </w:tcPr>
          <w:p w14:paraId="43FA1030" w14:textId="77777777" w:rsidR="00102025" w:rsidRPr="00F81F48" w:rsidRDefault="00102025" w:rsidP="008940E4">
            <w:pPr>
              <w:pStyle w:val="Table"/>
              <w:jc w:val="left"/>
              <w:rPr>
                <w:rFonts w:ascii="Verdana" w:hAnsi="Verdana"/>
              </w:rPr>
            </w:pPr>
          </w:p>
        </w:tc>
      </w:tr>
      <w:tr w:rsidR="00102025" w:rsidRPr="00F81F48" w14:paraId="62A579A6" w14:textId="77777777" w:rsidTr="008940E4">
        <w:trPr>
          <w:trHeight w:val="20"/>
        </w:trPr>
        <w:tc>
          <w:tcPr>
            <w:tcW w:w="630" w:type="dxa"/>
            <w:vAlign w:val="center"/>
          </w:tcPr>
          <w:p w14:paraId="5924F915"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7A748925" w14:textId="77777777" w:rsidR="00102025" w:rsidRPr="00F81F48" w:rsidRDefault="00102025" w:rsidP="008940E4">
            <w:pPr>
              <w:pStyle w:val="Table"/>
              <w:jc w:val="left"/>
              <w:rPr>
                <w:rFonts w:ascii="Verdana" w:hAnsi="Verdana"/>
              </w:rPr>
            </w:pPr>
            <w:r w:rsidRPr="00F81F48">
              <w:rPr>
                <w:rFonts w:ascii="Verdana" w:hAnsi="Verdana"/>
              </w:rPr>
              <w:t xml:space="preserve">Chọn button lưu </w:t>
            </w:r>
          </w:p>
        </w:tc>
        <w:tc>
          <w:tcPr>
            <w:tcW w:w="5580" w:type="dxa"/>
            <w:vAlign w:val="center"/>
          </w:tcPr>
          <w:p w14:paraId="63BE4D92" w14:textId="77777777" w:rsidR="00102025" w:rsidRPr="00F81F48" w:rsidRDefault="00102025" w:rsidP="008940E4">
            <w:pPr>
              <w:pStyle w:val="Table"/>
              <w:jc w:val="left"/>
              <w:rPr>
                <w:rFonts w:ascii="Verdana" w:hAnsi="Verdana"/>
              </w:rPr>
            </w:pPr>
            <w:r w:rsidRPr="00F81F48">
              <w:rPr>
                <w:rFonts w:ascii="Verdana" w:hAnsi="Verdana"/>
              </w:rPr>
              <w:t>Khách hàng cập nhật cùng các thông tin kèm theo được lưu vào cơ sở dữ liệu</w:t>
            </w:r>
          </w:p>
        </w:tc>
        <w:tc>
          <w:tcPr>
            <w:tcW w:w="1170" w:type="dxa"/>
            <w:vAlign w:val="center"/>
          </w:tcPr>
          <w:p w14:paraId="16B2C111" w14:textId="77777777" w:rsidR="00102025" w:rsidRPr="00F81F48" w:rsidRDefault="00102025" w:rsidP="008940E4">
            <w:pPr>
              <w:pStyle w:val="Table"/>
              <w:jc w:val="left"/>
              <w:rPr>
                <w:rFonts w:ascii="Verdana" w:hAnsi="Verdana"/>
              </w:rPr>
            </w:pPr>
          </w:p>
        </w:tc>
      </w:tr>
      <w:tr w:rsidR="00102025" w:rsidRPr="00F81F48" w14:paraId="7554105B" w14:textId="77777777" w:rsidTr="008940E4">
        <w:trPr>
          <w:trHeight w:val="20"/>
        </w:trPr>
        <w:tc>
          <w:tcPr>
            <w:tcW w:w="630" w:type="dxa"/>
            <w:vAlign w:val="center"/>
          </w:tcPr>
          <w:p w14:paraId="0138B24B"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771CAAAE" w14:textId="77777777" w:rsidR="00102025" w:rsidRPr="00F81F48" w:rsidRDefault="00102025" w:rsidP="008940E4">
            <w:pPr>
              <w:pStyle w:val="Table"/>
              <w:jc w:val="left"/>
              <w:rPr>
                <w:rFonts w:ascii="Verdana" w:hAnsi="Verdana"/>
              </w:rPr>
            </w:pPr>
            <w:r w:rsidRPr="00F81F48">
              <w:rPr>
                <w:rFonts w:ascii="Verdana" w:hAnsi="Verdana"/>
              </w:rPr>
              <w:t xml:space="preserve">Chọn button thoát </w:t>
            </w:r>
          </w:p>
        </w:tc>
        <w:tc>
          <w:tcPr>
            <w:tcW w:w="5580" w:type="dxa"/>
            <w:vAlign w:val="center"/>
          </w:tcPr>
          <w:p w14:paraId="21CCC156" w14:textId="77777777" w:rsidR="00102025" w:rsidRPr="00F81F48" w:rsidRDefault="00102025" w:rsidP="008940E4">
            <w:pPr>
              <w:pStyle w:val="Table"/>
              <w:jc w:val="left"/>
              <w:rPr>
                <w:rFonts w:ascii="Verdana" w:hAnsi="Verdana"/>
              </w:rPr>
            </w:pPr>
            <w:r w:rsidRPr="00F81F48">
              <w:rPr>
                <w:rFonts w:ascii="Verdana" w:hAnsi="Verdana"/>
              </w:rPr>
              <w:t>Thoát khỏi màn hình cập nhật, quay về màn hình chính quản lý khách hàng</w:t>
            </w:r>
          </w:p>
        </w:tc>
        <w:tc>
          <w:tcPr>
            <w:tcW w:w="1170" w:type="dxa"/>
            <w:vAlign w:val="center"/>
          </w:tcPr>
          <w:p w14:paraId="4721C374" w14:textId="77777777" w:rsidR="00102025" w:rsidRPr="00F81F48" w:rsidRDefault="00102025" w:rsidP="008940E4">
            <w:pPr>
              <w:pStyle w:val="Table"/>
              <w:jc w:val="left"/>
              <w:rPr>
                <w:rFonts w:ascii="Verdana" w:hAnsi="Verdana"/>
              </w:rPr>
            </w:pPr>
          </w:p>
        </w:tc>
      </w:tr>
    </w:tbl>
    <w:p w14:paraId="35045D62" w14:textId="77777777" w:rsidR="00102025" w:rsidRPr="00F81F48" w:rsidRDefault="00102025" w:rsidP="00102025">
      <w:pPr>
        <w:rPr>
          <w:lang w:eastAsia="vi-VN"/>
        </w:rPr>
      </w:pPr>
    </w:p>
    <w:p w14:paraId="435BD24A" w14:textId="77777777" w:rsidR="00D22707" w:rsidRPr="00F81F48" w:rsidRDefault="00D22707">
      <w:pPr>
        <w:spacing w:line="240" w:lineRule="auto"/>
        <w:jc w:val="left"/>
        <w:rPr>
          <w:b/>
          <w:lang w:eastAsia="vi-VN"/>
        </w:rPr>
      </w:pPr>
      <w:r w:rsidRPr="00F81F48">
        <w:rPr>
          <w:b/>
          <w:lang w:eastAsia="vi-VN"/>
        </w:rPr>
        <w:br w:type="page"/>
      </w:r>
    </w:p>
    <w:p w14:paraId="037F48DB" w14:textId="009DDE0A" w:rsidR="00102025" w:rsidRPr="00F81F48" w:rsidRDefault="00102025" w:rsidP="00726DE9">
      <w:pPr>
        <w:pStyle w:val="ListParagraph"/>
        <w:numPr>
          <w:ilvl w:val="0"/>
          <w:numId w:val="50"/>
        </w:numPr>
        <w:rPr>
          <w:b/>
          <w:lang w:eastAsia="vi-VN"/>
        </w:rPr>
      </w:pPr>
      <w:r w:rsidRPr="00F81F48">
        <w:rPr>
          <w:b/>
          <w:lang w:eastAsia="vi-VN"/>
        </w:rPr>
        <w:lastRenderedPageBreak/>
        <w:t>Màn hình thêm khách hàng</w:t>
      </w:r>
    </w:p>
    <w:p w14:paraId="451A9B47" w14:textId="33E7C4F7" w:rsidR="00102025" w:rsidRPr="00F81F48" w:rsidRDefault="00102025" w:rsidP="00102025">
      <w:pPr>
        <w:rPr>
          <w:lang w:eastAsia="vi-VN"/>
        </w:rPr>
      </w:pPr>
      <w:r w:rsidRPr="00F81F48">
        <w:rPr>
          <w:noProof/>
        </w:rPr>
        <w:drawing>
          <wp:inline distT="0" distB="0" distL="0" distR="0" wp14:anchorId="3FC5470C" wp14:editId="0E437519">
            <wp:extent cx="6186170" cy="368554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170" cy="3685540"/>
                    </a:xfrm>
                    <a:prstGeom prst="rect">
                      <a:avLst/>
                    </a:prstGeom>
                    <a:noFill/>
                    <a:ln>
                      <a:noFill/>
                    </a:ln>
                  </pic:spPr>
                </pic:pic>
              </a:graphicData>
            </a:graphic>
          </wp:inline>
        </w:drawing>
      </w:r>
    </w:p>
    <w:p w14:paraId="5D7BFFA9" w14:textId="3FCFA75D" w:rsidR="00134704" w:rsidRPr="00F81F48" w:rsidRDefault="00134704" w:rsidP="00134704">
      <w:pPr>
        <w:jc w:val="center"/>
        <w:rPr>
          <w:lang w:eastAsia="vi-VN"/>
        </w:rPr>
      </w:pPr>
      <w:r w:rsidRPr="00F81F48">
        <w:rPr>
          <w:lang w:eastAsia="vi-VN"/>
        </w:rPr>
        <w:t>Hình 3.3.1</w:t>
      </w:r>
      <w:r w:rsidR="00D22707" w:rsidRPr="00F81F48">
        <w:rPr>
          <w:lang w:eastAsia="vi-VN"/>
        </w:rPr>
        <w:t>7</w:t>
      </w:r>
      <w:r w:rsidRPr="00F81F48">
        <w:rPr>
          <w:lang w:eastAsia="vi-VN"/>
        </w:rPr>
        <w:t xml:space="preserve"> - Màn hình thêm khách hàng</w:t>
      </w:r>
    </w:p>
    <w:p w14:paraId="1C546232" w14:textId="77777777" w:rsidR="00566289" w:rsidRPr="00F81F48" w:rsidRDefault="00566289" w:rsidP="00134704">
      <w:pPr>
        <w:jc w:val="center"/>
        <w:rPr>
          <w:lang w:eastAsia="vi-VN"/>
        </w:rPr>
      </w:pPr>
    </w:p>
    <w:p w14:paraId="28C3C298" w14:textId="507DD232" w:rsidR="00102025" w:rsidRPr="00F81F48" w:rsidRDefault="00102025" w:rsidP="00726DE9">
      <w:pPr>
        <w:ind w:left="720"/>
        <w:rPr>
          <w:lang w:eastAsia="vi-VN"/>
        </w:rPr>
      </w:pPr>
      <w:r w:rsidRPr="00F81F48">
        <w:rPr>
          <w:lang w:eastAsia="vi-VN"/>
        </w:rPr>
        <w:t>Danh sách các biến cố</w:t>
      </w:r>
    </w:p>
    <w:p w14:paraId="05F59C8A" w14:textId="5D181745" w:rsidR="00F56664" w:rsidRPr="00F81F48" w:rsidRDefault="00F56664" w:rsidP="00F56664">
      <w:pPr>
        <w:jc w:val="center"/>
        <w:rPr>
          <w:noProof/>
        </w:rPr>
      </w:pPr>
      <w:r w:rsidRPr="00F81F48">
        <w:t>Bảng 3.3.1</w:t>
      </w:r>
      <w:r w:rsidR="00D22707" w:rsidRPr="00F81F48">
        <w:t>6</w:t>
      </w:r>
      <w:r w:rsidRPr="00F81F48">
        <w:t xml:space="preserve"> – </w:t>
      </w:r>
      <w:r w:rsidRPr="00F81F48">
        <w:rPr>
          <w:noProof/>
        </w:rPr>
        <w:t>Danh sách các biến cố màn hình thêm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25C2C369" w14:textId="77777777" w:rsidTr="008940E4">
        <w:tc>
          <w:tcPr>
            <w:tcW w:w="630" w:type="dxa"/>
            <w:shd w:val="clear" w:color="auto" w:fill="C0C0C0"/>
            <w:vAlign w:val="center"/>
          </w:tcPr>
          <w:p w14:paraId="790D05DA"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3A664B9"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2172CFAC"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4C95B161"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048F1563" w14:textId="77777777" w:rsidTr="008940E4">
        <w:trPr>
          <w:trHeight w:val="20"/>
        </w:trPr>
        <w:tc>
          <w:tcPr>
            <w:tcW w:w="630" w:type="dxa"/>
            <w:vAlign w:val="center"/>
          </w:tcPr>
          <w:p w14:paraId="3BCF5F92"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1D92485F" w14:textId="77777777" w:rsidR="00102025" w:rsidRPr="00F81F48" w:rsidRDefault="00102025" w:rsidP="008940E4">
            <w:pPr>
              <w:pStyle w:val="Table"/>
              <w:jc w:val="left"/>
              <w:rPr>
                <w:rFonts w:ascii="Verdana" w:hAnsi="Verdana"/>
              </w:rPr>
            </w:pPr>
            <w:r w:rsidRPr="00F81F48">
              <w:rPr>
                <w:rFonts w:ascii="Verdana" w:hAnsi="Verdana"/>
              </w:rPr>
              <w:t xml:space="preserve">Hiển thị bảng dữ liệu danh sách khách hàng được thêm </w:t>
            </w:r>
          </w:p>
        </w:tc>
        <w:tc>
          <w:tcPr>
            <w:tcW w:w="5580" w:type="dxa"/>
            <w:vAlign w:val="center"/>
          </w:tcPr>
          <w:p w14:paraId="0FEF204F" w14:textId="77777777" w:rsidR="00102025" w:rsidRPr="00F81F48" w:rsidRDefault="00102025" w:rsidP="008940E4">
            <w:pPr>
              <w:pStyle w:val="Table"/>
              <w:jc w:val="left"/>
              <w:rPr>
                <w:rFonts w:ascii="Verdana" w:hAnsi="Verdana"/>
              </w:rPr>
            </w:pPr>
            <w:r w:rsidRPr="00F81F48">
              <w:rPr>
                <w:rFonts w:ascii="Verdana" w:hAnsi="Verdana"/>
              </w:rPr>
              <w:t>Hiện thị danh sách khách hàng được thêm cùng các thông tin liên quan</w:t>
            </w:r>
          </w:p>
        </w:tc>
        <w:tc>
          <w:tcPr>
            <w:tcW w:w="1170" w:type="dxa"/>
            <w:vAlign w:val="center"/>
          </w:tcPr>
          <w:p w14:paraId="63B7283A" w14:textId="77777777" w:rsidR="00102025" w:rsidRPr="00F81F48" w:rsidRDefault="00102025" w:rsidP="008940E4">
            <w:pPr>
              <w:pStyle w:val="Table"/>
              <w:jc w:val="left"/>
              <w:rPr>
                <w:rFonts w:ascii="Verdana" w:hAnsi="Verdana"/>
              </w:rPr>
            </w:pPr>
          </w:p>
        </w:tc>
      </w:tr>
      <w:tr w:rsidR="00102025" w:rsidRPr="00F81F48" w14:paraId="026AF9AB" w14:textId="77777777" w:rsidTr="008940E4">
        <w:trPr>
          <w:trHeight w:val="20"/>
        </w:trPr>
        <w:tc>
          <w:tcPr>
            <w:tcW w:w="630" w:type="dxa"/>
            <w:vAlign w:val="center"/>
          </w:tcPr>
          <w:p w14:paraId="0034220E"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6B0B1134" w14:textId="77777777" w:rsidR="00102025" w:rsidRPr="00F81F48" w:rsidRDefault="00102025" w:rsidP="008940E4">
            <w:pPr>
              <w:pStyle w:val="Table"/>
              <w:jc w:val="left"/>
              <w:rPr>
                <w:rFonts w:ascii="Verdana" w:hAnsi="Verdana"/>
              </w:rPr>
            </w:pPr>
            <w:r w:rsidRPr="00F81F48">
              <w:rPr>
                <w:rFonts w:ascii="Verdana" w:hAnsi="Verdana"/>
              </w:rPr>
              <w:t xml:space="preserve">Chọn button lưu </w:t>
            </w:r>
          </w:p>
        </w:tc>
        <w:tc>
          <w:tcPr>
            <w:tcW w:w="5580" w:type="dxa"/>
            <w:vAlign w:val="center"/>
          </w:tcPr>
          <w:p w14:paraId="229FF8D9" w14:textId="77777777" w:rsidR="00102025" w:rsidRPr="00F81F48" w:rsidRDefault="00102025" w:rsidP="008940E4">
            <w:pPr>
              <w:pStyle w:val="Table"/>
              <w:jc w:val="left"/>
              <w:rPr>
                <w:rFonts w:ascii="Verdana" w:hAnsi="Verdana"/>
              </w:rPr>
            </w:pPr>
            <w:r w:rsidRPr="00F81F48">
              <w:rPr>
                <w:rFonts w:ascii="Verdana" w:hAnsi="Verdana"/>
              </w:rPr>
              <w:t>Khách hàng được thêm cùng các thông tin kèm theo được lưu vào cơ sở dữ liệu</w:t>
            </w:r>
          </w:p>
        </w:tc>
        <w:tc>
          <w:tcPr>
            <w:tcW w:w="1170" w:type="dxa"/>
            <w:vAlign w:val="center"/>
          </w:tcPr>
          <w:p w14:paraId="6E1A4F8E" w14:textId="77777777" w:rsidR="00102025" w:rsidRPr="00F81F48" w:rsidRDefault="00102025" w:rsidP="008940E4">
            <w:pPr>
              <w:pStyle w:val="Table"/>
              <w:jc w:val="left"/>
              <w:rPr>
                <w:rFonts w:ascii="Verdana" w:hAnsi="Verdana"/>
              </w:rPr>
            </w:pPr>
          </w:p>
        </w:tc>
      </w:tr>
      <w:tr w:rsidR="00102025" w:rsidRPr="00F81F48" w14:paraId="6A518AEC" w14:textId="77777777" w:rsidTr="008940E4">
        <w:trPr>
          <w:trHeight w:val="20"/>
        </w:trPr>
        <w:tc>
          <w:tcPr>
            <w:tcW w:w="630" w:type="dxa"/>
            <w:vAlign w:val="center"/>
          </w:tcPr>
          <w:p w14:paraId="5CF8CAFE"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4F90631E" w14:textId="77777777" w:rsidR="00102025" w:rsidRPr="00F81F48" w:rsidRDefault="00102025" w:rsidP="008940E4">
            <w:pPr>
              <w:pStyle w:val="Table"/>
              <w:jc w:val="left"/>
              <w:rPr>
                <w:rFonts w:ascii="Verdana" w:hAnsi="Verdana"/>
              </w:rPr>
            </w:pPr>
            <w:r w:rsidRPr="00F81F48">
              <w:rPr>
                <w:rFonts w:ascii="Verdana" w:hAnsi="Verdana"/>
              </w:rPr>
              <w:t>Chọn button xóa</w:t>
            </w:r>
          </w:p>
        </w:tc>
        <w:tc>
          <w:tcPr>
            <w:tcW w:w="5580" w:type="dxa"/>
            <w:vAlign w:val="center"/>
          </w:tcPr>
          <w:p w14:paraId="71375581" w14:textId="77777777" w:rsidR="00102025" w:rsidRPr="00F81F48" w:rsidRDefault="00102025" w:rsidP="008940E4">
            <w:pPr>
              <w:pStyle w:val="Table"/>
              <w:jc w:val="left"/>
              <w:rPr>
                <w:rFonts w:ascii="Verdana" w:hAnsi="Verdana"/>
              </w:rPr>
            </w:pPr>
            <w:r w:rsidRPr="00F81F48">
              <w:rPr>
                <w:rFonts w:ascii="Verdana" w:hAnsi="Verdana"/>
              </w:rPr>
              <w:t>Xóa khách hàng được chọn trong bảng danh sách khách hàng thêm</w:t>
            </w:r>
          </w:p>
        </w:tc>
        <w:tc>
          <w:tcPr>
            <w:tcW w:w="1170" w:type="dxa"/>
            <w:vAlign w:val="center"/>
          </w:tcPr>
          <w:p w14:paraId="72D82D5F" w14:textId="77777777" w:rsidR="00102025" w:rsidRPr="00F81F48" w:rsidRDefault="00102025" w:rsidP="008940E4">
            <w:pPr>
              <w:pStyle w:val="Table"/>
              <w:jc w:val="left"/>
              <w:rPr>
                <w:rFonts w:ascii="Verdana" w:hAnsi="Verdana"/>
              </w:rPr>
            </w:pPr>
          </w:p>
        </w:tc>
      </w:tr>
      <w:tr w:rsidR="00102025" w:rsidRPr="00F81F48" w14:paraId="3B532844" w14:textId="77777777" w:rsidTr="008940E4">
        <w:trPr>
          <w:trHeight w:val="20"/>
        </w:trPr>
        <w:tc>
          <w:tcPr>
            <w:tcW w:w="630" w:type="dxa"/>
            <w:vAlign w:val="center"/>
          </w:tcPr>
          <w:p w14:paraId="554B71D9"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4A5B842C" w14:textId="77777777" w:rsidR="00102025" w:rsidRPr="00F81F48" w:rsidRDefault="00102025" w:rsidP="008940E4">
            <w:pPr>
              <w:pStyle w:val="Table"/>
              <w:jc w:val="left"/>
              <w:rPr>
                <w:rFonts w:ascii="Verdana" w:hAnsi="Verdana"/>
              </w:rPr>
            </w:pPr>
            <w:r w:rsidRPr="00F81F48">
              <w:rPr>
                <w:rFonts w:ascii="Verdana" w:hAnsi="Verdana"/>
              </w:rPr>
              <w:t xml:space="preserve">Chọn button thoát </w:t>
            </w:r>
          </w:p>
        </w:tc>
        <w:tc>
          <w:tcPr>
            <w:tcW w:w="5580" w:type="dxa"/>
            <w:vAlign w:val="center"/>
          </w:tcPr>
          <w:p w14:paraId="33EA6CDE" w14:textId="77777777" w:rsidR="00102025" w:rsidRPr="00F81F48" w:rsidRDefault="00102025" w:rsidP="008940E4">
            <w:pPr>
              <w:pStyle w:val="Table"/>
              <w:jc w:val="left"/>
              <w:rPr>
                <w:rFonts w:ascii="Verdana" w:hAnsi="Verdana"/>
              </w:rPr>
            </w:pPr>
            <w:r w:rsidRPr="00F81F48">
              <w:rPr>
                <w:rFonts w:ascii="Verdana" w:hAnsi="Verdana"/>
              </w:rPr>
              <w:t>Thoát khỏi màn hình cập nhật, quay về màn hình chính quản lý khách hàng</w:t>
            </w:r>
          </w:p>
        </w:tc>
        <w:tc>
          <w:tcPr>
            <w:tcW w:w="1170" w:type="dxa"/>
            <w:vAlign w:val="center"/>
          </w:tcPr>
          <w:p w14:paraId="435F552B" w14:textId="77777777" w:rsidR="00102025" w:rsidRPr="00F81F48" w:rsidRDefault="00102025" w:rsidP="008940E4">
            <w:pPr>
              <w:pStyle w:val="Table"/>
              <w:jc w:val="left"/>
              <w:rPr>
                <w:rFonts w:ascii="Verdana" w:hAnsi="Verdana"/>
              </w:rPr>
            </w:pPr>
          </w:p>
        </w:tc>
      </w:tr>
    </w:tbl>
    <w:p w14:paraId="003C83C9" w14:textId="77777777" w:rsidR="00102025" w:rsidRPr="00F81F48" w:rsidRDefault="00102025" w:rsidP="00102025">
      <w:pPr>
        <w:rPr>
          <w:lang w:eastAsia="vi-VN"/>
        </w:rPr>
      </w:pPr>
    </w:p>
    <w:p w14:paraId="71138D3F" w14:textId="77777777" w:rsidR="00D22707" w:rsidRPr="00F81F48" w:rsidRDefault="00D22707">
      <w:pPr>
        <w:spacing w:line="240" w:lineRule="auto"/>
        <w:jc w:val="left"/>
        <w:rPr>
          <w:b/>
          <w:bCs/>
          <w:sz w:val="24"/>
          <w:szCs w:val="22"/>
          <w:lang w:eastAsia="vi-VN"/>
        </w:rPr>
      </w:pPr>
      <w:r w:rsidRPr="00F81F48">
        <w:br w:type="page"/>
      </w:r>
    </w:p>
    <w:p w14:paraId="420649C9" w14:textId="0041A2EA" w:rsidR="00CA0F41" w:rsidRPr="00F81F48" w:rsidRDefault="00CA0F41" w:rsidP="00CA0F41">
      <w:pPr>
        <w:pStyle w:val="Heading3"/>
        <w:rPr>
          <w:lang w:val="en-US"/>
        </w:rPr>
      </w:pPr>
      <w:r w:rsidRPr="00F81F48">
        <w:rPr>
          <w:lang w:val="en-US"/>
        </w:rPr>
        <w:lastRenderedPageBreak/>
        <w:t>Màn hình quản lý dịch vụ</w:t>
      </w:r>
    </w:p>
    <w:p w14:paraId="67A29A40" w14:textId="77777777" w:rsidR="003462BF" w:rsidRPr="00F81F48" w:rsidRDefault="003462BF" w:rsidP="00726DE9">
      <w:pPr>
        <w:pStyle w:val="ListParagraph"/>
        <w:numPr>
          <w:ilvl w:val="0"/>
          <w:numId w:val="50"/>
        </w:numPr>
        <w:rPr>
          <w:b/>
          <w:lang w:eastAsia="vi-VN"/>
        </w:rPr>
      </w:pPr>
      <w:r w:rsidRPr="00F81F48">
        <w:rPr>
          <w:b/>
          <w:lang w:eastAsia="vi-VN"/>
        </w:rPr>
        <w:t>Màn hình quản lý dịch vụ</w:t>
      </w:r>
    </w:p>
    <w:p w14:paraId="640472E6" w14:textId="7439E375" w:rsidR="003462BF" w:rsidRPr="00F81F48" w:rsidRDefault="003462BF" w:rsidP="003462BF">
      <w:pPr>
        <w:rPr>
          <w:lang w:eastAsia="vi-VN"/>
        </w:rPr>
      </w:pPr>
      <w:r w:rsidRPr="00F81F48">
        <w:rPr>
          <w:noProof/>
        </w:rPr>
        <w:drawing>
          <wp:inline distT="0" distB="0" distL="0" distR="0" wp14:anchorId="730D055C" wp14:editId="55937D8D">
            <wp:extent cx="6187440" cy="3672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7440" cy="3672840"/>
                    </a:xfrm>
                    <a:prstGeom prst="rect">
                      <a:avLst/>
                    </a:prstGeom>
                    <a:noFill/>
                    <a:ln>
                      <a:noFill/>
                    </a:ln>
                  </pic:spPr>
                </pic:pic>
              </a:graphicData>
            </a:graphic>
          </wp:inline>
        </w:drawing>
      </w:r>
    </w:p>
    <w:p w14:paraId="6BD7F6A3" w14:textId="4469780D" w:rsidR="002C1530" w:rsidRPr="00F81F48" w:rsidRDefault="002C1530" w:rsidP="002C1530">
      <w:pPr>
        <w:jc w:val="center"/>
        <w:rPr>
          <w:lang w:eastAsia="vi-VN"/>
        </w:rPr>
      </w:pPr>
      <w:r w:rsidRPr="00F81F48">
        <w:rPr>
          <w:lang w:eastAsia="vi-VN"/>
        </w:rPr>
        <w:t>Hình 3.3.1</w:t>
      </w:r>
      <w:r w:rsidR="00D22707" w:rsidRPr="00F81F48">
        <w:rPr>
          <w:lang w:eastAsia="vi-VN"/>
        </w:rPr>
        <w:t>8</w:t>
      </w:r>
      <w:r w:rsidRPr="00F81F48">
        <w:rPr>
          <w:lang w:eastAsia="vi-VN"/>
        </w:rPr>
        <w:t xml:space="preserve"> - Màn hình quản lý dịch vụ</w:t>
      </w:r>
    </w:p>
    <w:p w14:paraId="1D2F6F5B" w14:textId="77777777" w:rsidR="00566289" w:rsidRPr="00F81F48" w:rsidRDefault="00566289" w:rsidP="002C1530">
      <w:pPr>
        <w:jc w:val="center"/>
        <w:rPr>
          <w:lang w:eastAsia="vi-VN"/>
        </w:rPr>
      </w:pPr>
    </w:p>
    <w:p w14:paraId="19B8BFBE" w14:textId="668AF4D4" w:rsidR="003462BF" w:rsidRPr="00F81F48" w:rsidRDefault="003462BF" w:rsidP="00726DE9">
      <w:pPr>
        <w:ind w:left="720"/>
        <w:rPr>
          <w:lang w:eastAsia="vi-VN"/>
        </w:rPr>
      </w:pPr>
      <w:r w:rsidRPr="00F81F48">
        <w:t>Dánh sách các biến cố</w:t>
      </w:r>
      <w:r w:rsidRPr="00F81F48">
        <w:rPr>
          <w:lang w:eastAsia="vi-VN"/>
        </w:rPr>
        <w:t xml:space="preserve"> </w:t>
      </w:r>
    </w:p>
    <w:p w14:paraId="7BDF57AE" w14:textId="43EA8212" w:rsidR="003604C0" w:rsidRPr="00F81F48" w:rsidRDefault="003604C0" w:rsidP="003604C0">
      <w:pPr>
        <w:jc w:val="center"/>
        <w:rPr>
          <w:noProof/>
        </w:rPr>
      </w:pPr>
      <w:r w:rsidRPr="00F81F48">
        <w:t>Bảng 3.3.1</w:t>
      </w:r>
      <w:r w:rsidR="00D22707" w:rsidRPr="00F81F48">
        <w:t>7</w:t>
      </w:r>
      <w:r w:rsidRPr="00F81F48">
        <w:t xml:space="preserve"> – </w:t>
      </w:r>
      <w:r w:rsidRPr="00F81F48">
        <w:rPr>
          <w:noProof/>
        </w:rPr>
        <w:t>Danh sách các biến cố màn hình quản lý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41D0C615" w14:textId="77777777" w:rsidTr="008940E4">
        <w:tc>
          <w:tcPr>
            <w:tcW w:w="630" w:type="dxa"/>
            <w:shd w:val="clear" w:color="auto" w:fill="C0C0C0"/>
            <w:vAlign w:val="center"/>
          </w:tcPr>
          <w:p w14:paraId="5FA09BDC"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2F883DD6"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18B8F856"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0B1BBA8F"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1D9AFCD6" w14:textId="77777777" w:rsidTr="008940E4">
        <w:trPr>
          <w:trHeight w:val="20"/>
        </w:trPr>
        <w:tc>
          <w:tcPr>
            <w:tcW w:w="630" w:type="dxa"/>
            <w:vAlign w:val="center"/>
          </w:tcPr>
          <w:p w14:paraId="014BEE12"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58F8E53B" w14:textId="77777777" w:rsidR="003462BF" w:rsidRPr="00F81F48" w:rsidRDefault="003462BF" w:rsidP="008940E4">
            <w:pPr>
              <w:pStyle w:val="Table"/>
              <w:jc w:val="left"/>
              <w:rPr>
                <w:rFonts w:ascii="Verdana" w:hAnsi="Verdana"/>
              </w:rPr>
            </w:pPr>
            <w:r w:rsidRPr="00F81F48">
              <w:rPr>
                <w:rFonts w:ascii="Verdana" w:hAnsi="Verdana"/>
              </w:rPr>
              <w:t>Chọn button tìm</w:t>
            </w:r>
          </w:p>
        </w:tc>
        <w:tc>
          <w:tcPr>
            <w:tcW w:w="5580" w:type="dxa"/>
            <w:vAlign w:val="center"/>
          </w:tcPr>
          <w:p w14:paraId="5F7EE738" w14:textId="77777777" w:rsidR="003462BF" w:rsidRPr="00F81F48" w:rsidRDefault="003462BF" w:rsidP="008940E4">
            <w:pPr>
              <w:pStyle w:val="Table"/>
              <w:jc w:val="left"/>
              <w:rPr>
                <w:rFonts w:ascii="Verdana" w:hAnsi="Verdana"/>
              </w:rPr>
            </w:pPr>
            <w:r w:rsidRPr="00F81F48">
              <w:rPr>
                <w:rFonts w:ascii="Verdana" w:hAnsi="Verdana"/>
              </w:rPr>
              <w:t>Hệ thống sẽ liệt kê các danh sách dịch vụ dựa vào điều kiện tìm ở ô nhập liệu</w:t>
            </w:r>
          </w:p>
        </w:tc>
        <w:tc>
          <w:tcPr>
            <w:tcW w:w="1170" w:type="dxa"/>
            <w:vAlign w:val="center"/>
          </w:tcPr>
          <w:p w14:paraId="22792C08" w14:textId="77777777" w:rsidR="003462BF" w:rsidRPr="00F81F48" w:rsidRDefault="003462BF" w:rsidP="008940E4">
            <w:pPr>
              <w:pStyle w:val="Table"/>
              <w:jc w:val="left"/>
              <w:rPr>
                <w:rFonts w:ascii="Verdana" w:hAnsi="Verdana"/>
              </w:rPr>
            </w:pPr>
          </w:p>
        </w:tc>
      </w:tr>
      <w:tr w:rsidR="003462BF" w:rsidRPr="00F81F48" w14:paraId="199DC3B5" w14:textId="77777777" w:rsidTr="008940E4">
        <w:trPr>
          <w:trHeight w:val="20"/>
        </w:trPr>
        <w:tc>
          <w:tcPr>
            <w:tcW w:w="630" w:type="dxa"/>
            <w:vAlign w:val="center"/>
          </w:tcPr>
          <w:p w14:paraId="5DE24D9F"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4DC8A939" w14:textId="77777777" w:rsidR="003462BF" w:rsidRPr="00F81F48" w:rsidRDefault="003462BF" w:rsidP="008940E4">
            <w:pPr>
              <w:pStyle w:val="Table"/>
              <w:jc w:val="left"/>
              <w:rPr>
                <w:rFonts w:ascii="Verdana" w:hAnsi="Verdana"/>
              </w:rPr>
            </w:pPr>
            <w:r w:rsidRPr="00F81F48">
              <w:rPr>
                <w:rFonts w:ascii="Verdana" w:hAnsi="Verdana"/>
              </w:rPr>
              <w:t>Chọn button cập nhật</w:t>
            </w:r>
          </w:p>
        </w:tc>
        <w:tc>
          <w:tcPr>
            <w:tcW w:w="5580" w:type="dxa"/>
            <w:vAlign w:val="center"/>
          </w:tcPr>
          <w:p w14:paraId="2610CF18"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dịch vụ sẽ đi đến form cập nhật</w:t>
            </w:r>
          </w:p>
        </w:tc>
        <w:tc>
          <w:tcPr>
            <w:tcW w:w="1170" w:type="dxa"/>
            <w:vAlign w:val="center"/>
          </w:tcPr>
          <w:p w14:paraId="6DE587F5" w14:textId="77777777" w:rsidR="003462BF" w:rsidRPr="00F81F48" w:rsidRDefault="003462BF" w:rsidP="008940E4">
            <w:pPr>
              <w:pStyle w:val="Table"/>
              <w:jc w:val="left"/>
              <w:rPr>
                <w:rFonts w:ascii="Verdana" w:hAnsi="Verdana"/>
              </w:rPr>
            </w:pPr>
          </w:p>
        </w:tc>
      </w:tr>
      <w:tr w:rsidR="003462BF" w:rsidRPr="00F81F48" w14:paraId="12AE9D71" w14:textId="77777777" w:rsidTr="008940E4">
        <w:trPr>
          <w:trHeight w:val="20"/>
        </w:trPr>
        <w:tc>
          <w:tcPr>
            <w:tcW w:w="630" w:type="dxa"/>
            <w:vAlign w:val="center"/>
          </w:tcPr>
          <w:p w14:paraId="5469BA6A"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1800" w:type="dxa"/>
            <w:vAlign w:val="center"/>
          </w:tcPr>
          <w:p w14:paraId="77214F2B" w14:textId="77777777" w:rsidR="003462BF" w:rsidRPr="00F81F48" w:rsidRDefault="003462BF" w:rsidP="008940E4">
            <w:pPr>
              <w:pStyle w:val="Table"/>
              <w:jc w:val="left"/>
              <w:rPr>
                <w:rFonts w:ascii="Verdana" w:hAnsi="Verdana"/>
              </w:rPr>
            </w:pPr>
            <w:r w:rsidRPr="00F81F48">
              <w:rPr>
                <w:rFonts w:ascii="Verdana" w:hAnsi="Verdana"/>
              </w:rPr>
              <w:t>Chọn button xóa</w:t>
            </w:r>
          </w:p>
        </w:tc>
        <w:tc>
          <w:tcPr>
            <w:tcW w:w="5580" w:type="dxa"/>
            <w:vAlign w:val="center"/>
          </w:tcPr>
          <w:p w14:paraId="53E71C95"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nhân viên sẽ tiến hành xóa dịch vụ đó</w:t>
            </w:r>
          </w:p>
        </w:tc>
        <w:tc>
          <w:tcPr>
            <w:tcW w:w="1170" w:type="dxa"/>
            <w:vAlign w:val="center"/>
          </w:tcPr>
          <w:p w14:paraId="644052A0" w14:textId="77777777" w:rsidR="003462BF" w:rsidRPr="00F81F48" w:rsidRDefault="003462BF" w:rsidP="008940E4">
            <w:pPr>
              <w:pStyle w:val="Table"/>
              <w:jc w:val="left"/>
              <w:rPr>
                <w:rFonts w:ascii="Verdana" w:hAnsi="Verdana"/>
              </w:rPr>
            </w:pPr>
          </w:p>
        </w:tc>
      </w:tr>
      <w:tr w:rsidR="003462BF" w:rsidRPr="00F81F48" w14:paraId="7F1BC253" w14:textId="77777777" w:rsidTr="008940E4">
        <w:trPr>
          <w:trHeight w:val="20"/>
        </w:trPr>
        <w:tc>
          <w:tcPr>
            <w:tcW w:w="630" w:type="dxa"/>
            <w:vAlign w:val="center"/>
          </w:tcPr>
          <w:p w14:paraId="4FDABF4F" w14:textId="77777777" w:rsidR="003462BF" w:rsidRPr="00F81F48" w:rsidRDefault="003462BF" w:rsidP="008940E4">
            <w:pPr>
              <w:pStyle w:val="LeftTable"/>
              <w:jc w:val="center"/>
              <w:rPr>
                <w:rFonts w:ascii="Verdana" w:hAnsi="Verdana"/>
              </w:rPr>
            </w:pPr>
            <w:r w:rsidRPr="00F81F48">
              <w:rPr>
                <w:rFonts w:ascii="Verdana" w:hAnsi="Verdana"/>
              </w:rPr>
              <w:t>4</w:t>
            </w:r>
          </w:p>
        </w:tc>
        <w:tc>
          <w:tcPr>
            <w:tcW w:w="1800" w:type="dxa"/>
            <w:vAlign w:val="center"/>
          </w:tcPr>
          <w:p w14:paraId="15EA0993" w14:textId="77777777" w:rsidR="003462BF" w:rsidRPr="00F81F48" w:rsidRDefault="003462BF" w:rsidP="008940E4">
            <w:pPr>
              <w:pStyle w:val="Table"/>
              <w:jc w:val="left"/>
              <w:rPr>
                <w:rFonts w:ascii="Verdana" w:hAnsi="Verdana"/>
              </w:rPr>
            </w:pPr>
            <w:r w:rsidRPr="00F81F48">
              <w:rPr>
                <w:rFonts w:ascii="Verdana" w:hAnsi="Verdana"/>
              </w:rPr>
              <w:t>Chọn button thêm mới</w:t>
            </w:r>
          </w:p>
        </w:tc>
        <w:tc>
          <w:tcPr>
            <w:tcW w:w="5580" w:type="dxa"/>
            <w:vAlign w:val="center"/>
          </w:tcPr>
          <w:p w14:paraId="4E7E1801" w14:textId="77777777" w:rsidR="003462BF" w:rsidRPr="00F81F48" w:rsidRDefault="003462BF" w:rsidP="008940E4">
            <w:pPr>
              <w:pStyle w:val="Table"/>
              <w:jc w:val="left"/>
              <w:rPr>
                <w:rFonts w:ascii="Verdana" w:hAnsi="Verdana"/>
              </w:rPr>
            </w:pPr>
            <w:r w:rsidRPr="00F81F48">
              <w:rPr>
                <w:rFonts w:ascii="Verdana" w:hAnsi="Verdana"/>
              </w:rPr>
              <w:t>Sẽ đến form thêm mới dịch vụ</w:t>
            </w:r>
          </w:p>
        </w:tc>
        <w:tc>
          <w:tcPr>
            <w:tcW w:w="1170" w:type="dxa"/>
            <w:vAlign w:val="center"/>
          </w:tcPr>
          <w:p w14:paraId="566BC2C4" w14:textId="77777777" w:rsidR="003462BF" w:rsidRPr="00F81F48" w:rsidRDefault="003462BF" w:rsidP="008940E4">
            <w:pPr>
              <w:pStyle w:val="Table"/>
              <w:jc w:val="left"/>
              <w:rPr>
                <w:rFonts w:ascii="Verdana" w:hAnsi="Verdana"/>
              </w:rPr>
            </w:pPr>
          </w:p>
        </w:tc>
      </w:tr>
      <w:tr w:rsidR="003462BF" w:rsidRPr="00F81F48" w14:paraId="160CBB83" w14:textId="77777777" w:rsidTr="008940E4">
        <w:trPr>
          <w:trHeight w:val="20"/>
        </w:trPr>
        <w:tc>
          <w:tcPr>
            <w:tcW w:w="630" w:type="dxa"/>
            <w:vAlign w:val="center"/>
          </w:tcPr>
          <w:p w14:paraId="66FAE449" w14:textId="77777777" w:rsidR="003462BF" w:rsidRPr="00F81F48" w:rsidRDefault="003462BF" w:rsidP="008940E4">
            <w:pPr>
              <w:pStyle w:val="LeftTable"/>
              <w:jc w:val="center"/>
              <w:rPr>
                <w:rFonts w:ascii="Verdana" w:hAnsi="Verdana"/>
              </w:rPr>
            </w:pPr>
            <w:r w:rsidRPr="00F81F48">
              <w:rPr>
                <w:rFonts w:ascii="Verdana" w:hAnsi="Verdana"/>
              </w:rPr>
              <w:t>5</w:t>
            </w:r>
          </w:p>
        </w:tc>
        <w:tc>
          <w:tcPr>
            <w:tcW w:w="1800" w:type="dxa"/>
            <w:vAlign w:val="center"/>
          </w:tcPr>
          <w:p w14:paraId="4214A15B" w14:textId="77777777" w:rsidR="003462BF" w:rsidRPr="00F81F48" w:rsidRDefault="003462BF" w:rsidP="008940E4">
            <w:pPr>
              <w:pStyle w:val="Table"/>
              <w:jc w:val="left"/>
              <w:rPr>
                <w:rFonts w:ascii="Verdana" w:hAnsi="Verdana"/>
              </w:rPr>
            </w:pPr>
            <w:r w:rsidRPr="00F81F48">
              <w:rPr>
                <w:rFonts w:ascii="Verdana" w:hAnsi="Verdana"/>
              </w:rPr>
              <w:t>Hiển thị bảng danh sách dịch vụ</w:t>
            </w:r>
          </w:p>
        </w:tc>
        <w:tc>
          <w:tcPr>
            <w:tcW w:w="5580" w:type="dxa"/>
            <w:vAlign w:val="center"/>
          </w:tcPr>
          <w:p w14:paraId="2C7EFBEC" w14:textId="77777777" w:rsidR="003462BF" w:rsidRPr="00F81F48" w:rsidRDefault="003462BF" w:rsidP="008940E4">
            <w:pPr>
              <w:pStyle w:val="Table"/>
              <w:jc w:val="left"/>
              <w:rPr>
                <w:rFonts w:ascii="Verdana" w:hAnsi="Verdana"/>
              </w:rPr>
            </w:pPr>
            <w:r w:rsidRPr="00F81F48">
              <w:rPr>
                <w:rFonts w:ascii="Verdana" w:hAnsi="Verdana"/>
              </w:rPr>
              <w:t>Lấy dữ liệu danh sách dịch vụ cùng thông tin liên quan từ cơ sở dữ liệu</w:t>
            </w:r>
          </w:p>
        </w:tc>
        <w:tc>
          <w:tcPr>
            <w:tcW w:w="1170" w:type="dxa"/>
            <w:vAlign w:val="center"/>
          </w:tcPr>
          <w:p w14:paraId="1E935ABD" w14:textId="77777777" w:rsidR="003462BF" w:rsidRPr="00F81F48" w:rsidRDefault="003462BF" w:rsidP="008940E4">
            <w:pPr>
              <w:pStyle w:val="Table"/>
              <w:jc w:val="left"/>
              <w:rPr>
                <w:rFonts w:ascii="Verdana" w:hAnsi="Verdana"/>
              </w:rPr>
            </w:pPr>
          </w:p>
        </w:tc>
      </w:tr>
      <w:tr w:rsidR="003462BF" w:rsidRPr="00F81F48" w14:paraId="64DD7026" w14:textId="77777777" w:rsidTr="008940E4">
        <w:trPr>
          <w:trHeight w:val="20"/>
        </w:trPr>
        <w:tc>
          <w:tcPr>
            <w:tcW w:w="630" w:type="dxa"/>
            <w:vAlign w:val="center"/>
          </w:tcPr>
          <w:p w14:paraId="01824292" w14:textId="77777777" w:rsidR="003462BF" w:rsidRPr="00F81F48" w:rsidRDefault="003462BF" w:rsidP="008940E4">
            <w:pPr>
              <w:pStyle w:val="LeftTable"/>
              <w:jc w:val="center"/>
              <w:rPr>
                <w:rFonts w:ascii="Verdana" w:hAnsi="Verdana"/>
              </w:rPr>
            </w:pPr>
            <w:r w:rsidRPr="00F81F48">
              <w:rPr>
                <w:rFonts w:ascii="Verdana" w:hAnsi="Verdana"/>
              </w:rPr>
              <w:t>6</w:t>
            </w:r>
          </w:p>
        </w:tc>
        <w:tc>
          <w:tcPr>
            <w:tcW w:w="1800" w:type="dxa"/>
            <w:vAlign w:val="center"/>
          </w:tcPr>
          <w:p w14:paraId="7D40946E" w14:textId="77777777" w:rsidR="003462BF" w:rsidRPr="00F81F48" w:rsidRDefault="003462BF" w:rsidP="008940E4">
            <w:pPr>
              <w:pStyle w:val="Table"/>
              <w:jc w:val="left"/>
              <w:rPr>
                <w:rFonts w:ascii="Verdana" w:hAnsi="Verdana"/>
              </w:rPr>
            </w:pPr>
            <w:r w:rsidRPr="00F81F48">
              <w:rPr>
                <w:rFonts w:ascii="Verdana" w:hAnsi="Verdana"/>
              </w:rPr>
              <w:t>Chọn button đăng ký sử dụng dịch vụ cho khách hàng</w:t>
            </w:r>
          </w:p>
        </w:tc>
        <w:tc>
          <w:tcPr>
            <w:tcW w:w="5580" w:type="dxa"/>
            <w:vAlign w:val="center"/>
          </w:tcPr>
          <w:p w14:paraId="318B4569" w14:textId="77777777" w:rsidR="003462BF" w:rsidRPr="00F81F48" w:rsidRDefault="003462BF" w:rsidP="008940E4">
            <w:pPr>
              <w:pStyle w:val="Table"/>
              <w:jc w:val="left"/>
              <w:rPr>
                <w:rFonts w:ascii="Verdana" w:hAnsi="Verdana"/>
              </w:rPr>
            </w:pPr>
            <w:r w:rsidRPr="00F81F48">
              <w:rPr>
                <w:rFonts w:ascii="Verdana" w:hAnsi="Verdana"/>
              </w:rPr>
              <w:t>Sẽ đến form đăng ký sử dụng dịch vụ</w:t>
            </w:r>
          </w:p>
        </w:tc>
        <w:tc>
          <w:tcPr>
            <w:tcW w:w="1170" w:type="dxa"/>
            <w:vAlign w:val="center"/>
          </w:tcPr>
          <w:p w14:paraId="46F29F7E" w14:textId="77777777" w:rsidR="003462BF" w:rsidRPr="00F81F48" w:rsidRDefault="003462BF" w:rsidP="008940E4">
            <w:pPr>
              <w:pStyle w:val="Table"/>
              <w:jc w:val="left"/>
              <w:rPr>
                <w:rFonts w:ascii="Verdana" w:hAnsi="Verdana"/>
              </w:rPr>
            </w:pPr>
          </w:p>
        </w:tc>
      </w:tr>
    </w:tbl>
    <w:p w14:paraId="1E2457AB" w14:textId="77777777" w:rsidR="003462BF" w:rsidRPr="00F81F48" w:rsidRDefault="003462BF" w:rsidP="003462BF">
      <w:pPr>
        <w:rPr>
          <w:lang w:eastAsia="vi-VN"/>
        </w:rPr>
      </w:pPr>
    </w:p>
    <w:p w14:paraId="73440A3E" w14:textId="2F4DA45D" w:rsidR="003462BF" w:rsidRPr="00BF3750" w:rsidRDefault="00D22707" w:rsidP="00BF3750">
      <w:pPr>
        <w:pStyle w:val="ListParagraph"/>
        <w:numPr>
          <w:ilvl w:val="0"/>
          <w:numId w:val="50"/>
        </w:numPr>
        <w:spacing w:line="240" w:lineRule="auto"/>
        <w:jc w:val="left"/>
        <w:rPr>
          <w:b/>
          <w:lang w:eastAsia="vi-VN"/>
        </w:rPr>
      </w:pPr>
      <w:r w:rsidRPr="00BF3750">
        <w:rPr>
          <w:b/>
          <w:lang w:eastAsia="vi-VN"/>
        </w:rPr>
        <w:br w:type="page"/>
      </w:r>
      <w:r w:rsidR="003462BF" w:rsidRPr="00BF3750">
        <w:rPr>
          <w:b/>
          <w:lang w:eastAsia="vi-VN"/>
        </w:rPr>
        <w:lastRenderedPageBreak/>
        <w:t>Màn hình thêm dịch vụ</w:t>
      </w:r>
    </w:p>
    <w:p w14:paraId="1449E589" w14:textId="4D7B1343" w:rsidR="003462BF" w:rsidRPr="00F81F48" w:rsidRDefault="003462BF" w:rsidP="00BF5CB9">
      <w:pPr>
        <w:jc w:val="center"/>
        <w:rPr>
          <w:lang w:eastAsia="vi-VN"/>
        </w:rPr>
      </w:pPr>
      <w:r w:rsidRPr="00F81F48">
        <w:rPr>
          <w:noProof/>
        </w:rPr>
        <w:drawing>
          <wp:inline distT="0" distB="0" distL="0" distR="0" wp14:anchorId="1644700E" wp14:editId="5A8B76CA">
            <wp:extent cx="6189345" cy="398763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3987639"/>
                    </a:xfrm>
                    <a:prstGeom prst="rect">
                      <a:avLst/>
                    </a:prstGeom>
                    <a:noFill/>
                    <a:ln>
                      <a:noFill/>
                    </a:ln>
                  </pic:spPr>
                </pic:pic>
              </a:graphicData>
            </a:graphic>
          </wp:inline>
        </w:drawing>
      </w:r>
      <w:r w:rsidR="00BF5CB9" w:rsidRPr="00F81F48">
        <w:rPr>
          <w:lang w:eastAsia="vi-VN"/>
        </w:rPr>
        <w:t xml:space="preserve"> Hình 3.3.1</w:t>
      </w:r>
      <w:r w:rsidR="00D22707" w:rsidRPr="00F81F48">
        <w:rPr>
          <w:lang w:eastAsia="vi-VN"/>
        </w:rPr>
        <w:t>9</w:t>
      </w:r>
      <w:r w:rsidR="00BF5CB9" w:rsidRPr="00F81F48">
        <w:rPr>
          <w:lang w:eastAsia="vi-VN"/>
        </w:rPr>
        <w:t xml:space="preserve"> - Màn hình thêm dịch vụ</w:t>
      </w:r>
    </w:p>
    <w:p w14:paraId="1CC1A80B" w14:textId="77777777" w:rsidR="00BF5CB9" w:rsidRPr="00F81F48" w:rsidRDefault="00BF5CB9" w:rsidP="00BF5CB9">
      <w:pPr>
        <w:jc w:val="center"/>
        <w:rPr>
          <w:lang w:eastAsia="vi-VN"/>
        </w:rPr>
      </w:pPr>
    </w:p>
    <w:p w14:paraId="71F779BB" w14:textId="4BAC637D" w:rsidR="003462BF" w:rsidRPr="00F81F48" w:rsidRDefault="003462BF" w:rsidP="00726DE9">
      <w:pPr>
        <w:ind w:left="720"/>
        <w:rPr>
          <w:lang w:eastAsia="vi-VN"/>
        </w:rPr>
      </w:pPr>
      <w:r w:rsidRPr="00F81F48">
        <w:t>Dánh sách các biến cố</w:t>
      </w:r>
      <w:r w:rsidRPr="00F81F48">
        <w:rPr>
          <w:lang w:eastAsia="vi-VN"/>
        </w:rPr>
        <w:t xml:space="preserve"> </w:t>
      </w:r>
    </w:p>
    <w:p w14:paraId="2F719158" w14:textId="059EE2C9" w:rsidR="0024341C" w:rsidRPr="00F81F48" w:rsidRDefault="0024341C" w:rsidP="0024341C">
      <w:pPr>
        <w:jc w:val="center"/>
        <w:rPr>
          <w:noProof/>
        </w:rPr>
      </w:pPr>
      <w:r w:rsidRPr="00F81F48">
        <w:t>Bảng 3.3.1</w:t>
      </w:r>
      <w:r w:rsidR="00D22707" w:rsidRPr="00F81F48">
        <w:t>8</w:t>
      </w:r>
      <w:r w:rsidRPr="00F81F48">
        <w:t xml:space="preserve"> – </w:t>
      </w:r>
      <w:r w:rsidRPr="00F81F48">
        <w:rPr>
          <w:noProof/>
        </w:rPr>
        <w:t>Danh sách các biến cố màn hình thêm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133B1AE6" w14:textId="77777777" w:rsidTr="008940E4">
        <w:tc>
          <w:tcPr>
            <w:tcW w:w="630" w:type="dxa"/>
            <w:shd w:val="clear" w:color="auto" w:fill="C0C0C0"/>
            <w:vAlign w:val="center"/>
          </w:tcPr>
          <w:p w14:paraId="3E05E748"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38681D0"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5A2EB512"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4CE54955"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061ADE62" w14:textId="77777777" w:rsidTr="008940E4">
        <w:trPr>
          <w:trHeight w:val="20"/>
        </w:trPr>
        <w:tc>
          <w:tcPr>
            <w:tcW w:w="630" w:type="dxa"/>
            <w:vAlign w:val="center"/>
          </w:tcPr>
          <w:p w14:paraId="5D8394F0"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1BF59B8C" w14:textId="77777777" w:rsidR="003462BF" w:rsidRPr="00F81F48" w:rsidRDefault="003462BF" w:rsidP="008940E4">
            <w:pPr>
              <w:pStyle w:val="Table"/>
              <w:jc w:val="left"/>
              <w:rPr>
                <w:rFonts w:ascii="Verdana" w:hAnsi="Verdana"/>
              </w:rPr>
            </w:pPr>
            <w:r w:rsidRPr="00F81F48">
              <w:rPr>
                <w:rFonts w:ascii="Verdana" w:hAnsi="Verdana"/>
              </w:rPr>
              <w:t>Chọn button Lưu</w:t>
            </w:r>
          </w:p>
        </w:tc>
        <w:tc>
          <w:tcPr>
            <w:tcW w:w="5580" w:type="dxa"/>
            <w:vAlign w:val="center"/>
          </w:tcPr>
          <w:p w14:paraId="385D13F7" w14:textId="77777777" w:rsidR="003462BF" w:rsidRPr="00F81F48" w:rsidRDefault="003462BF" w:rsidP="008940E4">
            <w:pPr>
              <w:pStyle w:val="Table"/>
              <w:jc w:val="left"/>
              <w:rPr>
                <w:rFonts w:ascii="Verdana" w:hAnsi="Verdana"/>
              </w:rPr>
            </w:pPr>
            <w:r w:rsidRPr="00F81F48">
              <w:rPr>
                <w:rFonts w:ascii="Verdana" w:hAnsi="Verdana"/>
              </w:rPr>
              <w:t>Hệ thống lưu tất cả các danh sách đã được nhập bào bảng</w:t>
            </w:r>
          </w:p>
        </w:tc>
        <w:tc>
          <w:tcPr>
            <w:tcW w:w="1170" w:type="dxa"/>
            <w:vAlign w:val="center"/>
          </w:tcPr>
          <w:p w14:paraId="65D3B6DB" w14:textId="77777777" w:rsidR="003462BF" w:rsidRPr="00F81F48" w:rsidRDefault="003462BF" w:rsidP="008940E4">
            <w:pPr>
              <w:pStyle w:val="Table"/>
              <w:jc w:val="left"/>
              <w:rPr>
                <w:rFonts w:ascii="Verdana" w:hAnsi="Verdana"/>
              </w:rPr>
            </w:pPr>
          </w:p>
        </w:tc>
      </w:tr>
      <w:tr w:rsidR="003462BF" w:rsidRPr="00F81F48" w14:paraId="293C7E3D" w14:textId="77777777" w:rsidTr="008940E4">
        <w:trPr>
          <w:trHeight w:val="20"/>
        </w:trPr>
        <w:tc>
          <w:tcPr>
            <w:tcW w:w="630" w:type="dxa"/>
            <w:vAlign w:val="center"/>
          </w:tcPr>
          <w:p w14:paraId="4FD1FB84"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45AACD58" w14:textId="77777777" w:rsidR="003462BF" w:rsidRPr="00F81F48" w:rsidRDefault="003462BF" w:rsidP="008940E4">
            <w:pPr>
              <w:pStyle w:val="Table"/>
              <w:jc w:val="left"/>
              <w:rPr>
                <w:rFonts w:ascii="Verdana" w:hAnsi="Verdana"/>
              </w:rPr>
            </w:pPr>
            <w:r w:rsidRPr="00F81F48">
              <w:rPr>
                <w:rFonts w:ascii="Verdana" w:hAnsi="Verdana"/>
              </w:rPr>
              <w:t>Chọn button Xóa</w:t>
            </w:r>
          </w:p>
        </w:tc>
        <w:tc>
          <w:tcPr>
            <w:tcW w:w="5580" w:type="dxa"/>
            <w:vAlign w:val="center"/>
          </w:tcPr>
          <w:p w14:paraId="4494935E"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thêm dịch vụ sẽ xóa dịch vụ đó</w:t>
            </w:r>
          </w:p>
        </w:tc>
        <w:tc>
          <w:tcPr>
            <w:tcW w:w="1170" w:type="dxa"/>
            <w:vAlign w:val="center"/>
          </w:tcPr>
          <w:p w14:paraId="12E6544B" w14:textId="77777777" w:rsidR="003462BF" w:rsidRPr="00F81F48" w:rsidRDefault="003462BF" w:rsidP="008940E4">
            <w:pPr>
              <w:pStyle w:val="Table"/>
              <w:jc w:val="left"/>
              <w:rPr>
                <w:rFonts w:ascii="Verdana" w:hAnsi="Verdana"/>
              </w:rPr>
            </w:pPr>
          </w:p>
        </w:tc>
      </w:tr>
      <w:tr w:rsidR="003462BF" w:rsidRPr="00F81F48" w14:paraId="29851165" w14:textId="77777777" w:rsidTr="008940E4">
        <w:trPr>
          <w:trHeight w:val="20"/>
        </w:trPr>
        <w:tc>
          <w:tcPr>
            <w:tcW w:w="630" w:type="dxa"/>
            <w:vAlign w:val="center"/>
          </w:tcPr>
          <w:p w14:paraId="10C3BE75"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1800" w:type="dxa"/>
            <w:vAlign w:val="center"/>
          </w:tcPr>
          <w:p w14:paraId="406E4F3E" w14:textId="77777777" w:rsidR="003462BF" w:rsidRPr="00F81F48" w:rsidRDefault="003462BF" w:rsidP="008940E4">
            <w:pPr>
              <w:pStyle w:val="Table"/>
              <w:jc w:val="left"/>
              <w:rPr>
                <w:rFonts w:ascii="Verdana" w:hAnsi="Verdana"/>
              </w:rPr>
            </w:pPr>
            <w:r w:rsidRPr="00F81F48">
              <w:rPr>
                <w:rFonts w:ascii="Verdana" w:hAnsi="Verdana"/>
              </w:rPr>
              <w:t>Chọn button Thoát</w:t>
            </w:r>
          </w:p>
        </w:tc>
        <w:tc>
          <w:tcPr>
            <w:tcW w:w="5580" w:type="dxa"/>
            <w:vAlign w:val="center"/>
          </w:tcPr>
          <w:p w14:paraId="62E2D4F7" w14:textId="77777777" w:rsidR="003462BF" w:rsidRPr="00F81F48" w:rsidRDefault="003462BF" w:rsidP="008940E4">
            <w:pPr>
              <w:pStyle w:val="Table"/>
              <w:jc w:val="left"/>
              <w:rPr>
                <w:rFonts w:ascii="Verdana" w:hAnsi="Verdana"/>
              </w:rPr>
            </w:pPr>
            <w:r w:rsidRPr="00F81F48">
              <w:rPr>
                <w:rFonts w:ascii="Verdana" w:hAnsi="Verdana"/>
              </w:rPr>
              <w:t>Thoát khỏi hệ thống, quay trở lại form quản lý dịch vụ</w:t>
            </w:r>
          </w:p>
        </w:tc>
        <w:tc>
          <w:tcPr>
            <w:tcW w:w="1170" w:type="dxa"/>
            <w:vAlign w:val="center"/>
          </w:tcPr>
          <w:p w14:paraId="3310E099" w14:textId="77777777" w:rsidR="003462BF" w:rsidRPr="00F81F48" w:rsidRDefault="003462BF" w:rsidP="008940E4">
            <w:pPr>
              <w:pStyle w:val="Table"/>
              <w:jc w:val="left"/>
              <w:rPr>
                <w:rFonts w:ascii="Verdana" w:hAnsi="Verdana"/>
              </w:rPr>
            </w:pPr>
          </w:p>
        </w:tc>
      </w:tr>
    </w:tbl>
    <w:p w14:paraId="70F911ED" w14:textId="77777777" w:rsidR="003462BF" w:rsidRPr="00F81F48" w:rsidRDefault="003462BF" w:rsidP="003462BF">
      <w:pPr>
        <w:rPr>
          <w:lang w:eastAsia="vi-VN"/>
        </w:rPr>
      </w:pPr>
    </w:p>
    <w:p w14:paraId="2979558D" w14:textId="77777777" w:rsidR="00D22707" w:rsidRPr="00F81F48" w:rsidRDefault="00D22707">
      <w:pPr>
        <w:spacing w:line="240" w:lineRule="auto"/>
        <w:jc w:val="left"/>
        <w:rPr>
          <w:b/>
          <w:lang w:eastAsia="vi-VN"/>
        </w:rPr>
      </w:pPr>
      <w:r w:rsidRPr="00F81F48">
        <w:rPr>
          <w:b/>
          <w:lang w:eastAsia="vi-VN"/>
        </w:rPr>
        <w:br w:type="page"/>
      </w:r>
    </w:p>
    <w:p w14:paraId="1E31A0D1" w14:textId="3B6EECA5" w:rsidR="003462BF" w:rsidRPr="00F81F48" w:rsidRDefault="003462BF" w:rsidP="00726DE9">
      <w:pPr>
        <w:pStyle w:val="ListParagraph"/>
        <w:numPr>
          <w:ilvl w:val="0"/>
          <w:numId w:val="50"/>
        </w:numPr>
        <w:rPr>
          <w:b/>
          <w:lang w:eastAsia="vi-VN"/>
        </w:rPr>
      </w:pPr>
      <w:r w:rsidRPr="00F81F48">
        <w:rPr>
          <w:b/>
          <w:lang w:eastAsia="vi-VN"/>
        </w:rPr>
        <w:lastRenderedPageBreak/>
        <w:t>Màn hình cập nhật dịch vụ</w:t>
      </w:r>
    </w:p>
    <w:p w14:paraId="70F3452B" w14:textId="70B11DA0" w:rsidR="003462BF" w:rsidRPr="00F81F48" w:rsidRDefault="003462BF" w:rsidP="003462BF">
      <w:pPr>
        <w:rPr>
          <w:lang w:eastAsia="vi-VN"/>
        </w:rPr>
      </w:pPr>
      <w:r w:rsidRPr="00F81F48">
        <w:rPr>
          <w:noProof/>
        </w:rPr>
        <w:drawing>
          <wp:inline distT="0" distB="0" distL="0" distR="0" wp14:anchorId="33591BF2" wp14:editId="7C91D05A">
            <wp:extent cx="6189345" cy="39646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9345" cy="3964603"/>
                    </a:xfrm>
                    <a:prstGeom prst="rect">
                      <a:avLst/>
                    </a:prstGeom>
                    <a:noFill/>
                    <a:ln>
                      <a:noFill/>
                    </a:ln>
                  </pic:spPr>
                </pic:pic>
              </a:graphicData>
            </a:graphic>
          </wp:inline>
        </w:drawing>
      </w:r>
    </w:p>
    <w:p w14:paraId="52BB9AAE" w14:textId="0BAC2A1F" w:rsidR="005A6B0F" w:rsidRPr="00F81F48" w:rsidRDefault="005A6B0F" w:rsidP="005A6B0F">
      <w:pPr>
        <w:jc w:val="center"/>
        <w:rPr>
          <w:lang w:eastAsia="vi-VN"/>
        </w:rPr>
      </w:pPr>
      <w:r w:rsidRPr="00F81F48">
        <w:rPr>
          <w:lang w:eastAsia="vi-VN"/>
        </w:rPr>
        <w:t>Hình 3.3.</w:t>
      </w:r>
      <w:r w:rsidR="00D22707" w:rsidRPr="00F81F48">
        <w:rPr>
          <w:lang w:eastAsia="vi-VN"/>
        </w:rPr>
        <w:t>20</w:t>
      </w:r>
      <w:r w:rsidRPr="00F81F48">
        <w:rPr>
          <w:lang w:eastAsia="vi-VN"/>
        </w:rPr>
        <w:t xml:space="preserve"> - Màn hình tìm cập nhật dịch vụ</w:t>
      </w:r>
    </w:p>
    <w:p w14:paraId="55CA7371" w14:textId="77777777" w:rsidR="005A6B0F" w:rsidRPr="00F81F48" w:rsidRDefault="005A6B0F" w:rsidP="003462BF">
      <w:pPr>
        <w:rPr>
          <w:lang w:eastAsia="vi-VN"/>
        </w:rPr>
      </w:pPr>
    </w:p>
    <w:p w14:paraId="3FB17B42" w14:textId="2B19E4CA" w:rsidR="003462BF" w:rsidRPr="00F81F48" w:rsidRDefault="003462BF" w:rsidP="00726DE9">
      <w:pPr>
        <w:ind w:left="720"/>
        <w:rPr>
          <w:lang w:eastAsia="vi-VN"/>
        </w:rPr>
      </w:pPr>
      <w:r w:rsidRPr="00F81F48">
        <w:t>Dánh sách các biến cố</w:t>
      </w:r>
      <w:r w:rsidRPr="00F81F48">
        <w:rPr>
          <w:lang w:eastAsia="vi-VN"/>
        </w:rPr>
        <w:t xml:space="preserve"> </w:t>
      </w:r>
    </w:p>
    <w:p w14:paraId="1B6AF326" w14:textId="66D8B064" w:rsidR="00785D33" w:rsidRPr="00F81F48" w:rsidRDefault="00785D33" w:rsidP="00785D33">
      <w:pPr>
        <w:jc w:val="center"/>
        <w:rPr>
          <w:noProof/>
        </w:rPr>
      </w:pPr>
      <w:r w:rsidRPr="00F81F48">
        <w:t>Bảng 3.3.1</w:t>
      </w:r>
      <w:r w:rsidR="00D22707" w:rsidRPr="00F81F48">
        <w:t>9</w:t>
      </w:r>
      <w:r w:rsidRPr="00F81F48">
        <w:t xml:space="preserve"> – </w:t>
      </w:r>
      <w:r w:rsidRPr="00F81F48">
        <w:rPr>
          <w:noProof/>
        </w:rPr>
        <w:t>Danh sách các biến cố màn hình cập nhật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2C184F89" w14:textId="77777777" w:rsidTr="008940E4">
        <w:tc>
          <w:tcPr>
            <w:tcW w:w="630" w:type="dxa"/>
            <w:shd w:val="clear" w:color="auto" w:fill="C0C0C0"/>
            <w:vAlign w:val="center"/>
          </w:tcPr>
          <w:p w14:paraId="16D2578A"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1E750454"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0A33D107"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00E6AA1A"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3FC303C8" w14:textId="77777777" w:rsidTr="008940E4">
        <w:trPr>
          <w:trHeight w:val="20"/>
        </w:trPr>
        <w:tc>
          <w:tcPr>
            <w:tcW w:w="630" w:type="dxa"/>
            <w:vAlign w:val="center"/>
          </w:tcPr>
          <w:p w14:paraId="3BAFF511"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6859584A" w14:textId="77777777" w:rsidR="003462BF" w:rsidRPr="00F81F48" w:rsidRDefault="003462BF" w:rsidP="008940E4">
            <w:pPr>
              <w:pStyle w:val="Table"/>
              <w:jc w:val="left"/>
              <w:rPr>
                <w:rFonts w:ascii="Verdana" w:hAnsi="Verdana"/>
              </w:rPr>
            </w:pPr>
            <w:r w:rsidRPr="00F81F48">
              <w:rPr>
                <w:rFonts w:ascii="Verdana" w:hAnsi="Verdana"/>
              </w:rPr>
              <w:t>Chọn button Lưu</w:t>
            </w:r>
          </w:p>
        </w:tc>
        <w:tc>
          <w:tcPr>
            <w:tcW w:w="5580" w:type="dxa"/>
            <w:vAlign w:val="center"/>
          </w:tcPr>
          <w:p w14:paraId="469CFF93" w14:textId="77777777" w:rsidR="003462BF" w:rsidRPr="00F81F48" w:rsidRDefault="003462BF" w:rsidP="008940E4">
            <w:pPr>
              <w:pStyle w:val="Table"/>
              <w:jc w:val="left"/>
              <w:rPr>
                <w:rFonts w:ascii="Verdana" w:hAnsi="Verdana"/>
              </w:rPr>
            </w:pPr>
            <w:r w:rsidRPr="00F81F48">
              <w:rPr>
                <w:rFonts w:ascii="Verdana" w:hAnsi="Verdana"/>
              </w:rPr>
              <w:t>Hệ thống lưu tất cả các thay đổi đã được nhập bào bảng</w:t>
            </w:r>
          </w:p>
        </w:tc>
        <w:tc>
          <w:tcPr>
            <w:tcW w:w="1170" w:type="dxa"/>
            <w:vAlign w:val="center"/>
          </w:tcPr>
          <w:p w14:paraId="10058B70" w14:textId="77777777" w:rsidR="003462BF" w:rsidRPr="00F81F48" w:rsidRDefault="003462BF" w:rsidP="008940E4">
            <w:pPr>
              <w:pStyle w:val="Table"/>
              <w:jc w:val="left"/>
              <w:rPr>
                <w:rFonts w:ascii="Verdana" w:hAnsi="Verdana"/>
              </w:rPr>
            </w:pPr>
          </w:p>
        </w:tc>
      </w:tr>
      <w:tr w:rsidR="003462BF" w:rsidRPr="00F81F48" w14:paraId="7BCD6120" w14:textId="77777777" w:rsidTr="008940E4">
        <w:trPr>
          <w:trHeight w:val="20"/>
        </w:trPr>
        <w:tc>
          <w:tcPr>
            <w:tcW w:w="630" w:type="dxa"/>
            <w:vAlign w:val="center"/>
          </w:tcPr>
          <w:p w14:paraId="3774DD0F"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19515448" w14:textId="77777777" w:rsidR="003462BF" w:rsidRPr="00F81F48" w:rsidRDefault="003462BF" w:rsidP="008940E4">
            <w:pPr>
              <w:pStyle w:val="Table"/>
              <w:jc w:val="left"/>
              <w:rPr>
                <w:rFonts w:ascii="Verdana" w:hAnsi="Verdana"/>
              </w:rPr>
            </w:pPr>
            <w:r w:rsidRPr="00F81F48">
              <w:rPr>
                <w:rFonts w:ascii="Verdana" w:hAnsi="Verdana"/>
              </w:rPr>
              <w:t>Chọn button Thoát</w:t>
            </w:r>
          </w:p>
        </w:tc>
        <w:tc>
          <w:tcPr>
            <w:tcW w:w="5580" w:type="dxa"/>
            <w:vAlign w:val="center"/>
          </w:tcPr>
          <w:p w14:paraId="601AFABD" w14:textId="77777777" w:rsidR="003462BF" w:rsidRPr="00F81F48" w:rsidRDefault="003462BF" w:rsidP="008940E4">
            <w:pPr>
              <w:pStyle w:val="Table"/>
              <w:jc w:val="left"/>
              <w:rPr>
                <w:rFonts w:ascii="Verdana" w:hAnsi="Verdana"/>
              </w:rPr>
            </w:pPr>
            <w:r w:rsidRPr="00F81F48">
              <w:rPr>
                <w:rFonts w:ascii="Verdana" w:hAnsi="Verdana"/>
              </w:rPr>
              <w:t>Thoát khỏi hệ thống, quay trở lại form quản lý dịch vụ</w:t>
            </w:r>
          </w:p>
        </w:tc>
        <w:tc>
          <w:tcPr>
            <w:tcW w:w="1170" w:type="dxa"/>
            <w:vAlign w:val="center"/>
          </w:tcPr>
          <w:p w14:paraId="0612016D" w14:textId="77777777" w:rsidR="003462BF" w:rsidRPr="00F81F48" w:rsidRDefault="003462BF" w:rsidP="008940E4">
            <w:pPr>
              <w:pStyle w:val="Table"/>
              <w:jc w:val="left"/>
              <w:rPr>
                <w:rFonts w:ascii="Verdana" w:hAnsi="Verdana"/>
              </w:rPr>
            </w:pPr>
          </w:p>
        </w:tc>
      </w:tr>
    </w:tbl>
    <w:p w14:paraId="1114011D" w14:textId="77777777" w:rsidR="003462BF" w:rsidRPr="00F81F48" w:rsidRDefault="003462BF" w:rsidP="003462BF">
      <w:pPr>
        <w:rPr>
          <w:lang w:eastAsia="vi-VN"/>
        </w:rPr>
      </w:pPr>
    </w:p>
    <w:p w14:paraId="21A41EAC" w14:textId="77777777" w:rsidR="00D22707" w:rsidRPr="00F81F48" w:rsidRDefault="00D22707">
      <w:pPr>
        <w:spacing w:line="240" w:lineRule="auto"/>
        <w:jc w:val="left"/>
        <w:rPr>
          <w:b/>
        </w:rPr>
      </w:pPr>
      <w:r w:rsidRPr="00F81F48">
        <w:rPr>
          <w:b/>
        </w:rPr>
        <w:br w:type="page"/>
      </w:r>
    </w:p>
    <w:p w14:paraId="477B6C02" w14:textId="21F3D0F5" w:rsidR="003462BF" w:rsidRPr="00F81F48" w:rsidRDefault="003462BF" w:rsidP="00726DE9">
      <w:pPr>
        <w:pStyle w:val="ListParagraph"/>
        <w:numPr>
          <w:ilvl w:val="0"/>
          <w:numId w:val="50"/>
        </w:numPr>
        <w:rPr>
          <w:b/>
        </w:rPr>
      </w:pPr>
      <w:r w:rsidRPr="00F81F48">
        <w:rPr>
          <w:b/>
        </w:rPr>
        <w:lastRenderedPageBreak/>
        <w:t>Màn hình đăng ký sử dụng dịch vụ</w:t>
      </w:r>
    </w:p>
    <w:p w14:paraId="68F888DD" w14:textId="0A6D89F1" w:rsidR="00713967" w:rsidRPr="00F81F48" w:rsidRDefault="003462BF" w:rsidP="00713967">
      <w:pPr>
        <w:jc w:val="center"/>
        <w:rPr>
          <w:lang w:eastAsia="vi-VN"/>
        </w:rPr>
      </w:pPr>
      <w:r w:rsidRPr="00F81F48">
        <w:rPr>
          <w:noProof/>
        </w:rPr>
        <w:drawing>
          <wp:inline distT="0" distB="0" distL="0" distR="0" wp14:anchorId="00F30ACE" wp14:editId="06F228ED">
            <wp:extent cx="6187440" cy="3665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713967" w:rsidRPr="00F81F48">
        <w:rPr>
          <w:lang w:eastAsia="vi-VN"/>
        </w:rPr>
        <w:t xml:space="preserve"> Hình 3.3.</w:t>
      </w:r>
      <w:r w:rsidR="00D22707" w:rsidRPr="00F81F48">
        <w:rPr>
          <w:lang w:eastAsia="vi-VN"/>
        </w:rPr>
        <w:t>2</w:t>
      </w:r>
      <w:r w:rsidR="00713967" w:rsidRPr="00F81F48">
        <w:rPr>
          <w:lang w:eastAsia="vi-VN"/>
        </w:rPr>
        <w:t>1 - Màn hình đăng ký sử dụng dịch vụ</w:t>
      </w:r>
    </w:p>
    <w:p w14:paraId="64EB6496" w14:textId="77777777" w:rsidR="003462BF" w:rsidRPr="00F81F48" w:rsidRDefault="003462BF" w:rsidP="003462BF"/>
    <w:p w14:paraId="357EC2DB" w14:textId="47A0E47D" w:rsidR="003462BF" w:rsidRPr="00F81F48" w:rsidRDefault="003462BF" w:rsidP="00726DE9">
      <w:pPr>
        <w:ind w:left="720"/>
      </w:pPr>
      <w:r w:rsidRPr="00F81F48">
        <w:t>Danh sách các biến cố</w:t>
      </w:r>
    </w:p>
    <w:p w14:paraId="026A6B47" w14:textId="0E67F8DD" w:rsidR="0011530C" w:rsidRPr="00F81F48" w:rsidRDefault="0011530C" w:rsidP="0011530C">
      <w:pPr>
        <w:jc w:val="center"/>
        <w:rPr>
          <w:noProof/>
        </w:rPr>
      </w:pPr>
      <w:r w:rsidRPr="00F81F48">
        <w:t>Bảng 3.3.</w:t>
      </w:r>
      <w:r w:rsidR="00D22707" w:rsidRPr="00F81F48">
        <w:t>20</w:t>
      </w:r>
      <w:r w:rsidRPr="00F81F48">
        <w:t xml:space="preserve"> – </w:t>
      </w:r>
      <w:r w:rsidRPr="00F81F48">
        <w:rPr>
          <w:noProof/>
        </w:rPr>
        <w:t>Danh sách các biến cố màn hình đăng ký sử dụng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160"/>
        <w:gridCol w:w="5220"/>
        <w:gridCol w:w="1170"/>
      </w:tblGrid>
      <w:tr w:rsidR="003462BF" w:rsidRPr="00F81F48" w14:paraId="036ABC95" w14:textId="77777777" w:rsidTr="008940E4">
        <w:tc>
          <w:tcPr>
            <w:tcW w:w="630" w:type="dxa"/>
            <w:shd w:val="clear" w:color="auto" w:fill="C0C0C0"/>
            <w:vAlign w:val="center"/>
          </w:tcPr>
          <w:p w14:paraId="5B0628C5" w14:textId="77777777" w:rsidR="003462BF" w:rsidRPr="00F81F48" w:rsidRDefault="003462BF" w:rsidP="008940E4">
            <w:pPr>
              <w:pStyle w:val="HeaderTable"/>
              <w:rPr>
                <w:rFonts w:ascii="Verdana" w:hAnsi="Verdana"/>
              </w:rPr>
            </w:pPr>
            <w:r w:rsidRPr="00F81F48">
              <w:rPr>
                <w:rFonts w:ascii="Verdana" w:hAnsi="Verdana"/>
              </w:rPr>
              <w:t>STT</w:t>
            </w:r>
          </w:p>
        </w:tc>
        <w:tc>
          <w:tcPr>
            <w:tcW w:w="2160" w:type="dxa"/>
            <w:shd w:val="clear" w:color="auto" w:fill="C0C0C0"/>
            <w:vAlign w:val="center"/>
          </w:tcPr>
          <w:p w14:paraId="1656E5E9" w14:textId="77777777" w:rsidR="003462BF" w:rsidRPr="00F81F48" w:rsidRDefault="003462BF" w:rsidP="008940E4">
            <w:pPr>
              <w:pStyle w:val="HeaderTable"/>
              <w:rPr>
                <w:rFonts w:ascii="Verdana" w:hAnsi="Verdana"/>
              </w:rPr>
            </w:pPr>
            <w:r w:rsidRPr="00F81F48">
              <w:rPr>
                <w:rFonts w:ascii="Verdana" w:hAnsi="Verdana"/>
              </w:rPr>
              <w:t>Biến cố</w:t>
            </w:r>
          </w:p>
        </w:tc>
        <w:tc>
          <w:tcPr>
            <w:tcW w:w="5220" w:type="dxa"/>
            <w:shd w:val="clear" w:color="auto" w:fill="C0C0C0"/>
          </w:tcPr>
          <w:p w14:paraId="1EBED50B"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19FFBFB8"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71D818DF" w14:textId="77777777" w:rsidTr="008940E4">
        <w:trPr>
          <w:trHeight w:val="20"/>
        </w:trPr>
        <w:tc>
          <w:tcPr>
            <w:tcW w:w="630" w:type="dxa"/>
            <w:vAlign w:val="center"/>
          </w:tcPr>
          <w:p w14:paraId="30D13F3A"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2160" w:type="dxa"/>
            <w:vAlign w:val="center"/>
          </w:tcPr>
          <w:p w14:paraId="66735628" w14:textId="77777777" w:rsidR="003462BF" w:rsidRPr="00F81F48" w:rsidRDefault="003462BF" w:rsidP="008940E4">
            <w:pPr>
              <w:pStyle w:val="Table"/>
              <w:jc w:val="left"/>
              <w:rPr>
                <w:rFonts w:ascii="Verdana" w:hAnsi="Verdana"/>
              </w:rPr>
            </w:pPr>
            <w:r w:rsidRPr="00F81F48">
              <w:rPr>
                <w:rFonts w:ascii="Verdana" w:hAnsi="Verdana"/>
              </w:rPr>
              <w:t>Chọn button tìm</w:t>
            </w:r>
          </w:p>
        </w:tc>
        <w:tc>
          <w:tcPr>
            <w:tcW w:w="5220" w:type="dxa"/>
            <w:vAlign w:val="center"/>
          </w:tcPr>
          <w:p w14:paraId="71BD1E4F" w14:textId="77777777" w:rsidR="003462BF" w:rsidRPr="00F81F48" w:rsidRDefault="003462BF" w:rsidP="008940E4">
            <w:pPr>
              <w:pStyle w:val="Table"/>
              <w:jc w:val="left"/>
              <w:rPr>
                <w:rFonts w:ascii="Verdana" w:hAnsi="Verdana"/>
              </w:rPr>
            </w:pPr>
            <w:r w:rsidRPr="00F81F48">
              <w:rPr>
                <w:rFonts w:ascii="Verdana" w:hAnsi="Verdana"/>
              </w:rPr>
              <w:t>Tìm kiếm phiếu thuê dựa trên combobox mục tiêu tìm kiếm và dữ liệu nhập vào</w:t>
            </w:r>
          </w:p>
        </w:tc>
        <w:tc>
          <w:tcPr>
            <w:tcW w:w="1170" w:type="dxa"/>
            <w:vAlign w:val="center"/>
          </w:tcPr>
          <w:p w14:paraId="7F40BE79" w14:textId="77777777" w:rsidR="003462BF" w:rsidRPr="00F81F48" w:rsidRDefault="003462BF" w:rsidP="008940E4">
            <w:pPr>
              <w:pStyle w:val="Table"/>
              <w:jc w:val="left"/>
              <w:rPr>
                <w:rFonts w:ascii="Verdana" w:hAnsi="Verdana"/>
              </w:rPr>
            </w:pPr>
          </w:p>
        </w:tc>
      </w:tr>
      <w:tr w:rsidR="003462BF" w:rsidRPr="00F81F48" w14:paraId="0D45159F" w14:textId="77777777" w:rsidTr="008940E4">
        <w:trPr>
          <w:trHeight w:val="20"/>
        </w:trPr>
        <w:tc>
          <w:tcPr>
            <w:tcW w:w="630" w:type="dxa"/>
            <w:vAlign w:val="center"/>
          </w:tcPr>
          <w:p w14:paraId="0A3F1907"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2160" w:type="dxa"/>
            <w:vAlign w:val="center"/>
          </w:tcPr>
          <w:p w14:paraId="31AFD851" w14:textId="77777777" w:rsidR="003462BF" w:rsidRPr="00F81F48" w:rsidRDefault="003462BF" w:rsidP="008940E4">
            <w:pPr>
              <w:pStyle w:val="Table"/>
              <w:jc w:val="left"/>
              <w:rPr>
                <w:rFonts w:ascii="Verdana" w:hAnsi="Verdana"/>
              </w:rPr>
            </w:pPr>
            <w:r w:rsidRPr="00F81F48">
              <w:rPr>
                <w:rFonts w:ascii="Verdana" w:hAnsi="Verdana"/>
              </w:rPr>
              <w:t>Hiển thị bảng chi tiết dịch vụ đăng ký</w:t>
            </w:r>
          </w:p>
        </w:tc>
        <w:tc>
          <w:tcPr>
            <w:tcW w:w="5220" w:type="dxa"/>
            <w:vAlign w:val="center"/>
          </w:tcPr>
          <w:p w14:paraId="420A6CCC" w14:textId="77777777" w:rsidR="003462BF" w:rsidRPr="00F81F48" w:rsidRDefault="003462BF" w:rsidP="008940E4">
            <w:pPr>
              <w:pStyle w:val="Table"/>
              <w:jc w:val="left"/>
              <w:rPr>
                <w:rFonts w:ascii="Verdana" w:hAnsi="Verdana"/>
              </w:rPr>
            </w:pPr>
            <w:r w:rsidRPr="00F81F48">
              <w:rPr>
                <w:rFonts w:ascii="Verdana" w:hAnsi="Verdana"/>
              </w:rPr>
              <w:t>Hiện thị các dịch vụ được chọn cùng thông tin liên quan, nhập số lượng đăng ký và tính toán tiền dịch vụ</w:t>
            </w:r>
          </w:p>
        </w:tc>
        <w:tc>
          <w:tcPr>
            <w:tcW w:w="1170" w:type="dxa"/>
            <w:vAlign w:val="center"/>
          </w:tcPr>
          <w:p w14:paraId="24FCB1FE" w14:textId="77777777" w:rsidR="003462BF" w:rsidRPr="00F81F48" w:rsidRDefault="003462BF" w:rsidP="008940E4">
            <w:pPr>
              <w:pStyle w:val="Table"/>
              <w:jc w:val="left"/>
              <w:rPr>
                <w:rFonts w:ascii="Verdana" w:hAnsi="Verdana"/>
              </w:rPr>
            </w:pPr>
          </w:p>
        </w:tc>
      </w:tr>
      <w:tr w:rsidR="003462BF" w:rsidRPr="00F81F48" w14:paraId="6313538B" w14:textId="77777777" w:rsidTr="008940E4">
        <w:trPr>
          <w:trHeight w:val="20"/>
        </w:trPr>
        <w:tc>
          <w:tcPr>
            <w:tcW w:w="630" w:type="dxa"/>
            <w:vAlign w:val="center"/>
          </w:tcPr>
          <w:p w14:paraId="2E5B3F04"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2160" w:type="dxa"/>
            <w:vAlign w:val="center"/>
          </w:tcPr>
          <w:p w14:paraId="7D8D5683" w14:textId="77777777" w:rsidR="003462BF" w:rsidRPr="00F81F48" w:rsidRDefault="003462BF" w:rsidP="008940E4">
            <w:pPr>
              <w:pStyle w:val="Table"/>
              <w:jc w:val="left"/>
              <w:rPr>
                <w:rFonts w:ascii="Verdana" w:hAnsi="Verdana"/>
              </w:rPr>
            </w:pPr>
            <w:r w:rsidRPr="00F81F48">
              <w:rPr>
                <w:rFonts w:ascii="Verdana" w:hAnsi="Verdana"/>
              </w:rPr>
              <w:t>Chọn button đăng ký</w:t>
            </w:r>
          </w:p>
        </w:tc>
        <w:tc>
          <w:tcPr>
            <w:tcW w:w="5220" w:type="dxa"/>
            <w:vAlign w:val="center"/>
          </w:tcPr>
          <w:p w14:paraId="323CEC88" w14:textId="77777777" w:rsidR="003462BF" w:rsidRPr="00F81F48" w:rsidRDefault="003462BF" w:rsidP="008940E4">
            <w:pPr>
              <w:pStyle w:val="Table"/>
              <w:jc w:val="left"/>
              <w:rPr>
                <w:rFonts w:ascii="Verdana" w:hAnsi="Verdana"/>
              </w:rPr>
            </w:pPr>
            <w:r w:rsidRPr="00F81F48">
              <w:rPr>
                <w:rFonts w:ascii="Verdana" w:hAnsi="Verdana"/>
              </w:rPr>
              <w:t>Lưu thông tin dịch vụ đã đăng ký xuống cơ sở dữ liệu</w:t>
            </w:r>
          </w:p>
        </w:tc>
        <w:tc>
          <w:tcPr>
            <w:tcW w:w="1170" w:type="dxa"/>
            <w:vAlign w:val="center"/>
          </w:tcPr>
          <w:p w14:paraId="664AEA81" w14:textId="77777777" w:rsidR="003462BF" w:rsidRPr="00F81F48" w:rsidRDefault="003462BF" w:rsidP="008940E4">
            <w:pPr>
              <w:pStyle w:val="Table"/>
              <w:jc w:val="left"/>
              <w:rPr>
                <w:rFonts w:ascii="Verdana" w:hAnsi="Verdana"/>
              </w:rPr>
            </w:pPr>
          </w:p>
        </w:tc>
      </w:tr>
    </w:tbl>
    <w:p w14:paraId="7778DEEC" w14:textId="77777777" w:rsidR="003462BF" w:rsidRPr="00F81F48" w:rsidRDefault="003462BF" w:rsidP="003462BF"/>
    <w:p w14:paraId="628BAFA1" w14:textId="77777777" w:rsidR="00D22707" w:rsidRPr="00F81F48" w:rsidRDefault="00D22707">
      <w:pPr>
        <w:spacing w:line="240" w:lineRule="auto"/>
        <w:jc w:val="left"/>
        <w:rPr>
          <w:b/>
          <w:bCs/>
          <w:sz w:val="24"/>
          <w:szCs w:val="22"/>
          <w:lang w:eastAsia="vi-VN"/>
        </w:rPr>
      </w:pPr>
      <w:r w:rsidRPr="00F81F48">
        <w:br w:type="page"/>
      </w:r>
    </w:p>
    <w:p w14:paraId="593838BD" w14:textId="45C2F05B" w:rsidR="00CA0F41" w:rsidRPr="00F81F48" w:rsidRDefault="00CA0F41" w:rsidP="00CA0F41">
      <w:pPr>
        <w:pStyle w:val="Heading3"/>
        <w:rPr>
          <w:lang w:val="en-US"/>
        </w:rPr>
      </w:pPr>
      <w:r w:rsidRPr="00F81F48">
        <w:rPr>
          <w:lang w:val="en-US"/>
        </w:rPr>
        <w:lastRenderedPageBreak/>
        <w:t>Màn hình quản lý nhân viên</w:t>
      </w:r>
    </w:p>
    <w:p w14:paraId="5CE59701" w14:textId="77777777" w:rsidR="00CA0F41" w:rsidRPr="00F81F48" w:rsidRDefault="00CA0F41" w:rsidP="00726DE9">
      <w:pPr>
        <w:pStyle w:val="ListParagraph"/>
        <w:numPr>
          <w:ilvl w:val="0"/>
          <w:numId w:val="50"/>
        </w:numPr>
        <w:rPr>
          <w:b/>
          <w:lang w:eastAsia="vi-VN"/>
        </w:rPr>
      </w:pPr>
      <w:r w:rsidRPr="00F81F48">
        <w:rPr>
          <w:b/>
          <w:lang w:eastAsia="vi-VN"/>
        </w:rPr>
        <w:t>Màn hình quản lý nhân viên</w:t>
      </w:r>
    </w:p>
    <w:p w14:paraId="6EDEF43A" w14:textId="77777777" w:rsidR="00CA0F41" w:rsidRPr="00F81F48" w:rsidRDefault="00CA0F41" w:rsidP="00CA0F41">
      <w:pPr>
        <w:rPr>
          <w:lang w:eastAsia="vi-VN"/>
        </w:rPr>
      </w:pPr>
    </w:p>
    <w:p w14:paraId="156526FD" w14:textId="08F21DE5" w:rsidR="00DD7198" w:rsidRPr="00F81F48" w:rsidRDefault="00CA0F41" w:rsidP="00DD7198">
      <w:pPr>
        <w:jc w:val="center"/>
        <w:rPr>
          <w:lang w:eastAsia="vi-VN"/>
        </w:rPr>
      </w:pPr>
      <w:r w:rsidRPr="00F81F48">
        <w:rPr>
          <w:noProof/>
        </w:rPr>
        <w:drawing>
          <wp:inline distT="0" distB="0" distL="0" distR="0" wp14:anchorId="289D37EB" wp14:editId="32770E02">
            <wp:extent cx="6181090" cy="3825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3825875"/>
                    </a:xfrm>
                    <a:prstGeom prst="rect">
                      <a:avLst/>
                    </a:prstGeom>
                    <a:noFill/>
                    <a:ln>
                      <a:noFill/>
                    </a:ln>
                  </pic:spPr>
                </pic:pic>
              </a:graphicData>
            </a:graphic>
          </wp:inline>
        </w:drawing>
      </w:r>
      <w:r w:rsidR="00DD7198" w:rsidRPr="00F81F48">
        <w:rPr>
          <w:lang w:eastAsia="vi-VN"/>
        </w:rPr>
        <w:t xml:space="preserve"> Hình 3.3.</w:t>
      </w:r>
      <w:r w:rsidR="00D22707" w:rsidRPr="00F81F48">
        <w:rPr>
          <w:lang w:eastAsia="vi-VN"/>
        </w:rPr>
        <w:t>22</w:t>
      </w:r>
      <w:r w:rsidR="00DD7198" w:rsidRPr="00F81F48">
        <w:rPr>
          <w:lang w:eastAsia="vi-VN"/>
        </w:rPr>
        <w:t xml:space="preserve"> - Màn hình quản lý nhân viên</w:t>
      </w:r>
    </w:p>
    <w:p w14:paraId="7A4C405D" w14:textId="77777777" w:rsidR="00CA0F41" w:rsidRPr="00F81F48" w:rsidRDefault="00CA0F41" w:rsidP="00CA0F41">
      <w:pPr>
        <w:rPr>
          <w:lang w:eastAsia="vi-VN"/>
        </w:rPr>
      </w:pPr>
    </w:p>
    <w:p w14:paraId="5A4E342F" w14:textId="528A9873" w:rsidR="00CA0F41" w:rsidRPr="00F81F48" w:rsidRDefault="00CA0F41" w:rsidP="00726DE9">
      <w:pPr>
        <w:ind w:left="720"/>
        <w:rPr>
          <w:lang w:eastAsia="vi-VN"/>
        </w:rPr>
      </w:pPr>
      <w:r w:rsidRPr="00F81F48">
        <w:t>Dánh sách các biến cố</w:t>
      </w:r>
      <w:r w:rsidRPr="00F81F48">
        <w:rPr>
          <w:lang w:eastAsia="vi-VN"/>
        </w:rPr>
        <w:t xml:space="preserve"> </w:t>
      </w:r>
    </w:p>
    <w:p w14:paraId="2A075436" w14:textId="4B717E3B" w:rsidR="00235345" w:rsidRPr="00F81F48" w:rsidRDefault="00235345" w:rsidP="00235345">
      <w:pPr>
        <w:jc w:val="center"/>
        <w:rPr>
          <w:noProof/>
        </w:rPr>
      </w:pPr>
      <w:r w:rsidRPr="00F81F48">
        <w:t>Bảng 3.3.</w:t>
      </w:r>
      <w:r w:rsidR="00D22707" w:rsidRPr="00F81F48">
        <w:t>2</w:t>
      </w:r>
      <w:r w:rsidRPr="00F81F48">
        <w:t xml:space="preserve">1 – </w:t>
      </w:r>
      <w:r w:rsidRPr="00F81F48">
        <w:rPr>
          <w:noProof/>
        </w:rPr>
        <w:t>Danh sách các biến cố màn hình quản lý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1AF1A85C" w14:textId="77777777" w:rsidTr="008940E4">
        <w:tc>
          <w:tcPr>
            <w:tcW w:w="630" w:type="dxa"/>
            <w:shd w:val="clear" w:color="auto" w:fill="C0C0C0"/>
            <w:vAlign w:val="center"/>
          </w:tcPr>
          <w:p w14:paraId="0534C76B"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4D30D44"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3FB0C8CA"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7C13B41D"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35323CCC" w14:textId="77777777" w:rsidTr="008940E4">
        <w:trPr>
          <w:trHeight w:val="20"/>
        </w:trPr>
        <w:tc>
          <w:tcPr>
            <w:tcW w:w="630" w:type="dxa"/>
            <w:vAlign w:val="center"/>
          </w:tcPr>
          <w:p w14:paraId="43D49395"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D2EA3E1" w14:textId="77777777" w:rsidR="00CA0F41" w:rsidRPr="00F81F48" w:rsidRDefault="00CA0F41" w:rsidP="008940E4">
            <w:pPr>
              <w:pStyle w:val="Table"/>
              <w:jc w:val="left"/>
              <w:rPr>
                <w:rFonts w:ascii="Verdana" w:hAnsi="Verdana"/>
              </w:rPr>
            </w:pPr>
            <w:r w:rsidRPr="00F81F48">
              <w:rPr>
                <w:rFonts w:ascii="Verdana" w:hAnsi="Verdana"/>
              </w:rPr>
              <w:t>Chọn button tìm</w:t>
            </w:r>
          </w:p>
        </w:tc>
        <w:tc>
          <w:tcPr>
            <w:tcW w:w="5580" w:type="dxa"/>
            <w:vAlign w:val="center"/>
          </w:tcPr>
          <w:p w14:paraId="1151C608" w14:textId="77777777" w:rsidR="00CA0F41" w:rsidRPr="00F81F48" w:rsidRDefault="00CA0F41" w:rsidP="008940E4">
            <w:pPr>
              <w:pStyle w:val="Table"/>
              <w:jc w:val="left"/>
              <w:rPr>
                <w:rFonts w:ascii="Verdana" w:hAnsi="Verdana"/>
              </w:rPr>
            </w:pPr>
            <w:r w:rsidRPr="00F81F48">
              <w:rPr>
                <w:rFonts w:ascii="Verdana" w:hAnsi="Verdana"/>
              </w:rPr>
              <w:t>Hệ thống sẽ liệt kê các danh sách nhân viên dựa vào điều kiện tìm ở ô nhập liệu</w:t>
            </w:r>
          </w:p>
        </w:tc>
        <w:tc>
          <w:tcPr>
            <w:tcW w:w="1170" w:type="dxa"/>
            <w:vAlign w:val="center"/>
          </w:tcPr>
          <w:p w14:paraId="0926EBD7" w14:textId="77777777" w:rsidR="00CA0F41" w:rsidRPr="00F81F48" w:rsidRDefault="00CA0F41" w:rsidP="008940E4">
            <w:pPr>
              <w:pStyle w:val="Table"/>
              <w:jc w:val="left"/>
              <w:rPr>
                <w:rFonts w:ascii="Verdana" w:hAnsi="Verdana"/>
              </w:rPr>
            </w:pPr>
          </w:p>
        </w:tc>
      </w:tr>
      <w:tr w:rsidR="00CA0F41" w:rsidRPr="00F81F48" w14:paraId="0876562A" w14:textId="77777777" w:rsidTr="008940E4">
        <w:trPr>
          <w:trHeight w:val="20"/>
        </w:trPr>
        <w:tc>
          <w:tcPr>
            <w:tcW w:w="630" w:type="dxa"/>
            <w:vAlign w:val="center"/>
          </w:tcPr>
          <w:p w14:paraId="63531F98"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06F000FC" w14:textId="77777777" w:rsidR="00CA0F41" w:rsidRPr="00F81F48" w:rsidRDefault="00CA0F41" w:rsidP="008940E4">
            <w:pPr>
              <w:pStyle w:val="Table"/>
              <w:jc w:val="left"/>
              <w:rPr>
                <w:rFonts w:ascii="Verdana" w:hAnsi="Verdana"/>
              </w:rPr>
            </w:pPr>
            <w:r w:rsidRPr="00F81F48">
              <w:rPr>
                <w:rFonts w:ascii="Verdana" w:hAnsi="Verdana"/>
              </w:rPr>
              <w:t>Chọn button cập nhật</w:t>
            </w:r>
          </w:p>
        </w:tc>
        <w:tc>
          <w:tcPr>
            <w:tcW w:w="5580" w:type="dxa"/>
            <w:vAlign w:val="center"/>
          </w:tcPr>
          <w:p w14:paraId="40627334"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nhân viên sẽ đi đến form cập nhật</w:t>
            </w:r>
          </w:p>
        </w:tc>
        <w:tc>
          <w:tcPr>
            <w:tcW w:w="1170" w:type="dxa"/>
            <w:vAlign w:val="center"/>
          </w:tcPr>
          <w:p w14:paraId="1BEA5973" w14:textId="77777777" w:rsidR="00CA0F41" w:rsidRPr="00F81F48" w:rsidRDefault="00CA0F41" w:rsidP="008940E4">
            <w:pPr>
              <w:pStyle w:val="Table"/>
              <w:jc w:val="left"/>
              <w:rPr>
                <w:rFonts w:ascii="Verdana" w:hAnsi="Verdana"/>
              </w:rPr>
            </w:pPr>
          </w:p>
        </w:tc>
      </w:tr>
      <w:tr w:rsidR="00CA0F41" w:rsidRPr="00F81F48" w14:paraId="09A237B2" w14:textId="77777777" w:rsidTr="008940E4">
        <w:trPr>
          <w:trHeight w:val="20"/>
        </w:trPr>
        <w:tc>
          <w:tcPr>
            <w:tcW w:w="630" w:type="dxa"/>
            <w:vAlign w:val="center"/>
          </w:tcPr>
          <w:p w14:paraId="3ED44460"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704FFCC6" w14:textId="77777777" w:rsidR="00CA0F41" w:rsidRPr="00F81F48" w:rsidRDefault="00CA0F41" w:rsidP="008940E4">
            <w:pPr>
              <w:pStyle w:val="Table"/>
              <w:jc w:val="left"/>
              <w:rPr>
                <w:rFonts w:ascii="Verdana" w:hAnsi="Verdana"/>
              </w:rPr>
            </w:pPr>
            <w:r w:rsidRPr="00F81F48">
              <w:rPr>
                <w:rFonts w:ascii="Verdana" w:hAnsi="Verdana"/>
              </w:rPr>
              <w:t>Chọn button xóa</w:t>
            </w:r>
          </w:p>
        </w:tc>
        <w:tc>
          <w:tcPr>
            <w:tcW w:w="5580" w:type="dxa"/>
            <w:vAlign w:val="center"/>
          </w:tcPr>
          <w:p w14:paraId="47A13955"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nhân viên sẽ tiến hành xóa nhân viên đó</w:t>
            </w:r>
          </w:p>
        </w:tc>
        <w:tc>
          <w:tcPr>
            <w:tcW w:w="1170" w:type="dxa"/>
            <w:vAlign w:val="center"/>
          </w:tcPr>
          <w:p w14:paraId="0F214008" w14:textId="77777777" w:rsidR="00CA0F41" w:rsidRPr="00F81F48" w:rsidRDefault="00CA0F41" w:rsidP="008940E4">
            <w:pPr>
              <w:pStyle w:val="Table"/>
              <w:jc w:val="left"/>
              <w:rPr>
                <w:rFonts w:ascii="Verdana" w:hAnsi="Verdana"/>
              </w:rPr>
            </w:pPr>
          </w:p>
        </w:tc>
      </w:tr>
      <w:tr w:rsidR="00CA0F41" w:rsidRPr="00F81F48" w14:paraId="298BD51F" w14:textId="77777777" w:rsidTr="008940E4">
        <w:trPr>
          <w:trHeight w:val="20"/>
        </w:trPr>
        <w:tc>
          <w:tcPr>
            <w:tcW w:w="630" w:type="dxa"/>
            <w:vAlign w:val="center"/>
          </w:tcPr>
          <w:p w14:paraId="2F3F5167" w14:textId="77777777" w:rsidR="00CA0F41" w:rsidRPr="00F81F48" w:rsidRDefault="00CA0F41" w:rsidP="008940E4">
            <w:pPr>
              <w:pStyle w:val="LeftTable"/>
              <w:jc w:val="center"/>
              <w:rPr>
                <w:rFonts w:ascii="Verdana" w:hAnsi="Verdana"/>
              </w:rPr>
            </w:pPr>
            <w:r w:rsidRPr="00F81F48">
              <w:rPr>
                <w:rFonts w:ascii="Verdana" w:hAnsi="Verdana"/>
              </w:rPr>
              <w:t>4</w:t>
            </w:r>
          </w:p>
        </w:tc>
        <w:tc>
          <w:tcPr>
            <w:tcW w:w="1800" w:type="dxa"/>
            <w:vAlign w:val="center"/>
          </w:tcPr>
          <w:p w14:paraId="2B229690" w14:textId="77777777" w:rsidR="00CA0F41" w:rsidRPr="00F81F48" w:rsidRDefault="00CA0F41" w:rsidP="008940E4">
            <w:pPr>
              <w:pStyle w:val="Table"/>
              <w:jc w:val="left"/>
              <w:rPr>
                <w:rFonts w:ascii="Verdana" w:hAnsi="Verdana"/>
              </w:rPr>
            </w:pPr>
            <w:r w:rsidRPr="00F81F48">
              <w:rPr>
                <w:rFonts w:ascii="Verdana" w:hAnsi="Verdana"/>
              </w:rPr>
              <w:t>Chọn button thêm mới</w:t>
            </w:r>
          </w:p>
        </w:tc>
        <w:tc>
          <w:tcPr>
            <w:tcW w:w="5580" w:type="dxa"/>
            <w:vAlign w:val="center"/>
          </w:tcPr>
          <w:p w14:paraId="68F6EA5A" w14:textId="77777777" w:rsidR="00CA0F41" w:rsidRPr="00F81F48" w:rsidRDefault="00CA0F41" w:rsidP="008940E4">
            <w:pPr>
              <w:pStyle w:val="Table"/>
              <w:jc w:val="left"/>
              <w:rPr>
                <w:rFonts w:ascii="Verdana" w:hAnsi="Verdana"/>
              </w:rPr>
            </w:pPr>
            <w:r w:rsidRPr="00F81F48">
              <w:rPr>
                <w:rFonts w:ascii="Verdana" w:hAnsi="Verdana"/>
              </w:rPr>
              <w:t>Sẽ đến form thêm mới nhân viên</w:t>
            </w:r>
          </w:p>
        </w:tc>
        <w:tc>
          <w:tcPr>
            <w:tcW w:w="1170" w:type="dxa"/>
            <w:vAlign w:val="center"/>
          </w:tcPr>
          <w:p w14:paraId="638968F1" w14:textId="77777777" w:rsidR="00CA0F41" w:rsidRPr="00F81F48" w:rsidRDefault="00CA0F41" w:rsidP="008940E4">
            <w:pPr>
              <w:pStyle w:val="Table"/>
              <w:jc w:val="left"/>
              <w:rPr>
                <w:rFonts w:ascii="Verdana" w:hAnsi="Verdana"/>
              </w:rPr>
            </w:pPr>
          </w:p>
        </w:tc>
      </w:tr>
    </w:tbl>
    <w:p w14:paraId="747BCB7E" w14:textId="77777777" w:rsidR="00CA0F41" w:rsidRPr="00F81F48" w:rsidRDefault="00CA0F41" w:rsidP="00CA0F41">
      <w:pPr>
        <w:rPr>
          <w:lang w:eastAsia="vi-VN"/>
        </w:rPr>
      </w:pPr>
    </w:p>
    <w:p w14:paraId="347FD1A9" w14:textId="77777777" w:rsidR="00D22707" w:rsidRPr="00F81F48" w:rsidRDefault="00D22707">
      <w:pPr>
        <w:spacing w:line="240" w:lineRule="auto"/>
        <w:jc w:val="left"/>
        <w:rPr>
          <w:b/>
          <w:lang w:eastAsia="vi-VN"/>
        </w:rPr>
      </w:pPr>
      <w:r w:rsidRPr="00F81F48">
        <w:rPr>
          <w:b/>
          <w:lang w:eastAsia="vi-VN"/>
        </w:rPr>
        <w:br w:type="page"/>
      </w:r>
    </w:p>
    <w:p w14:paraId="17D573F3" w14:textId="0AAF3A9E" w:rsidR="00442705" w:rsidRPr="00F81F48" w:rsidRDefault="00CA0F41" w:rsidP="00D22707">
      <w:pPr>
        <w:pStyle w:val="ListParagraph"/>
        <w:numPr>
          <w:ilvl w:val="0"/>
          <w:numId w:val="50"/>
        </w:numPr>
        <w:rPr>
          <w:b/>
          <w:lang w:eastAsia="vi-VN"/>
        </w:rPr>
      </w:pPr>
      <w:r w:rsidRPr="00F81F48">
        <w:rPr>
          <w:b/>
          <w:lang w:eastAsia="vi-VN"/>
        </w:rPr>
        <w:lastRenderedPageBreak/>
        <w:t>Màn hình thêm nhân viên</w:t>
      </w:r>
    </w:p>
    <w:p w14:paraId="5F40B81F" w14:textId="50E460D7" w:rsidR="00442705" w:rsidRPr="00F81F48" w:rsidRDefault="00CA0F41" w:rsidP="00442705">
      <w:pPr>
        <w:jc w:val="center"/>
        <w:rPr>
          <w:lang w:eastAsia="vi-VN"/>
        </w:rPr>
      </w:pPr>
      <w:r w:rsidRPr="00F81F48">
        <w:rPr>
          <w:noProof/>
        </w:rPr>
        <w:drawing>
          <wp:inline distT="0" distB="0" distL="0" distR="0" wp14:anchorId="1C614230" wp14:editId="73547187">
            <wp:extent cx="5314950" cy="339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6">
                      <a:extLst>
                        <a:ext uri="{28A0092B-C50C-407E-A947-70E740481C1C}">
                          <a14:useLocalDpi xmlns:a14="http://schemas.microsoft.com/office/drawing/2010/main" val="0"/>
                        </a:ext>
                      </a:extLst>
                    </a:blip>
                    <a:srcRect r="14122"/>
                    <a:stretch/>
                  </pic:blipFill>
                  <pic:spPr bwMode="auto">
                    <a:xfrm>
                      <a:off x="0" y="0"/>
                      <a:ext cx="5315258" cy="3398082"/>
                    </a:xfrm>
                    <a:prstGeom prst="rect">
                      <a:avLst/>
                    </a:prstGeom>
                    <a:noFill/>
                    <a:ln>
                      <a:noFill/>
                    </a:ln>
                    <a:extLst>
                      <a:ext uri="{53640926-AAD7-44D8-BBD7-CCE9431645EC}">
                        <a14:shadowObscured xmlns:a14="http://schemas.microsoft.com/office/drawing/2010/main"/>
                      </a:ext>
                    </a:extLst>
                  </pic:spPr>
                </pic:pic>
              </a:graphicData>
            </a:graphic>
          </wp:inline>
        </w:drawing>
      </w:r>
    </w:p>
    <w:p w14:paraId="48B7B3CA" w14:textId="24285EC9" w:rsidR="00C23348" w:rsidRPr="00F81F48" w:rsidRDefault="00C23348" w:rsidP="00442705">
      <w:pPr>
        <w:jc w:val="center"/>
        <w:rPr>
          <w:lang w:eastAsia="vi-VN"/>
        </w:rPr>
      </w:pPr>
      <w:r w:rsidRPr="00F81F48">
        <w:rPr>
          <w:lang w:eastAsia="vi-VN"/>
        </w:rPr>
        <w:t>Hình 3.3.</w:t>
      </w:r>
      <w:r w:rsidR="00D22707" w:rsidRPr="00F81F48">
        <w:rPr>
          <w:lang w:eastAsia="vi-VN"/>
        </w:rPr>
        <w:t>23</w:t>
      </w:r>
      <w:r w:rsidRPr="00F81F48">
        <w:rPr>
          <w:lang w:eastAsia="vi-VN"/>
        </w:rPr>
        <w:t xml:space="preserve"> - Màn hình thêm nhân viên</w:t>
      </w:r>
    </w:p>
    <w:p w14:paraId="7F4CF36D" w14:textId="77777777" w:rsidR="00CA0F41" w:rsidRPr="00F81F48" w:rsidRDefault="00CA0F41" w:rsidP="00CA0F41">
      <w:pPr>
        <w:rPr>
          <w:lang w:eastAsia="vi-VN"/>
        </w:rPr>
      </w:pPr>
    </w:p>
    <w:p w14:paraId="4623A438" w14:textId="6AA7CFA4" w:rsidR="00CA0F41" w:rsidRPr="00F81F48" w:rsidRDefault="00CA0F41" w:rsidP="00726DE9">
      <w:pPr>
        <w:ind w:left="720"/>
        <w:rPr>
          <w:lang w:eastAsia="vi-VN"/>
        </w:rPr>
      </w:pPr>
      <w:r w:rsidRPr="00F81F48">
        <w:t>Dánh sách các biến cố</w:t>
      </w:r>
      <w:r w:rsidRPr="00F81F48">
        <w:rPr>
          <w:lang w:eastAsia="vi-VN"/>
        </w:rPr>
        <w:t xml:space="preserve"> </w:t>
      </w:r>
    </w:p>
    <w:p w14:paraId="42D5B120" w14:textId="02757101" w:rsidR="004D1010" w:rsidRPr="00F81F48" w:rsidRDefault="004D1010" w:rsidP="004D1010">
      <w:pPr>
        <w:jc w:val="center"/>
        <w:rPr>
          <w:noProof/>
        </w:rPr>
      </w:pPr>
      <w:r w:rsidRPr="00F81F48">
        <w:t>Bảng 3.3.</w:t>
      </w:r>
      <w:r w:rsidR="00D22707" w:rsidRPr="00F81F48">
        <w:t>22</w:t>
      </w:r>
      <w:r w:rsidRPr="00F81F48">
        <w:t xml:space="preserve"> – </w:t>
      </w:r>
      <w:r w:rsidRPr="00F81F48">
        <w:rPr>
          <w:noProof/>
        </w:rPr>
        <w:t>Danh sách các biến cố màn hình</w:t>
      </w:r>
      <w:r w:rsidR="00CC0192" w:rsidRPr="00F81F48">
        <w:rPr>
          <w:noProof/>
        </w:rPr>
        <w:t xml:space="preserve"> thêm</w:t>
      </w:r>
      <w:r w:rsidRPr="00F81F48">
        <w:rPr>
          <w:noProof/>
        </w:rPr>
        <w:t xml:space="preserve">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209E3945" w14:textId="77777777" w:rsidTr="008940E4">
        <w:tc>
          <w:tcPr>
            <w:tcW w:w="630" w:type="dxa"/>
            <w:shd w:val="clear" w:color="auto" w:fill="C0C0C0"/>
            <w:vAlign w:val="center"/>
          </w:tcPr>
          <w:p w14:paraId="605FC97D"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5C1B5BF"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03664B77"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0669B700"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72A6A05E" w14:textId="77777777" w:rsidTr="008940E4">
        <w:trPr>
          <w:trHeight w:val="20"/>
        </w:trPr>
        <w:tc>
          <w:tcPr>
            <w:tcW w:w="630" w:type="dxa"/>
            <w:vAlign w:val="center"/>
          </w:tcPr>
          <w:p w14:paraId="7107BD5E"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50F8ACEB"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6F0E9141" w14:textId="77777777" w:rsidR="00CA0F41" w:rsidRPr="00F81F48" w:rsidRDefault="00CA0F41" w:rsidP="008940E4">
            <w:pPr>
              <w:pStyle w:val="Table"/>
              <w:jc w:val="left"/>
              <w:rPr>
                <w:rFonts w:ascii="Verdana" w:hAnsi="Verdana"/>
              </w:rPr>
            </w:pPr>
            <w:r w:rsidRPr="00F81F48">
              <w:rPr>
                <w:rFonts w:ascii="Verdana" w:hAnsi="Verdana"/>
              </w:rPr>
              <w:t>Hệ thống lưu tất cả các danh sách nhân viên đã được nhập bào bảng</w:t>
            </w:r>
          </w:p>
        </w:tc>
        <w:tc>
          <w:tcPr>
            <w:tcW w:w="1170" w:type="dxa"/>
            <w:vAlign w:val="center"/>
          </w:tcPr>
          <w:p w14:paraId="1CE75B4F" w14:textId="77777777" w:rsidR="00CA0F41" w:rsidRPr="00F81F48" w:rsidRDefault="00CA0F41" w:rsidP="008940E4">
            <w:pPr>
              <w:pStyle w:val="Table"/>
              <w:jc w:val="left"/>
              <w:rPr>
                <w:rFonts w:ascii="Verdana" w:hAnsi="Verdana"/>
              </w:rPr>
            </w:pPr>
          </w:p>
        </w:tc>
      </w:tr>
      <w:tr w:rsidR="00CA0F41" w:rsidRPr="00F81F48" w14:paraId="7EE2F0FA" w14:textId="77777777" w:rsidTr="008940E4">
        <w:trPr>
          <w:trHeight w:val="20"/>
        </w:trPr>
        <w:tc>
          <w:tcPr>
            <w:tcW w:w="630" w:type="dxa"/>
            <w:vAlign w:val="center"/>
          </w:tcPr>
          <w:p w14:paraId="7D63189A"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5DB3BFDC" w14:textId="77777777" w:rsidR="00CA0F41" w:rsidRPr="00F81F48" w:rsidRDefault="00CA0F41" w:rsidP="008940E4">
            <w:pPr>
              <w:pStyle w:val="Table"/>
              <w:jc w:val="left"/>
              <w:rPr>
                <w:rFonts w:ascii="Verdana" w:hAnsi="Verdana"/>
              </w:rPr>
            </w:pPr>
            <w:r w:rsidRPr="00F81F48">
              <w:rPr>
                <w:rFonts w:ascii="Verdana" w:hAnsi="Verdana"/>
              </w:rPr>
              <w:t>Chọn button Xóa</w:t>
            </w:r>
          </w:p>
        </w:tc>
        <w:tc>
          <w:tcPr>
            <w:tcW w:w="5580" w:type="dxa"/>
            <w:vAlign w:val="center"/>
          </w:tcPr>
          <w:p w14:paraId="53D434C3"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thêm nhân viên sẽ xóa nhân viên đó</w:t>
            </w:r>
          </w:p>
        </w:tc>
        <w:tc>
          <w:tcPr>
            <w:tcW w:w="1170" w:type="dxa"/>
            <w:vAlign w:val="center"/>
          </w:tcPr>
          <w:p w14:paraId="0EF8EE84" w14:textId="77777777" w:rsidR="00CA0F41" w:rsidRPr="00F81F48" w:rsidRDefault="00CA0F41" w:rsidP="008940E4">
            <w:pPr>
              <w:pStyle w:val="Table"/>
              <w:jc w:val="left"/>
              <w:rPr>
                <w:rFonts w:ascii="Verdana" w:hAnsi="Verdana"/>
              </w:rPr>
            </w:pPr>
          </w:p>
        </w:tc>
      </w:tr>
      <w:tr w:rsidR="00CA0F41" w:rsidRPr="00F81F48" w14:paraId="5320AE67" w14:textId="77777777" w:rsidTr="008940E4">
        <w:trPr>
          <w:trHeight w:val="20"/>
        </w:trPr>
        <w:tc>
          <w:tcPr>
            <w:tcW w:w="630" w:type="dxa"/>
            <w:vAlign w:val="center"/>
          </w:tcPr>
          <w:p w14:paraId="63439B68"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33ADD6E6" w14:textId="77777777" w:rsidR="00CA0F41" w:rsidRPr="00F81F48" w:rsidRDefault="00CA0F41" w:rsidP="008940E4">
            <w:pPr>
              <w:pStyle w:val="Table"/>
              <w:jc w:val="left"/>
              <w:rPr>
                <w:rFonts w:ascii="Verdana" w:hAnsi="Verdana"/>
              </w:rPr>
            </w:pPr>
            <w:r w:rsidRPr="00F81F48">
              <w:rPr>
                <w:rFonts w:ascii="Verdana" w:hAnsi="Verdana"/>
              </w:rPr>
              <w:t>Chọn button Thoát</w:t>
            </w:r>
          </w:p>
        </w:tc>
        <w:tc>
          <w:tcPr>
            <w:tcW w:w="5580" w:type="dxa"/>
            <w:vAlign w:val="center"/>
          </w:tcPr>
          <w:p w14:paraId="2F1A0189" w14:textId="77777777" w:rsidR="00CA0F41" w:rsidRPr="00F81F48" w:rsidRDefault="00CA0F41" w:rsidP="008940E4">
            <w:pPr>
              <w:pStyle w:val="Table"/>
              <w:jc w:val="left"/>
              <w:rPr>
                <w:rFonts w:ascii="Verdana" w:hAnsi="Verdana"/>
              </w:rPr>
            </w:pPr>
            <w:r w:rsidRPr="00F81F48">
              <w:rPr>
                <w:rFonts w:ascii="Verdana" w:hAnsi="Verdana"/>
              </w:rPr>
              <w:t>Thoát khỏi hệ thống, quay trở lại form quản lý nhân viên</w:t>
            </w:r>
          </w:p>
        </w:tc>
        <w:tc>
          <w:tcPr>
            <w:tcW w:w="1170" w:type="dxa"/>
            <w:vAlign w:val="center"/>
          </w:tcPr>
          <w:p w14:paraId="13B99F4B" w14:textId="77777777" w:rsidR="00CA0F41" w:rsidRPr="00F81F48" w:rsidRDefault="00CA0F41" w:rsidP="008940E4">
            <w:pPr>
              <w:pStyle w:val="Table"/>
              <w:jc w:val="left"/>
              <w:rPr>
                <w:rFonts w:ascii="Verdana" w:hAnsi="Verdana"/>
              </w:rPr>
            </w:pPr>
          </w:p>
        </w:tc>
      </w:tr>
    </w:tbl>
    <w:p w14:paraId="777E6568" w14:textId="77777777" w:rsidR="00726DE9" w:rsidRPr="00F81F48" w:rsidRDefault="00726DE9" w:rsidP="00CA0F41">
      <w:pPr>
        <w:rPr>
          <w:lang w:eastAsia="vi-VN"/>
        </w:rPr>
      </w:pPr>
    </w:p>
    <w:p w14:paraId="3D4A8FAB" w14:textId="77777777" w:rsidR="008259A2" w:rsidRPr="00F81F48" w:rsidRDefault="008259A2">
      <w:pPr>
        <w:spacing w:line="240" w:lineRule="auto"/>
        <w:jc w:val="left"/>
        <w:rPr>
          <w:b/>
          <w:lang w:eastAsia="vi-VN"/>
        </w:rPr>
      </w:pPr>
      <w:r w:rsidRPr="00F81F48">
        <w:rPr>
          <w:b/>
          <w:lang w:eastAsia="vi-VN"/>
        </w:rPr>
        <w:br w:type="page"/>
      </w:r>
    </w:p>
    <w:p w14:paraId="27CF7B10" w14:textId="5CAEE9C2" w:rsidR="00CA0F41" w:rsidRPr="00F81F48" w:rsidRDefault="00CA0F41" w:rsidP="00726DE9">
      <w:pPr>
        <w:pStyle w:val="ListParagraph"/>
        <w:numPr>
          <w:ilvl w:val="0"/>
          <w:numId w:val="50"/>
        </w:numPr>
        <w:rPr>
          <w:b/>
          <w:lang w:eastAsia="vi-VN"/>
        </w:rPr>
      </w:pPr>
      <w:r w:rsidRPr="00F81F48">
        <w:rPr>
          <w:b/>
          <w:lang w:eastAsia="vi-VN"/>
        </w:rPr>
        <w:lastRenderedPageBreak/>
        <w:t>Màn hình cập nhật nhân viên</w:t>
      </w:r>
    </w:p>
    <w:p w14:paraId="5DB0DFE4" w14:textId="426BD5E1" w:rsidR="00CA0F41" w:rsidRPr="00F81F48" w:rsidRDefault="00CA0F41" w:rsidP="00CA0F41">
      <w:pPr>
        <w:rPr>
          <w:lang w:eastAsia="vi-VN"/>
        </w:rPr>
      </w:pPr>
      <w:r w:rsidRPr="00F81F48">
        <w:rPr>
          <w:noProof/>
        </w:rPr>
        <w:drawing>
          <wp:inline distT="0" distB="0" distL="0" distR="0" wp14:anchorId="3BB42D86" wp14:editId="0A4331A5">
            <wp:extent cx="6189345" cy="391061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910618"/>
                    </a:xfrm>
                    <a:prstGeom prst="rect">
                      <a:avLst/>
                    </a:prstGeom>
                    <a:noFill/>
                    <a:ln>
                      <a:noFill/>
                    </a:ln>
                  </pic:spPr>
                </pic:pic>
              </a:graphicData>
            </a:graphic>
          </wp:inline>
        </w:drawing>
      </w:r>
    </w:p>
    <w:p w14:paraId="3DF903D0" w14:textId="135D75CD" w:rsidR="009F00CF" w:rsidRPr="00F81F48" w:rsidRDefault="009F00CF" w:rsidP="009F00CF">
      <w:pPr>
        <w:jc w:val="center"/>
        <w:rPr>
          <w:lang w:eastAsia="vi-VN"/>
        </w:rPr>
      </w:pPr>
      <w:r w:rsidRPr="00F81F48">
        <w:rPr>
          <w:lang w:eastAsia="vi-VN"/>
        </w:rPr>
        <w:t>Hình 3.3.</w:t>
      </w:r>
      <w:r w:rsidR="008259A2" w:rsidRPr="00F81F48">
        <w:rPr>
          <w:lang w:eastAsia="vi-VN"/>
        </w:rPr>
        <w:t>24</w:t>
      </w:r>
      <w:r w:rsidRPr="00F81F48">
        <w:rPr>
          <w:lang w:eastAsia="vi-VN"/>
        </w:rPr>
        <w:t xml:space="preserve"> - Màn hình cập nhật nhân viên</w:t>
      </w:r>
    </w:p>
    <w:p w14:paraId="155B840F" w14:textId="77777777" w:rsidR="007762A9" w:rsidRPr="00F81F48" w:rsidRDefault="007762A9" w:rsidP="009F00CF">
      <w:pPr>
        <w:jc w:val="center"/>
        <w:rPr>
          <w:lang w:eastAsia="vi-VN"/>
        </w:rPr>
      </w:pPr>
    </w:p>
    <w:p w14:paraId="658A07D1" w14:textId="1185B987" w:rsidR="00CA0F41" w:rsidRPr="00F81F48" w:rsidRDefault="00CA0F41" w:rsidP="00726DE9">
      <w:pPr>
        <w:ind w:left="720"/>
        <w:rPr>
          <w:lang w:eastAsia="vi-VN"/>
        </w:rPr>
      </w:pPr>
      <w:r w:rsidRPr="00F81F48">
        <w:t>Dánh sách các biến cố</w:t>
      </w:r>
      <w:r w:rsidRPr="00F81F48">
        <w:rPr>
          <w:lang w:eastAsia="vi-VN"/>
        </w:rPr>
        <w:t xml:space="preserve"> </w:t>
      </w:r>
    </w:p>
    <w:p w14:paraId="522B3101" w14:textId="38C5D5F6" w:rsidR="00417C9B" w:rsidRPr="00F81F48" w:rsidRDefault="00417C9B" w:rsidP="00417C9B">
      <w:pPr>
        <w:jc w:val="center"/>
        <w:rPr>
          <w:noProof/>
        </w:rPr>
      </w:pPr>
      <w:r w:rsidRPr="00F81F48">
        <w:t>Bảng 3.3.</w:t>
      </w:r>
      <w:r w:rsidR="008259A2" w:rsidRPr="00F81F48">
        <w:t>23</w:t>
      </w:r>
      <w:r w:rsidRPr="00F81F48">
        <w:t xml:space="preserve"> – </w:t>
      </w:r>
      <w:r w:rsidRPr="00F81F48">
        <w:rPr>
          <w:noProof/>
        </w:rPr>
        <w:t>Danh sách các biến cố màn hình cập nhật nhân vi</w:t>
      </w:r>
      <w:r w:rsidR="00AD034B" w:rsidRPr="00F81F48">
        <w:rPr>
          <w:noProof/>
        </w:rPr>
        <w:t>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5C139204" w14:textId="77777777" w:rsidTr="008940E4">
        <w:tc>
          <w:tcPr>
            <w:tcW w:w="630" w:type="dxa"/>
            <w:shd w:val="clear" w:color="auto" w:fill="C0C0C0"/>
            <w:vAlign w:val="center"/>
          </w:tcPr>
          <w:p w14:paraId="7B5ABC88"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62FFA4EA"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04669A6D"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6F3EECE9"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7226F746" w14:textId="77777777" w:rsidTr="008940E4">
        <w:trPr>
          <w:trHeight w:val="20"/>
        </w:trPr>
        <w:tc>
          <w:tcPr>
            <w:tcW w:w="630" w:type="dxa"/>
            <w:vAlign w:val="center"/>
          </w:tcPr>
          <w:p w14:paraId="75D58887"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1BE3A486"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072B575D" w14:textId="77777777" w:rsidR="00CA0F41" w:rsidRPr="00F81F48" w:rsidRDefault="00CA0F41" w:rsidP="008940E4">
            <w:pPr>
              <w:pStyle w:val="Table"/>
              <w:jc w:val="left"/>
              <w:rPr>
                <w:rFonts w:ascii="Verdana" w:hAnsi="Verdana"/>
              </w:rPr>
            </w:pPr>
            <w:r w:rsidRPr="00F81F48">
              <w:rPr>
                <w:rFonts w:ascii="Verdana" w:hAnsi="Verdana"/>
              </w:rPr>
              <w:t>Hệ thống lưu tất cả các thay đổi đã được nhập bào bảng</w:t>
            </w:r>
          </w:p>
        </w:tc>
        <w:tc>
          <w:tcPr>
            <w:tcW w:w="1170" w:type="dxa"/>
            <w:vAlign w:val="center"/>
          </w:tcPr>
          <w:p w14:paraId="24C3447B" w14:textId="77777777" w:rsidR="00CA0F41" w:rsidRPr="00F81F48" w:rsidRDefault="00CA0F41" w:rsidP="008940E4">
            <w:pPr>
              <w:pStyle w:val="Table"/>
              <w:jc w:val="left"/>
              <w:rPr>
                <w:rFonts w:ascii="Verdana" w:hAnsi="Verdana"/>
              </w:rPr>
            </w:pPr>
          </w:p>
        </w:tc>
      </w:tr>
      <w:tr w:rsidR="00CA0F41" w:rsidRPr="00F81F48" w14:paraId="0A03D99D" w14:textId="77777777" w:rsidTr="008940E4">
        <w:trPr>
          <w:trHeight w:val="20"/>
        </w:trPr>
        <w:tc>
          <w:tcPr>
            <w:tcW w:w="630" w:type="dxa"/>
            <w:vAlign w:val="center"/>
          </w:tcPr>
          <w:p w14:paraId="5BE93B67"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1D98CBBE" w14:textId="77777777" w:rsidR="00CA0F41" w:rsidRPr="00F81F48" w:rsidRDefault="00CA0F41" w:rsidP="008940E4">
            <w:pPr>
              <w:pStyle w:val="Table"/>
              <w:jc w:val="left"/>
              <w:rPr>
                <w:rFonts w:ascii="Verdana" w:hAnsi="Verdana"/>
              </w:rPr>
            </w:pPr>
            <w:r w:rsidRPr="00F81F48">
              <w:rPr>
                <w:rFonts w:ascii="Verdana" w:hAnsi="Verdana"/>
              </w:rPr>
              <w:t>Chọn button Thoát</w:t>
            </w:r>
          </w:p>
        </w:tc>
        <w:tc>
          <w:tcPr>
            <w:tcW w:w="5580" w:type="dxa"/>
            <w:vAlign w:val="center"/>
          </w:tcPr>
          <w:p w14:paraId="09CCEC07" w14:textId="77777777" w:rsidR="00CA0F41" w:rsidRPr="00F81F48" w:rsidRDefault="00CA0F41" w:rsidP="008940E4">
            <w:pPr>
              <w:pStyle w:val="Table"/>
              <w:jc w:val="left"/>
              <w:rPr>
                <w:rFonts w:ascii="Verdana" w:hAnsi="Verdana"/>
              </w:rPr>
            </w:pPr>
            <w:r w:rsidRPr="00F81F48">
              <w:rPr>
                <w:rFonts w:ascii="Verdana" w:hAnsi="Verdana"/>
              </w:rPr>
              <w:t>Thoát khỏi hệ thống, quay trở lại form quản lý nhân viên</w:t>
            </w:r>
          </w:p>
        </w:tc>
        <w:tc>
          <w:tcPr>
            <w:tcW w:w="1170" w:type="dxa"/>
            <w:vAlign w:val="center"/>
          </w:tcPr>
          <w:p w14:paraId="15877E45" w14:textId="77777777" w:rsidR="00CA0F41" w:rsidRPr="00F81F48" w:rsidRDefault="00CA0F41" w:rsidP="008940E4">
            <w:pPr>
              <w:pStyle w:val="Table"/>
              <w:jc w:val="left"/>
              <w:rPr>
                <w:rFonts w:ascii="Verdana" w:hAnsi="Verdana"/>
              </w:rPr>
            </w:pPr>
          </w:p>
        </w:tc>
      </w:tr>
    </w:tbl>
    <w:p w14:paraId="50C00685" w14:textId="77777777" w:rsidR="00CA0F41" w:rsidRPr="00F81F48" w:rsidRDefault="00CA0F41" w:rsidP="00CA0F41">
      <w:pPr>
        <w:rPr>
          <w:lang w:eastAsia="vi-VN"/>
        </w:rPr>
      </w:pPr>
    </w:p>
    <w:p w14:paraId="692003B8" w14:textId="77777777" w:rsidR="008259A2" w:rsidRPr="00F81F48" w:rsidRDefault="008259A2">
      <w:pPr>
        <w:spacing w:line="240" w:lineRule="auto"/>
        <w:jc w:val="left"/>
        <w:rPr>
          <w:b/>
          <w:bCs/>
          <w:sz w:val="24"/>
          <w:szCs w:val="22"/>
          <w:lang w:eastAsia="vi-VN"/>
        </w:rPr>
      </w:pPr>
      <w:r w:rsidRPr="00F81F48">
        <w:br w:type="page"/>
      </w:r>
    </w:p>
    <w:p w14:paraId="71C6F5C7" w14:textId="18AE131D" w:rsidR="00CA0F41" w:rsidRPr="00F81F48" w:rsidRDefault="00CA0F41" w:rsidP="00CA0F41">
      <w:pPr>
        <w:pStyle w:val="Heading3"/>
        <w:rPr>
          <w:lang w:val="en-US"/>
        </w:rPr>
      </w:pPr>
      <w:r w:rsidRPr="00F81F48">
        <w:rPr>
          <w:lang w:val="en-US"/>
        </w:rPr>
        <w:lastRenderedPageBreak/>
        <w:t>Màn hình lập báo cáo</w:t>
      </w:r>
    </w:p>
    <w:p w14:paraId="78CFCED9" w14:textId="77777777" w:rsidR="00CA0F41" w:rsidRPr="00F81F48" w:rsidRDefault="00CA0F41" w:rsidP="00726DE9">
      <w:pPr>
        <w:pStyle w:val="ListParagraph"/>
        <w:numPr>
          <w:ilvl w:val="0"/>
          <w:numId w:val="50"/>
        </w:numPr>
        <w:rPr>
          <w:b/>
          <w:lang w:eastAsia="vi-VN"/>
        </w:rPr>
      </w:pPr>
      <w:r w:rsidRPr="00F81F48">
        <w:rPr>
          <w:b/>
          <w:lang w:eastAsia="vi-VN"/>
        </w:rPr>
        <w:t>Màn hình lập báo cáo doanh thu theo lợi nhuận</w:t>
      </w:r>
    </w:p>
    <w:p w14:paraId="6FD1C700" w14:textId="289A2FE1" w:rsidR="00BD055D" w:rsidRPr="00F81F48" w:rsidRDefault="00CA0F41" w:rsidP="00BD055D">
      <w:pPr>
        <w:jc w:val="center"/>
        <w:rPr>
          <w:noProof/>
        </w:rPr>
      </w:pPr>
      <w:r w:rsidRPr="00F81F48">
        <w:rPr>
          <w:noProof/>
        </w:rPr>
        <w:drawing>
          <wp:inline distT="0" distB="0" distL="0" distR="0" wp14:anchorId="4ED430C0" wp14:editId="3D5F1D3A">
            <wp:extent cx="6189345" cy="398427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984273"/>
                    </a:xfrm>
                    <a:prstGeom prst="rect">
                      <a:avLst/>
                    </a:prstGeom>
                    <a:noFill/>
                    <a:ln>
                      <a:noFill/>
                    </a:ln>
                  </pic:spPr>
                </pic:pic>
              </a:graphicData>
            </a:graphic>
          </wp:inline>
        </w:drawing>
      </w:r>
      <w:r w:rsidR="00BD055D" w:rsidRPr="00F81F48">
        <w:rPr>
          <w:lang w:eastAsia="vi-VN"/>
        </w:rPr>
        <w:t xml:space="preserve"> Hình 3.3.</w:t>
      </w:r>
      <w:r w:rsidR="008259A2" w:rsidRPr="00F81F48">
        <w:rPr>
          <w:lang w:eastAsia="vi-VN"/>
        </w:rPr>
        <w:t>25</w:t>
      </w:r>
      <w:r w:rsidR="00BD055D" w:rsidRPr="00F81F48">
        <w:rPr>
          <w:lang w:eastAsia="vi-VN"/>
        </w:rPr>
        <w:t xml:space="preserve"> - Màn hình </w:t>
      </w:r>
      <w:r w:rsidR="00BD055D" w:rsidRPr="00F81F48">
        <w:rPr>
          <w:noProof/>
        </w:rPr>
        <w:t>báo cáo doanh thu theo lợi nhuận</w:t>
      </w:r>
    </w:p>
    <w:p w14:paraId="573F48E7" w14:textId="77777777" w:rsidR="00CA0F41" w:rsidRPr="00F81F48" w:rsidRDefault="00CA0F41" w:rsidP="00CA0F41">
      <w:pPr>
        <w:rPr>
          <w:lang w:eastAsia="vi-VN"/>
        </w:rPr>
      </w:pPr>
    </w:p>
    <w:p w14:paraId="31DC9950" w14:textId="6DC21152" w:rsidR="00CA0F41" w:rsidRPr="00F81F48" w:rsidRDefault="00CA0F41" w:rsidP="00726DE9">
      <w:pPr>
        <w:ind w:left="720"/>
        <w:rPr>
          <w:lang w:eastAsia="vi-VN"/>
        </w:rPr>
      </w:pPr>
      <w:r w:rsidRPr="00F81F48">
        <w:t>Dánh sách các biến cố</w:t>
      </w:r>
      <w:r w:rsidRPr="00F81F48">
        <w:rPr>
          <w:lang w:eastAsia="vi-VN"/>
        </w:rPr>
        <w:t xml:space="preserve"> </w:t>
      </w:r>
    </w:p>
    <w:p w14:paraId="491F666F" w14:textId="410695FC" w:rsidR="00602DF6" w:rsidRPr="00F81F48" w:rsidRDefault="00602DF6" w:rsidP="00602DF6">
      <w:pPr>
        <w:jc w:val="center"/>
        <w:rPr>
          <w:noProof/>
        </w:rPr>
      </w:pPr>
      <w:r w:rsidRPr="00F81F48">
        <w:t>Bảng 3.3.</w:t>
      </w:r>
      <w:r w:rsidR="008259A2" w:rsidRPr="00F81F48">
        <w:t>24</w:t>
      </w:r>
      <w:r w:rsidRPr="00F81F48">
        <w:t xml:space="preserve"> – </w:t>
      </w:r>
      <w:r w:rsidRPr="00F81F48">
        <w:rPr>
          <w:noProof/>
        </w:rPr>
        <w:t>Danh sách các biến cố màn hình báo cáo doanh thu theo lợi nhuận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7FB6438A" w14:textId="77777777" w:rsidTr="008940E4">
        <w:tc>
          <w:tcPr>
            <w:tcW w:w="630" w:type="dxa"/>
            <w:shd w:val="clear" w:color="auto" w:fill="C0C0C0"/>
            <w:vAlign w:val="center"/>
          </w:tcPr>
          <w:p w14:paraId="76F27244"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4E16A399"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558EF906"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68F45037"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64C5BDCD" w14:textId="77777777" w:rsidTr="008940E4">
        <w:trPr>
          <w:trHeight w:val="20"/>
        </w:trPr>
        <w:tc>
          <w:tcPr>
            <w:tcW w:w="630" w:type="dxa"/>
            <w:vAlign w:val="center"/>
          </w:tcPr>
          <w:p w14:paraId="0E4A051D"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8B2E64D" w14:textId="77777777" w:rsidR="00CA0F41" w:rsidRPr="00F81F48" w:rsidRDefault="00CA0F41" w:rsidP="008940E4">
            <w:pPr>
              <w:pStyle w:val="Table"/>
              <w:jc w:val="left"/>
              <w:rPr>
                <w:rFonts w:ascii="Verdana" w:hAnsi="Verdana"/>
              </w:rPr>
            </w:pPr>
            <w:r w:rsidRPr="00F81F48">
              <w:rPr>
                <w:rFonts w:ascii="Verdana" w:hAnsi="Verdana"/>
              </w:rPr>
              <w:t>Chọn button lập báo cáo</w:t>
            </w:r>
          </w:p>
        </w:tc>
        <w:tc>
          <w:tcPr>
            <w:tcW w:w="5580" w:type="dxa"/>
            <w:vAlign w:val="center"/>
          </w:tcPr>
          <w:p w14:paraId="1239FDBA" w14:textId="77777777" w:rsidR="00CA0F41" w:rsidRPr="00F81F48" w:rsidRDefault="00CA0F41" w:rsidP="008940E4">
            <w:pPr>
              <w:pStyle w:val="Table"/>
              <w:jc w:val="left"/>
              <w:rPr>
                <w:rFonts w:ascii="Verdana" w:hAnsi="Verdana"/>
              </w:rPr>
            </w:pPr>
            <w:r w:rsidRPr="00F81F48">
              <w:rPr>
                <w:rFonts w:ascii="Verdana" w:hAnsi="Verdana"/>
              </w:rPr>
              <w:t>Hệ thống sẽ lập bảng báo cáo theo khoảng thời gian được chọn</w:t>
            </w:r>
          </w:p>
        </w:tc>
        <w:tc>
          <w:tcPr>
            <w:tcW w:w="1170" w:type="dxa"/>
            <w:vAlign w:val="center"/>
          </w:tcPr>
          <w:p w14:paraId="55C795AC" w14:textId="77777777" w:rsidR="00CA0F41" w:rsidRPr="00F81F48" w:rsidRDefault="00CA0F41" w:rsidP="008940E4">
            <w:pPr>
              <w:pStyle w:val="Table"/>
              <w:jc w:val="left"/>
              <w:rPr>
                <w:rFonts w:ascii="Verdana" w:hAnsi="Verdana"/>
              </w:rPr>
            </w:pPr>
          </w:p>
        </w:tc>
      </w:tr>
      <w:tr w:rsidR="00CA0F41" w:rsidRPr="00F81F48" w14:paraId="110C9A3F" w14:textId="77777777" w:rsidTr="008940E4">
        <w:trPr>
          <w:trHeight w:val="20"/>
        </w:trPr>
        <w:tc>
          <w:tcPr>
            <w:tcW w:w="630" w:type="dxa"/>
            <w:vAlign w:val="center"/>
          </w:tcPr>
          <w:p w14:paraId="110F44E8"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11D32D2F" w14:textId="77777777" w:rsidR="00CA0F41" w:rsidRPr="00F81F48" w:rsidRDefault="00CA0F41" w:rsidP="008940E4">
            <w:pPr>
              <w:pStyle w:val="Table"/>
              <w:jc w:val="left"/>
              <w:rPr>
                <w:rFonts w:ascii="Verdana" w:hAnsi="Verdana"/>
              </w:rPr>
            </w:pPr>
            <w:r w:rsidRPr="00F81F48">
              <w:rPr>
                <w:rFonts w:ascii="Verdana" w:hAnsi="Verdana"/>
              </w:rPr>
              <w:t>Chọn tab mật độ sử dụng</w:t>
            </w:r>
          </w:p>
        </w:tc>
        <w:tc>
          <w:tcPr>
            <w:tcW w:w="5580" w:type="dxa"/>
            <w:vAlign w:val="center"/>
          </w:tcPr>
          <w:p w14:paraId="6D7920B0" w14:textId="77777777" w:rsidR="00CA0F41" w:rsidRPr="00F81F48" w:rsidRDefault="00CA0F41" w:rsidP="008940E4">
            <w:pPr>
              <w:pStyle w:val="Table"/>
              <w:jc w:val="left"/>
              <w:rPr>
                <w:rFonts w:ascii="Verdana" w:hAnsi="Verdana"/>
              </w:rPr>
            </w:pPr>
            <w:r w:rsidRPr="00F81F48">
              <w:rPr>
                <w:rFonts w:ascii="Verdana" w:hAnsi="Verdana"/>
              </w:rPr>
              <w:t>Sẽ qua nội dung mật độ sử dụng</w:t>
            </w:r>
          </w:p>
        </w:tc>
        <w:tc>
          <w:tcPr>
            <w:tcW w:w="1170" w:type="dxa"/>
            <w:vAlign w:val="center"/>
          </w:tcPr>
          <w:p w14:paraId="5AE7FE1E" w14:textId="77777777" w:rsidR="00CA0F41" w:rsidRPr="00F81F48" w:rsidRDefault="00CA0F41" w:rsidP="008940E4">
            <w:pPr>
              <w:pStyle w:val="Table"/>
              <w:jc w:val="left"/>
              <w:rPr>
                <w:rFonts w:ascii="Verdana" w:hAnsi="Verdana"/>
              </w:rPr>
            </w:pPr>
          </w:p>
        </w:tc>
      </w:tr>
    </w:tbl>
    <w:p w14:paraId="2B861218" w14:textId="77777777" w:rsidR="00CA0F41" w:rsidRPr="00F81F48" w:rsidRDefault="00CA0F41" w:rsidP="00CA0F41">
      <w:pPr>
        <w:rPr>
          <w:lang w:eastAsia="vi-VN"/>
        </w:rPr>
      </w:pPr>
    </w:p>
    <w:p w14:paraId="12244E3B" w14:textId="77777777" w:rsidR="008259A2" w:rsidRPr="00F81F48" w:rsidRDefault="008259A2">
      <w:pPr>
        <w:spacing w:line="240" w:lineRule="auto"/>
        <w:jc w:val="left"/>
        <w:rPr>
          <w:b/>
          <w:lang w:eastAsia="vi-VN"/>
        </w:rPr>
      </w:pPr>
      <w:r w:rsidRPr="00F81F48">
        <w:rPr>
          <w:b/>
          <w:lang w:eastAsia="vi-VN"/>
        </w:rPr>
        <w:br w:type="page"/>
      </w:r>
    </w:p>
    <w:p w14:paraId="5170E6D4" w14:textId="34B4AB81" w:rsidR="00CA0F41" w:rsidRPr="00F81F48" w:rsidRDefault="00CA0F41" w:rsidP="00726DE9">
      <w:pPr>
        <w:pStyle w:val="ListParagraph"/>
        <w:numPr>
          <w:ilvl w:val="0"/>
          <w:numId w:val="50"/>
        </w:numPr>
        <w:rPr>
          <w:b/>
          <w:lang w:eastAsia="vi-VN"/>
        </w:rPr>
      </w:pPr>
      <w:r w:rsidRPr="00F81F48">
        <w:rPr>
          <w:b/>
          <w:lang w:eastAsia="vi-VN"/>
        </w:rPr>
        <w:lastRenderedPageBreak/>
        <w:t>Màn hình lập báo cáo doanh thu theo mật độ sử dụng</w:t>
      </w:r>
    </w:p>
    <w:p w14:paraId="7354311F" w14:textId="634B6898" w:rsidR="00CA0F41" w:rsidRPr="00F81F48" w:rsidRDefault="00CA0F41" w:rsidP="00CA0F41">
      <w:pPr>
        <w:rPr>
          <w:lang w:eastAsia="vi-VN"/>
        </w:rPr>
      </w:pPr>
      <w:r w:rsidRPr="00F81F48">
        <w:rPr>
          <w:noProof/>
        </w:rPr>
        <w:drawing>
          <wp:inline distT="0" distB="0" distL="0" distR="0" wp14:anchorId="04F10DFE" wp14:editId="2EB28D89">
            <wp:extent cx="6189345" cy="38753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3875311"/>
                    </a:xfrm>
                    <a:prstGeom prst="rect">
                      <a:avLst/>
                    </a:prstGeom>
                    <a:noFill/>
                    <a:ln>
                      <a:noFill/>
                    </a:ln>
                  </pic:spPr>
                </pic:pic>
              </a:graphicData>
            </a:graphic>
          </wp:inline>
        </w:drawing>
      </w:r>
    </w:p>
    <w:p w14:paraId="5EF86B3B" w14:textId="2009918A" w:rsidR="00BD055D" w:rsidRPr="00F81F48" w:rsidRDefault="00BD055D" w:rsidP="00BD055D">
      <w:pPr>
        <w:jc w:val="center"/>
        <w:rPr>
          <w:noProof/>
        </w:rPr>
      </w:pPr>
      <w:r w:rsidRPr="00F81F48">
        <w:rPr>
          <w:lang w:eastAsia="vi-VN"/>
        </w:rPr>
        <w:t>Hình 3.3.</w:t>
      </w:r>
      <w:r w:rsidR="008259A2" w:rsidRPr="00F81F48">
        <w:rPr>
          <w:lang w:eastAsia="vi-VN"/>
        </w:rPr>
        <w:t>26</w:t>
      </w:r>
      <w:r w:rsidRPr="00F81F48">
        <w:rPr>
          <w:lang w:eastAsia="vi-VN"/>
        </w:rPr>
        <w:t xml:space="preserve"> - Màn hình </w:t>
      </w:r>
      <w:r w:rsidRPr="00F81F48">
        <w:rPr>
          <w:noProof/>
        </w:rPr>
        <w:t>báo cáo báo cáo doanh thu theo mật độ sử dụng</w:t>
      </w:r>
    </w:p>
    <w:p w14:paraId="6E1D16EC" w14:textId="77777777" w:rsidR="00BD055D" w:rsidRPr="00F81F48" w:rsidRDefault="00BD055D" w:rsidP="00BD055D">
      <w:pPr>
        <w:jc w:val="center"/>
        <w:rPr>
          <w:lang w:eastAsia="vi-VN"/>
        </w:rPr>
      </w:pPr>
    </w:p>
    <w:p w14:paraId="7FED77DB" w14:textId="726E9344" w:rsidR="00CA0F41" w:rsidRPr="00F81F48" w:rsidRDefault="00CA0F41" w:rsidP="00726DE9">
      <w:pPr>
        <w:ind w:left="720"/>
        <w:rPr>
          <w:lang w:eastAsia="vi-VN"/>
        </w:rPr>
      </w:pPr>
      <w:r w:rsidRPr="00F81F48">
        <w:t>Dánh sách các biến cố</w:t>
      </w:r>
      <w:r w:rsidRPr="00F81F48">
        <w:rPr>
          <w:lang w:eastAsia="vi-VN"/>
        </w:rPr>
        <w:t xml:space="preserve"> </w:t>
      </w:r>
    </w:p>
    <w:p w14:paraId="1714913D" w14:textId="728DCB36" w:rsidR="00F3759D" w:rsidRPr="00F81F48" w:rsidRDefault="00F3759D" w:rsidP="00F3759D">
      <w:pPr>
        <w:jc w:val="center"/>
        <w:rPr>
          <w:noProof/>
        </w:rPr>
      </w:pPr>
      <w:r w:rsidRPr="00F81F48">
        <w:t>Bảng 3.3.</w:t>
      </w:r>
      <w:r w:rsidR="008259A2" w:rsidRPr="00F81F48">
        <w:t>25</w:t>
      </w:r>
      <w:r w:rsidRPr="00F81F48">
        <w:t xml:space="preserve"> – </w:t>
      </w:r>
      <w:r w:rsidRPr="00F81F48">
        <w:rPr>
          <w:noProof/>
        </w:rPr>
        <w:t>Danh sách các biến cố màn hình báo cáo doanh thu theo mật độ sử dụng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16D04A03" w14:textId="77777777" w:rsidTr="008940E4">
        <w:tc>
          <w:tcPr>
            <w:tcW w:w="630" w:type="dxa"/>
            <w:shd w:val="clear" w:color="auto" w:fill="C0C0C0"/>
            <w:vAlign w:val="center"/>
          </w:tcPr>
          <w:p w14:paraId="541C07AA"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25EEF61"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1F12484A"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1B6BEF84"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02FFED5D" w14:textId="77777777" w:rsidTr="008940E4">
        <w:trPr>
          <w:trHeight w:val="20"/>
        </w:trPr>
        <w:tc>
          <w:tcPr>
            <w:tcW w:w="630" w:type="dxa"/>
            <w:vAlign w:val="center"/>
          </w:tcPr>
          <w:p w14:paraId="4FB40B43"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920EFB1" w14:textId="77777777" w:rsidR="00CA0F41" w:rsidRPr="00F81F48" w:rsidRDefault="00CA0F41" w:rsidP="008940E4">
            <w:pPr>
              <w:pStyle w:val="Table"/>
              <w:jc w:val="left"/>
              <w:rPr>
                <w:rFonts w:ascii="Verdana" w:hAnsi="Verdana"/>
              </w:rPr>
            </w:pPr>
            <w:r w:rsidRPr="00F81F48">
              <w:rPr>
                <w:rFonts w:ascii="Verdana" w:hAnsi="Verdana"/>
              </w:rPr>
              <w:t>Chọn button lập báo cáo</w:t>
            </w:r>
          </w:p>
        </w:tc>
        <w:tc>
          <w:tcPr>
            <w:tcW w:w="5580" w:type="dxa"/>
            <w:vAlign w:val="center"/>
          </w:tcPr>
          <w:p w14:paraId="0F9837CA" w14:textId="77777777" w:rsidR="00CA0F41" w:rsidRPr="00F81F48" w:rsidRDefault="00CA0F41" w:rsidP="008940E4">
            <w:pPr>
              <w:pStyle w:val="Table"/>
              <w:jc w:val="left"/>
              <w:rPr>
                <w:rFonts w:ascii="Verdana" w:hAnsi="Verdana"/>
              </w:rPr>
            </w:pPr>
            <w:r w:rsidRPr="00F81F48">
              <w:rPr>
                <w:rFonts w:ascii="Verdana" w:hAnsi="Verdana"/>
              </w:rPr>
              <w:t>Hệ thống sẽ lập bảng báo cáo theo khoảng thời gian được chọn</w:t>
            </w:r>
          </w:p>
        </w:tc>
        <w:tc>
          <w:tcPr>
            <w:tcW w:w="1170" w:type="dxa"/>
            <w:vAlign w:val="center"/>
          </w:tcPr>
          <w:p w14:paraId="5DA0F5BB" w14:textId="77777777" w:rsidR="00CA0F41" w:rsidRPr="00F81F48" w:rsidRDefault="00CA0F41" w:rsidP="008940E4">
            <w:pPr>
              <w:pStyle w:val="Table"/>
              <w:jc w:val="left"/>
              <w:rPr>
                <w:rFonts w:ascii="Verdana" w:hAnsi="Verdana"/>
              </w:rPr>
            </w:pPr>
          </w:p>
        </w:tc>
      </w:tr>
      <w:tr w:rsidR="00CA0F41" w:rsidRPr="00F81F48" w14:paraId="5B715907" w14:textId="77777777" w:rsidTr="008940E4">
        <w:trPr>
          <w:trHeight w:val="20"/>
        </w:trPr>
        <w:tc>
          <w:tcPr>
            <w:tcW w:w="630" w:type="dxa"/>
            <w:vAlign w:val="center"/>
          </w:tcPr>
          <w:p w14:paraId="2F41C7E0"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099DB3F9" w14:textId="77777777" w:rsidR="00CA0F41" w:rsidRPr="00F81F48" w:rsidRDefault="00CA0F41" w:rsidP="008940E4">
            <w:pPr>
              <w:pStyle w:val="Table"/>
              <w:jc w:val="left"/>
              <w:rPr>
                <w:rFonts w:ascii="Verdana" w:hAnsi="Verdana"/>
              </w:rPr>
            </w:pPr>
            <w:r w:rsidRPr="00F81F48">
              <w:rPr>
                <w:rFonts w:ascii="Verdana" w:hAnsi="Verdana"/>
              </w:rPr>
              <w:t>Chọn tab mật độ sử dụng</w:t>
            </w:r>
          </w:p>
        </w:tc>
        <w:tc>
          <w:tcPr>
            <w:tcW w:w="5580" w:type="dxa"/>
            <w:vAlign w:val="center"/>
          </w:tcPr>
          <w:p w14:paraId="020E088A" w14:textId="77777777" w:rsidR="00CA0F41" w:rsidRPr="00F81F48" w:rsidRDefault="00CA0F41" w:rsidP="008940E4">
            <w:pPr>
              <w:pStyle w:val="Table"/>
              <w:jc w:val="left"/>
              <w:rPr>
                <w:rFonts w:ascii="Verdana" w:hAnsi="Verdana"/>
              </w:rPr>
            </w:pPr>
            <w:r w:rsidRPr="00F81F48">
              <w:rPr>
                <w:rFonts w:ascii="Verdana" w:hAnsi="Verdana"/>
              </w:rPr>
              <w:t>Sẽ qua nội dung theo lợi nhuận</w:t>
            </w:r>
          </w:p>
        </w:tc>
        <w:tc>
          <w:tcPr>
            <w:tcW w:w="1170" w:type="dxa"/>
            <w:vAlign w:val="center"/>
          </w:tcPr>
          <w:p w14:paraId="6F6A48A2" w14:textId="77777777" w:rsidR="00CA0F41" w:rsidRPr="00F81F48" w:rsidRDefault="00CA0F41" w:rsidP="008940E4">
            <w:pPr>
              <w:pStyle w:val="Table"/>
              <w:jc w:val="left"/>
              <w:rPr>
                <w:rFonts w:ascii="Verdana" w:hAnsi="Verdana"/>
              </w:rPr>
            </w:pPr>
          </w:p>
        </w:tc>
      </w:tr>
    </w:tbl>
    <w:p w14:paraId="26713AC9" w14:textId="77777777" w:rsidR="00CA0F41" w:rsidRPr="00F81F48" w:rsidRDefault="00CA0F41" w:rsidP="00CA0F41">
      <w:pPr>
        <w:rPr>
          <w:lang w:eastAsia="vi-VN"/>
        </w:rPr>
      </w:pPr>
    </w:p>
    <w:p w14:paraId="2B544ABB" w14:textId="77777777" w:rsidR="00E074EB" w:rsidRPr="00F81F48" w:rsidRDefault="00E074EB">
      <w:pPr>
        <w:spacing w:line="240" w:lineRule="auto"/>
        <w:jc w:val="left"/>
        <w:rPr>
          <w:b/>
          <w:bCs/>
          <w:sz w:val="24"/>
          <w:szCs w:val="22"/>
          <w:lang w:eastAsia="vi-VN"/>
        </w:rPr>
      </w:pPr>
      <w:r w:rsidRPr="00F81F48">
        <w:br w:type="page"/>
      </w:r>
    </w:p>
    <w:p w14:paraId="637E37B1" w14:textId="777E43B5" w:rsidR="00CA0F41" w:rsidRPr="00F81F48" w:rsidRDefault="00CA0F41" w:rsidP="00CA0F41">
      <w:pPr>
        <w:pStyle w:val="Heading3"/>
        <w:rPr>
          <w:lang w:val="en-US"/>
        </w:rPr>
      </w:pPr>
      <w:r w:rsidRPr="00F81F48">
        <w:rPr>
          <w:lang w:val="en-US"/>
        </w:rPr>
        <w:lastRenderedPageBreak/>
        <w:t>Màn hình hệ thống</w:t>
      </w:r>
    </w:p>
    <w:p w14:paraId="7C2B72E4" w14:textId="77777777" w:rsidR="00CA0F41" w:rsidRPr="00F81F48" w:rsidRDefault="00CA0F41" w:rsidP="00CA0F41">
      <w:pPr>
        <w:rPr>
          <w:lang w:eastAsia="vi-VN"/>
        </w:rPr>
      </w:pPr>
      <w:r w:rsidRPr="00F81F48">
        <w:rPr>
          <w:noProof/>
        </w:rPr>
        <w:drawing>
          <wp:inline distT="0" distB="0" distL="0" distR="0" wp14:anchorId="12EC8675" wp14:editId="16EEE723">
            <wp:extent cx="6189345" cy="394558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3945589"/>
                    </a:xfrm>
                    <a:prstGeom prst="rect">
                      <a:avLst/>
                    </a:prstGeom>
                    <a:noFill/>
                    <a:ln>
                      <a:noFill/>
                    </a:ln>
                  </pic:spPr>
                </pic:pic>
              </a:graphicData>
            </a:graphic>
          </wp:inline>
        </w:drawing>
      </w:r>
    </w:p>
    <w:p w14:paraId="29E37CC1" w14:textId="31B25F81" w:rsidR="00CA0F41" w:rsidRPr="00F81F48" w:rsidRDefault="0052673C" w:rsidP="001F02ED">
      <w:pPr>
        <w:jc w:val="center"/>
        <w:rPr>
          <w:noProof/>
        </w:rPr>
      </w:pPr>
      <w:r w:rsidRPr="00F81F48">
        <w:rPr>
          <w:lang w:eastAsia="vi-VN"/>
        </w:rPr>
        <w:t>Hình 3.3.</w:t>
      </w:r>
      <w:r w:rsidR="00E074EB" w:rsidRPr="00F81F48">
        <w:rPr>
          <w:lang w:eastAsia="vi-VN"/>
        </w:rPr>
        <w:t>27</w:t>
      </w:r>
      <w:r w:rsidRPr="00F81F48">
        <w:rPr>
          <w:lang w:eastAsia="vi-VN"/>
        </w:rPr>
        <w:t xml:space="preserve"> - Màn hình </w:t>
      </w:r>
      <w:r w:rsidR="001F02ED" w:rsidRPr="00F81F48">
        <w:rPr>
          <w:noProof/>
        </w:rPr>
        <w:t>hệ thống</w:t>
      </w:r>
    </w:p>
    <w:p w14:paraId="2306A498" w14:textId="77777777" w:rsidR="00971866" w:rsidRPr="00F81F48" w:rsidRDefault="00971866" w:rsidP="001F02ED">
      <w:pPr>
        <w:jc w:val="center"/>
        <w:rPr>
          <w:lang w:eastAsia="vi-VN"/>
        </w:rPr>
      </w:pPr>
    </w:p>
    <w:p w14:paraId="5A2123DB" w14:textId="50E50EB2" w:rsidR="00566289" w:rsidRPr="00F81F48" w:rsidRDefault="00CA0F41" w:rsidP="00971866">
      <w:pPr>
        <w:ind w:left="720"/>
        <w:rPr>
          <w:lang w:eastAsia="vi-VN"/>
        </w:rPr>
      </w:pPr>
      <w:r w:rsidRPr="00F81F48">
        <w:t>Dánh sách các biến cố</w:t>
      </w:r>
      <w:r w:rsidRPr="00F81F48">
        <w:rPr>
          <w:lang w:eastAsia="vi-VN"/>
        </w:rPr>
        <w:t xml:space="preserve"> </w:t>
      </w:r>
    </w:p>
    <w:p w14:paraId="20A1E31C" w14:textId="39FB6471" w:rsidR="00F65933" w:rsidRPr="00F81F48" w:rsidRDefault="00F65933" w:rsidP="00F65933">
      <w:pPr>
        <w:jc w:val="center"/>
        <w:rPr>
          <w:noProof/>
        </w:rPr>
      </w:pPr>
      <w:r w:rsidRPr="00F81F48">
        <w:t>Bảng 3.3.</w:t>
      </w:r>
      <w:r w:rsidR="00E074EB" w:rsidRPr="00F81F48">
        <w:t>26</w:t>
      </w:r>
      <w:r w:rsidRPr="00F81F48">
        <w:t xml:space="preserve"> – </w:t>
      </w:r>
      <w:r w:rsidRPr="00F81F48">
        <w:rPr>
          <w:noProof/>
        </w:rPr>
        <w:t>Danh sách các biến cố màn hình hệ thống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7B6E26E3" w14:textId="77777777" w:rsidTr="008940E4">
        <w:tc>
          <w:tcPr>
            <w:tcW w:w="630" w:type="dxa"/>
            <w:shd w:val="clear" w:color="auto" w:fill="C0C0C0"/>
            <w:vAlign w:val="center"/>
          </w:tcPr>
          <w:p w14:paraId="06685374"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6B564CF3"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68D2EEE0"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7F22F717"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3703E2A9" w14:textId="77777777" w:rsidTr="008940E4">
        <w:trPr>
          <w:trHeight w:val="20"/>
        </w:trPr>
        <w:tc>
          <w:tcPr>
            <w:tcW w:w="630" w:type="dxa"/>
            <w:vAlign w:val="center"/>
          </w:tcPr>
          <w:p w14:paraId="4BD6C448"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0934D4B4" w14:textId="77777777" w:rsidR="00CA0F41" w:rsidRPr="00F81F48" w:rsidRDefault="00CA0F41" w:rsidP="008940E4">
            <w:pPr>
              <w:pStyle w:val="Table"/>
              <w:jc w:val="left"/>
              <w:rPr>
                <w:rFonts w:ascii="Verdana" w:hAnsi="Verdana"/>
              </w:rPr>
            </w:pPr>
            <w:r w:rsidRPr="00F81F48">
              <w:rPr>
                <w:rFonts w:ascii="Verdana" w:hAnsi="Verdana"/>
              </w:rPr>
              <w:t>Chọn button đăng xuất</w:t>
            </w:r>
          </w:p>
        </w:tc>
        <w:tc>
          <w:tcPr>
            <w:tcW w:w="5580" w:type="dxa"/>
            <w:vAlign w:val="center"/>
          </w:tcPr>
          <w:p w14:paraId="4AD0A900" w14:textId="77777777" w:rsidR="00CA0F41" w:rsidRPr="00F81F48" w:rsidRDefault="00CA0F41" w:rsidP="008940E4">
            <w:pPr>
              <w:pStyle w:val="Table"/>
              <w:jc w:val="left"/>
              <w:rPr>
                <w:rFonts w:ascii="Verdana" w:hAnsi="Verdana"/>
              </w:rPr>
            </w:pPr>
            <w:r w:rsidRPr="00F81F48">
              <w:rPr>
                <w:rFonts w:ascii="Verdana" w:hAnsi="Verdana"/>
              </w:rPr>
              <w:t>Khi bấm buton 1 sẽ đăng xuất người dùng hiện tại khỏi hệ thống</w:t>
            </w:r>
          </w:p>
        </w:tc>
        <w:tc>
          <w:tcPr>
            <w:tcW w:w="1170" w:type="dxa"/>
            <w:vAlign w:val="center"/>
          </w:tcPr>
          <w:p w14:paraId="41F033E6" w14:textId="77777777" w:rsidR="00CA0F41" w:rsidRPr="00F81F48" w:rsidRDefault="00CA0F41" w:rsidP="008940E4">
            <w:pPr>
              <w:pStyle w:val="Table"/>
              <w:jc w:val="left"/>
              <w:rPr>
                <w:rFonts w:ascii="Verdana" w:hAnsi="Verdana"/>
              </w:rPr>
            </w:pPr>
          </w:p>
        </w:tc>
      </w:tr>
      <w:tr w:rsidR="00CA0F41" w:rsidRPr="00F81F48" w14:paraId="173544B2" w14:textId="77777777" w:rsidTr="008940E4">
        <w:trPr>
          <w:trHeight w:val="20"/>
        </w:trPr>
        <w:tc>
          <w:tcPr>
            <w:tcW w:w="630" w:type="dxa"/>
            <w:vAlign w:val="center"/>
          </w:tcPr>
          <w:p w14:paraId="2B1B3AA6"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4EA5B032" w14:textId="77777777" w:rsidR="00CA0F41" w:rsidRPr="00F81F48" w:rsidRDefault="00CA0F41" w:rsidP="008940E4">
            <w:pPr>
              <w:pStyle w:val="Table"/>
              <w:jc w:val="left"/>
              <w:rPr>
                <w:rFonts w:ascii="Verdana" w:hAnsi="Verdana"/>
              </w:rPr>
            </w:pPr>
            <w:r w:rsidRPr="00F81F48">
              <w:rPr>
                <w:rFonts w:ascii="Verdana" w:hAnsi="Verdana"/>
              </w:rPr>
              <w:t>Chọn khung hình ảnh</w:t>
            </w:r>
          </w:p>
        </w:tc>
        <w:tc>
          <w:tcPr>
            <w:tcW w:w="5580" w:type="dxa"/>
            <w:vAlign w:val="center"/>
          </w:tcPr>
          <w:p w14:paraId="4565495A" w14:textId="77777777" w:rsidR="00CA0F41" w:rsidRPr="00F81F48" w:rsidRDefault="00CA0F41" w:rsidP="008940E4">
            <w:pPr>
              <w:pStyle w:val="Table"/>
              <w:jc w:val="left"/>
              <w:rPr>
                <w:rFonts w:ascii="Verdana" w:hAnsi="Verdana"/>
              </w:rPr>
            </w:pPr>
            <w:r w:rsidRPr="00F81F48">
              <w:rPr>
                <w:rFonts w:ascii="Verdana" w:hAnsi="Verdana"/>
              </w:rPr>
              <w:t>Khi nhấn vào sẽ ra hộp thoại chọn hình ảnh</w:t>
            </w:r>
          </w:p>
        </w:tc>
        <w:tc>
          <w:tcPr>
            <w:tcW w:w="1170" w:type="dxa"/>
            <w:vAlign w:val="center"/>
          </w:tcPr>
          <w:p w14:paraId="59BBDDB5" w14:textId="77777777" w:rsidR="00CA0F41" w:rsidRPr="00F81F48" w:rsidRDefault="00CA0F41" w:rsidP="008940E4">
            <w:pPr>
              <w:pStyle w:val="Table"/>
              <w:jc w:val="left"/>
              <w:rPr>
                <w:rFonts w:ascii="Verdana" w:hAnsi="Verdana"/>
              </w:rPr>
            </w:pPr>
          </w:p>
        </w:tc>
      </w:tr>
      <w:tr w:rsidR="00CA0F41" w:rsidRPr="00F81F48" w14:paraId="2B57F6FF" w14:textId="77777777" w:rsidTr="008940E4">
        <w:trPr>
          <w:trHeight w:val="20"/>
        </w:trPr>
        <w:tc>
          <w:tcPr>
            <w:tcW w:w="630" w:type="dxa"/>
            <w:vAlign w:val="center"/>
          </w:tcPr>
          <w:p w14:paraId="71990F44"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17EBA329"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45DF0E52" w14:textId="77777777" w:rsidR="00CA0F41" w:rsidRPr="00F81F48" w:rsidRDefault="00CA0F41" w:rsidP="008940E4">
            <w:pPr>
              <w:pStyle w:val="Table"/>
              <w:jc w:val="left"/>
              <w:rPr>
                <w:rFonts w:ascii="Verdana" w:hAnsi="Verdana"/>
              </w:rPr>
            </w:pPr>
            <w:r w:rsidRPr="00F81F48">
              <w:rPr>
                <w:rFonts w:ascii="Verdana" w:hAnsi="Verdana"/>
              </w:rPr>
              <w:t>Khi bấm button sẽ lưu lại các thai đổi</w:t>
            </w:r>
          </w:p>
        </w:tc>
        <w:tc>
          <w:tcPr>
            <w:tcW w:w="1170" w:type="dxa"/>
            <w:vAlign w:val="center"/>
          </w:tcPr>
          <w:p w14:paraId="193542FF" w14:textId="77777777" w:rsidR="00CA0F41" w:rsidRPr="00F81F48" w:rsidRDefault="00CA0F41" w:rsidP="008940E4">
            <w:pPr>
              <w:pStyle w:val="Table"/>
              <w:jc w:val="left"/>
              <w:rPr>
                <w:rFonts w:ascii="Verdana" w:hAnsi="Verdana"/>
              </w:rPr>
            </w:pPr>
          </w:p>
        </w:tc>
      </w:tr>
    </w:tbl>
    <w:p w14:paraId="4B03D868" w14:textId="17E530B3" w:rsidR="000450D9" w:rsidRPr="00F81F48" w:rsidRDefault="000450D9" w:rsidP="000450D9">
      <w:pPr>
        <w:spacing w:line="240" w:lineRule="auto"/>
        <w:jc w:val="left"/>
        <w:rPr>
          <w:b/>
          <w:bCs/>
          <w:sz w:val="32"/>
          <w:szCs w:val="28"/>
          <w:lang w:val="vi-VN" w:eastAsia="vi-VN"/>
        </w:rPr>
      </w:pPr>
    </w:p>
    <w:p w14:paraId="503555EC" w14:textId="77777777" w:rsidR="00412893" w:rsidRPr="00F81F48" w:rsidRDefault="00412893">
      <w:pPr>
        <w:spacing w:line="240" w:lineRule="auto"/>
        <w:jc w:val="left"/>
        <w:rPr>
          <w:b/>
          <w:bCs/>
          <w:sz w:val="32"/>
          <w:szCs w:val="28"/>
          <w:lang w:val="vi-VN" w:eastAsia="vi-VN"/>
        </w:rPr>
      </w:pPr>
      <w:bookmarkStart w:id="85" w:name="_Toc508892397"/>
      <w:bookmarkStart w:id="86" w:name="_Toc515723862"/>
      <w:r w:rsidRPr="00F81F48">
        <w:br w:type="page"/>
      </w:r>
    </w:p>
    <w:p w14:paraId="6D91ED76" w14:textId="5490C07D" w:rsidR="000450D9" w:rsidRPr="00F81F48" w:rsidRDefault="000450D9" w:rsidP="000450D9">
      <w:pPr>
        <w:pStyle w:val="Heading1"/>
        <w:rPr>
          <w:lang w:val="en-US"/>
        </w:rPr>
      </w:pPr>
      <w:r w:rsidRPr="00F81F48">
        <w:lastRenderedPageBreak/>
        <w:t>Tổng kết – đánh giá</w:t>
      </w:r>
      <w:bookmarkEnd w:id="85"/>
      <w:bookmarkEnd w:id="86"/>
    </w:p>
    <w:p w14:paraId="55ECC386" w14:textId="55AF4DE2" w:rsidR="00A21FBC" w:rsidRPr="00F81F48" w:rsidRDefault="008712F8" w:rsidP="00270D35">
      <w:pPr>
        <w:pStyle w:val="Heading2"/>
      </w:pPr>
      <w:r w:rsidRPr="00F81F48">
        <w:t>Kết quả đạt được</w:t>
      </w:r>
    </w:p>
    <w:p w14:paraId="124FC659" w14:textId="7A56464D" w:rsidR="00B93A19" w:rsidRPr="00F81F48" w:rsidRDefault="00B93A19">
      <w:pPr>
        <w:spacing w:line="240" w:lineRule="auto"/>
        <w:jc w:val="left"/>
        <w:rPr>
          <w:lang w:eastAsia="vi-VN"/>
        </w:rPr>
      </w:pPr>
      <w:r w:rsidRPr="00F81F48">
        <w:rPr>
          <w:lang w:eastAsia="vi-VN"/>
        </w:rPr>
        <w:t>Như vậy, Với hệ thống quản lý Khách sạn là một hệ thống phức tạp, muốn có một phần mềm tốt thì người thiết kế phải có nhiều kinh nghiệm và phải hiểu rõ các hoạt động của nghiệp vụ.</w:t>
      </w:r>
      <w:r w:rsidR="00121111" w:rsidRPr="00F81F48">
        <w:rPr>
          <w:lang w:eastAsia="vi-VN"/>
        </w:rPr>
        <w:t xml:space="preserve"> Với phần mềm Cyberhol </w:t>
      </w:r>
      <w:r w:rsidR="00391D59" w:rsidRPr="00F81F48">
        <w:rPr>
          <w:lang w:eastAsia="vi-VN"/>
        </w:rPr>
        <w:t xml:space="preserve">có thể đáp ứng </w:t>
      </w:r>
      <w:r w:rsidR="002E4F4E" w:rsidRPr="00F81F48">
        <w:rPr>
          <w:lang w:eastAsia="vi-VN"/>
        </w:rPr>
        <w:t>tốt</w:t>
      </w:r>
      <w:r w:rsidR="00391D59" w:rsidRPr="00F81F48">
        <w:rPr>
          <w:lang w:eastAsia="vi-VN"/>
        </w:rPr>
        <w:t xml:space="preserve"> khách sạn vừa và nhỏ (25 phòng</w:t>
      </w:r>
      <w:r w:rsidR="004E534B" w:rsidRPr="00F81F48">
        <w:rPr>
          <w:lang w:eastAsia="vi-VN"/>
        </w:rPr>
        <w:t>), với các tính năng</w:t>
      </w:r>
      <w:r w:rsidR="00245E62" w:rsidRPr="00F81F48">
        <w:rPr>
          <w:lang w:eastAsia="vi-VN"/>
        </w:rPr>
        <w:t xml:space="preserve"> quản lý</w:t>
      </w:r>
      <w:r w:rsidR="004E534B" w:rsidRPr="00F81F48">
        <w:rPr>
          <w:lang w:eastAsia="vi-VN"/>
        </w:rPr>
        <w:t xml:space="preserve"> chính như:</w:t>
      </w:r>
    </w:p>
    <w:p w14:paraId="72D4C769" w14:textId="647B2B7F" w:rsidR="004E534B" w:rsidRPr="00F81F48" w:rsidRDefault="00791A61" w:rsidP="004E534B">
      <w:pPr>
        <w:pStyle w:val="ListParagraph"/>
        <w:numPr>
          <w:ilvl w:val="0"/>
          <w:numId w:val="42"/>
        </w:numPr>
        <w:spacing w:line="240" w:lineRule="auto"/>
        <w:jc w:val="left"/>
        <w:rPr>
          <w:lang w:eastAsia="vi-VN"/>
        </w:rPr>
      </w:pPr>
      <w:r w:rsidRPr="00F81F48">
        <w:rPr>
          <w:lang w:eastAsia="vi-VN"/>
        </w:rPr>
        <w:t>Quản lý danh mục phòng</w:t>
      </w:r>
    </w:p>
    <w:p w14:paraId="64408BEA" w14:textId="5D731C32"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đặt phòng</w:t>
      </w:r>
    </w:p>
    <w:p w14:paraId="240DA1AD" w14:textId="27F302AC"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thuê phòng</w:t>
      </w:r>
    </w:p>
    <w:p w14:paraId="30BA3828" w14:textId="4D64E43C" w:rsidR="00791A61" w:rsidRPr="00F81F48" w:rsidRDefault="00791A61" w:rsidP="004E534B">
      <w:pPr>
        <w:pStyle w:val="ListParagraph"/>
        <w:numPr>
          <w:ilvl w:val="0"/>
          <w:numId w:val="42"/>
        </w:numPr>
        <w:spacing w:line="240" w:lineRule="auto"/>
        <w:jc w:val="left"/>
        <w:rPr>
          <w:lang w:eastAsia="vi-VN"/>
        </w:rPr>
      </w:pPr>
      <w:r w:rsidRPr="00F81F48">
        <w:rPr>
          <w:lang w:eastAsia="vi-VN"/>
        </w:rPr>
        <w:t>Quán lý khách hàng</w:t>
      </w:r>
    </w:p>
    <w:p w14:paraId="3294A6FE" w14:textId="1A78E21E"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nhân viên</w:t>
      </w:r>
    </w:p>
    <w:p w14:paraId="2A876567" w14:textId="29B2D526"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dịch vụ</w:t>
      </w:r>
    </w:p>
    <w:p w14:paraId="4CA7DF75" w14:textId="2CF6D5C5" w:rsidR="00791A61" w:rsidRPr="00F81F48" w:rsidRDefault="00245E62" w:rsidP="00791A61">
      <w:pPr>
        <w:spacing w:line="240" w:lineRule="auto"/>
        <w:jc w:val="left"/>
        <w:rPr>
          <w:lang w:eastAsia="vi-VN"/>
        </w:rPr>
      </w:pPr>
      <w:r w:rsidRPr="00F81F48">
        <w:rPr>
          <w:lang w:eastAsia="vi-VN"/>
        </w:rPr>
        <w:t xml:space="preserve">Bên cạnh đó phần mềm còn có khả năng lập báo </w:t>
      </w:r>
      <w:r w:rsidR="00685BCF" w:rsidRPr="00F81F48">
        <w:rPr>
          <w:lang w:eastAsia="vi-VN"/>
        </w:rPr>
        <w:t>theo khoảng thời gian có thể theo ngày, theo tháng hoặc theo năm</w:t>
      </w:r>
      <w:r w:rsidR="00747301" w:rsidRPr="00F81F48">
        <w:rPr>
          <w:lang w:eastAsia="vi-VN"/>
        </w:rPr>
        <w:t>.</w:t>
      </w:r>
    </w:p>
    <w:p w14:paraId="1473B8B1" w14:textId="5D09A4D5" w:rsidR="00747301" w:rsidRPr="00F81F48" w:rsidRDefault="00747301" w:rsidP="00791A61">
      <w:pPr>
        <w:spacing w:line="240" w:lineRule="auto"/>
        <w:jc w:val="left"/>
        <w:rPr>
          <w:lang w:eastAsia="vi-VN"/>
        </w:rPr>
      </w:pPr>
      <w:r w:rsidRPr="00F81F48">
        <w:rPr>
          <w:lang w:eastAsia="vi-VN"/>
        </w:rPr>
        <w:t xml:space="preserve">Nhờ áp dụng linh hoạt mô </w:t>
      </w:r>
      <w:r w:rsidR="0017667F" w:rsidRPr="00F81F48">
        <w:rPr>
          <w:lang w:eastAsia="vi-VN"/>
        </w:rPr>
        <w:t xml:space="preserve">hình </w:t>
      </w:r>
      <w:r w:rsidRPr="00F81F48">
        <w:rPr>
          <w:lang w:eastAsia="vi-VN"/>
        </w:rPr>
        <w:t xml:space="preserve">MVC </w:t>
      </w:r>
      <w:r w:rsidR="0017667F" w:rsidRPr="00F81F48">
        <w:rPr>
          <w:lang w:eastAsia="vi-VN"/>
        </w:rPr>
        <w:t>trong thiết kế</w:t>
      </w:r>
      <w:r w:rsidR="009D5AA0" w:rsidRPr="00F81F48">
        <w:rPr>
          <w:lang w:eastAsia="vi-VN"/>
        </w:rPr>
        <w:t xml:space="preserve"> kiến trúc phần mềm</w:t>
      </w:r>
      <w:r w:rsidR="004610FB" w:rsidRPr="00F81F48">
        <w:rPr>
          <w:lang w:eastAsia="vi-VN"/>
        </w:rPr>
        <w:t xml:space="preserve"> nên việc cải tiến và </w:t>
      </w:r>
      <w:r w:rsidR="007A6B93" w:rsidRPr="00F81F48">
        <w:rPr>
          <w:lang w:eastAsia="vi-VN"/>
        </w:rPr>
        <w:t>bảo trì được thực hiện một cách thuận lợi nhất, ít tốn kém nhất.</w:t>
      </w:r>
    </w:p>
    <w:p w14:paraId="560566DB" w14:textId="4003FFE3" w:rsidR="00B97AEB" w:rsidRPr="00F81F48" w:rsidRDefault="00B97AEB" w:rsidP="00791A61">
      <w:pPr>
        <w:spacing w:line="240" w:lineRule="auto"/>
        <w:jc w:val="left"/>
        <w:rPr>
          <w:lang w:eastAsia="vi-VN"/>
        </w:rPr>
      </w:pPr>
      <w:r w:rsidRPr="00F81F48">
        <w:rPr>
          <w:lang w:eastAsia="vi-VN"/>
        </w:rPr>
        <w:t>Hệ thống còn sử dụng hệ quản trị cơ sở dữ liệu PostgreSQL giúp hệ thống thực hiện linh hoạt các hoạt động lưu trữ và truy xuất dữ liệu.</w:t>
      </w:r>
    </w:p>
    <w:p w14:paraId="16994507" w14:textId="414BCC71" w:rsidR="00CF33E6" w:rsidRPr="00F81F48" w:rsidRDefault="00CF33E6" w:rsidP="00791A61">
      <w:pPr>
        <w:spacing w:line="240" w:lineRule="auto"/>
        <w:jc w:val="left"/>
        <w:rPr>
          <w:lang w:eastAsia="vi-VN"/>
        </w:rPr>
      </w:pPr>
      <w:r w:rsidRPr="00F81F48">
        <w:rPr>
          <w:lang w:eastAsia="vi-VN"/>
        </w:rPr>
        <w:t>Bên cạnh kiến trúc hệ thống được tổ chức tốt, phần mềm còn có thế mạnh về giao diện</w:t>
      </w:r>
      <w:r w:rsidR="00EB5917" w:rsidRPr="00F81F48">
        <w:rPr>
          <w:lang w:eastAsia="vi-VN"/>
        </w:rPr>
        <w:t>,</w:t>
      </w:r>
      <w:r w:rsidR="00B35C33" w:rsidRPr="00F81F48">
        <w:rPr>
          <w:lang w:eastAsia="vi-VN"/>
        </w:rPr>
        <w:t xml:space="preserve"> </w:t>
      </w:r>
      <w:r w:rsidR="00EB5917" w:rsidRPr="00F81F48">
        <w:rPr>
          <w:lang w:eastAsia="vi-VN"/>
        </w:rPr>
        <w:t>thể hiện</w:t>
      </w:r>
      <w:r w:rsidR="00B35C33" w:rsidRPr="00F81F48">
        <w:rPr>
          <w:lang w:eastAsia="vi-VN"/>
        </w:rPr>
        <w:t xml:space="preserve"> sự đơn giản và tập trung vào người dùng.</w:t>
      </w:r>
    </w:p>
    <w:p w14:paraId="1FEE2AFE" w14:textId="77EF9877" w:rsidR="00AC2DA4" w:rsidRPr="00F81F48" w:rsidRDefault="00AC2DA4" w:rsidP="00270D35">
      <w:pPr>
        <w:pStyle w:val="Heading2"/>
      </w:pPr>
      <w:r w:rsidRPr="00F81F48">
        <w:t>Hạn chế</w:t>
      </w:r>
    </w:p>
    <w:p w14:paraId="62BF9C79" w14:textId="46D728F1" w:rsidR="00AC2DA4" w:rsidRPr="00F81F48" w:rsidRDefault="00AC2DA4" w:rsidP="00AC2DA4">
      <w:pPr>
        <w:spacing w:line="240" w:lineRule="auto"/>
        <w:jc w:val="left"/>
        <w:rPr>
          <w:lang w:eastAsia="vi-VN"/>
        </w:rPr>
      </w:pPr>
      <w:r w:rsidRPr="00F81F48">
        <w:rPr>
          <w:lang w:eastAsia="vi-VN"/>
        </w:rPr>
        <w:t>Vì thời gian nghiên cứu và hiện thực đề tài còn giới hạn vì thế kết quả của đề tài</w:t>
      </w:r>
      <w:r w:rsidR="006F71C0" w:rsidRPr="00F81F48">
        <w:rPr>
          <w:lang w:eastAsia="vi-VN"/>
        </w:rPr>
        <w:t xml:space="preserve"> </w:t>
      </w:r>
      <w:r w:rsidRPr="00F81F48">
        <w:rPr>
          <w:lang w:eastAsia="vi-VN"/>
        </w:rPr>
        <w:t>còn có một số hạn chế. Cụ thể như sau:</w:t>
      </w:r>
    </w:p>
    <w:p w14:paraId="474A7D5E" w14:textId="1DD4BCBC" w:rsidR="001C421E" w:rsidRPr="00F81F48" w:rsidRDefault="001C421E" w:rsidP="009A7B78">
      <w:pPr>
        <w:pStyle w:val="ListParagraph"/>
        <w:numPr>
          <w:ilvl w:val="0"/>
          <w:numId w:val="42"/>
        </w:numPr>
        <w:spacing w:line="240" w:lineRule="auto"/>
        <w:jc w:val="left"/>
        <w:rPr>
          <w:lang w:eastAsia="vi-VN"/>
        </w:rPr>
      </w:pPr>
      <w:r w:rsidRPr="00F81F48">
        <w:rPr>
          <w:lang w:eastAsia="vi-VN"/>
        </w:rPr>
        <w:t>Quy trình chấm công cho nhân viên chỉ mới hiện thực hóa ở mức giao diện, chưa tiến đến mức xử lý. Vì vậy việc tính lương chưa thể thực hiện được.</w:t>
      </w:r>
    </w:p>
    <w:p w14:paraId="05593298" w14:textId="0AB5BEA8" w:rsidR="00C70753" w:rsidRPr="00F81F48" w:rsidRDefault="00C70753" w:rsidP="009A7B78">
      <w:pPr>
        <w:pStyle w:val="ListParagraph"/>
        <w:numPr>
          <w:ilvl w:val="0"/>
          <w:numId w:val="42"/>
        </w:numPr>
        <w:spacing w:line="240" w:lineRule="auto"/>
        <w:jc w:val="left"/>
        <w:rPr>
          <w:lang w:eastAsia="vi-VN"/>
        </w:rPr>
      </w:pPr>
      <w:r w:rsidRPr="00F81F48">
        <w:rPr>
          <w:lang w:eastAsia="vi-VN"/>
        </w:rPr>
        <w:t>Quy trình quản lý trang thiết bị của phòng chiếu còn gặp nhiều khó khăn trong việc tìm hiểu.</w:t>
      </w:r>
    </w:p>
    <w:p w14:paraId="00B17227" w14:textId="05059C91" w:rsidR="000450D9" w:rsidRPr="00F81F48" w:rsidRDefault="00EC6A66" w:rsidP="000450D9">
      <w:pPr>
        <w:spacing w:line="240" w:lineRule="auto"/>
        <w:jc w:val="left"/>
        <w:rPr>
          <w:lang w:eastAsia="vi-VN"/>
        </w:rPr>
      </w:pPr>
      <w:r w:rsidRPr="00F81F48">
        <w:rPr>
          <w:lang w:eastAsia="vi-VN"/>
        </w:rPr>
        <w:t>Chính vì vậy, đề tài chỉ được dừng lại ở mức đồ án môn học và chưa thể đạt được</w:t>
      </w:r>
      <w:r w:rsidR="009A314F" w:rsidRPr="00F81F48">
        <w:rPr>
          <w:lang w:eastAsia="vi-VN"/>
        </w:rPr>
        <w:t xml:space="preserve"> </w:t>
      </w:r>
      <w:r w:rsidRPr="00F81F48">
        <w:rPr>
          <w:lang w:eastAsia="vi-VN"/>
        </w:rPr>
        <w:t>một số mục</w:t>
      </w:r>
      <w:r w:rsidR="00832E56" w:rsidRPr="00F81F48">
        <w:rPr>
          <w:lang w:eastAsia="vi-VN"/>
        </w:rPr>
        <w:t xml:space="preserve"> </w:t>
      </w:r>
      <w:r w:rsidRPr="00F81F48">
        <w:rPr>
          <w:lang w:eastAsia="vi-VN"/>
        </w:rPr>
        <w:t>tiêu đã đề ra lúc đầu.</w:t>
      </w:r>
    </w:p>
    <w:p w14:paraId="65D50673" w14:textId="0B256C1E" w:rsidR="00F210C4" w:rsidRPr="00F81F48" w:rsidRDefault="006E1FD1" w:rsidP="00270D35">
      <w:pPr>
        <w:pStyle w:val="Heading2"/>
      </w:pPr>
      <w:r w:rsidRPr="00F81F48">
        <w:t>Hướng phát triển</w:t>
      </w:r>
    </w:p>
    <w:p w14:paraId="2F32E8AB" w14:textId="7B6D7F6B" w:rsidR="006E1FD1" w:rsidRPr="00F81F48" w:rsidRDefault="00F210C4" w:rsidP="00F210C4">
      <w:pPr>
        <w:spacing w:line="240" w:lineRule="auto"/>
        <w:jc w:val="left"/>
        <w:rPr>
          <w:lang w:eastAsia="vi-VN"/>
        </w:rPr>
      </w:pPr>
      <w:r w:rsidRPr="00F81F48">
        <w:rPr>
          <w:lang w:eastAsia="vi-VN"/>
        </w:rPr>
        <w:t>Như đã trình bày ở các phần trước, nhóm nhận định còn rất nhiều việc cần phải làm để hoàn thiện hệ thống quản lý khách sạn. Chính vì vậy nhóm đặt ra mục</w:t>
      </w:r>
      <w:r w:rsidR="00AC6CCF" w:rsidRPr="00F81F48">
        <w:rPr>
          <w:lang w:eastAsia="vi-VN"/>
        </w:rPr>
        <w:t xml:space="preserve"> </w:t>
      </w:r>
      <w:r w:rsidRPr="00F81F48">
        <w:rPr>
          <w:lang w:eastAsia="vi-VN"/>
        </w:rPr>
        <w:t>tiêu để phát triển đề tài trong tương lai như sau:</w:t>
      </w:r>
    </w:p>
    <w:p w14:paraId="32BE2B53" w14:textId="6845621B" w:rsidR="007E1B9D" w:rsidRPr="00F81F48" w:rsidRDefault="000D7819" w:rsidP="007E1B9D">
      <w:pPr>
        <w:pStyle w:val="ListParagraph"/>
        <w:numPr>
          <w:ilvl w:val="0"/>
          <w:numId w:val="42"/>
        </w:numPr>
        <w:spacing w:line="240" w:lineRule="auto"/>
        <w:jc w:val="left"/>
        <w:rPr>
          <w:lang w:eastAsia="vi-VN"/>
        </w:rPr>
      </w:pPr>
      <w:r w:rsidRPr="00F81F48">
        <w:rPr>
          <w:lang w:eastAsia="vi-VN"/>
        </w:rPr>
        <w:t>Đa nền tảng.</w:t>
      </w:r>
    </w:p>
    <w:p w14:paraId="48D1991F" w14:textId="19A9EE53" w:rsidR="000D7819" w:rsidRPr="00F81F48" w:rsidRDefault="00874C5C" w:rsidP="007E1B9D">
      <w:pPr>
        <w:pStyle w:val="ListParagraph"/>
        <w:numPr>
          <w:ilvl w:val="0"/>
          <w:numId w:val="42"/>
        </w:numPr>
        <w:spacing w:line="240" w:lineRule="auto"/>
        <w:jc w:val="left"/>
        <w:rPr>
          <w:lang w:eastAsia="vi-VN"/>
        </w:rPr>
      </w:pPr>
      <w:r w:rsidRPr="00F81F48">
        <w:rPr>
          <w:lang w:eastAsia="vi-VN"/>
        </w:rPr>
        <w:t>Đa ngôn ngữ</w:t>
      </w:r>
    </w:p>
    <w:p w14:paraId="2728B20E" w14:textId="751F4077" w:rsidR="00506861" w:rsidRPr="00F81F48" w:rsidRDefault="00506861" w:rsidP="007E1B9D">
      <w:pPr>
        <w:pStyle w:val="ListParagraph"/>
        <w:numPr>
          <w:ilvl w:val="0"/>
          <w:numId w:val="42"/>
        </w:numPr>
        <w:spacing w:line="240" w:lineRule="auto"/>
        <w:jc w:val="left"/>
        <w:rPr>
          <w:lang w:eastAsia="vi-VN"/>
        </w:rPr>
      </w:pPr>
      <w:r w:rsidRPr="00F81F48">
        <w:rPr>
          <w:lang w:eastAsia="vi-VN"/>
        </w:rPr>
        <w:t>Hoàn thiện các nghiệp vụ:</w:t>
      </w:r>
    </w:p>
    <w:p w14:paraId="4AF917AE" w14:textId="73D78A84" w:rsidR="00506861" w:rsidRPr="00F81F48" w:rsidRDefault="006C3B2C" w:rsidP="00506861">
      <w:pPr>
        <w:pStyle w:val="ListParagraph"/>
        <w:numPr>
          <w:ilvl w:val="1"/>
          <w:numId w:val="42"/>
        </w:numPr>
        <w:spacing w:line="240" w:lineRule="auto"/>
        <w:jc w:val="left"/>
        <w:rPr>
          <w:lang w:eastAsia="vi-VN"/>
        </w:rPr>
      </w:pPr>
      <w:r w:rsidRPr="00F81F48">
        <w:rPr>
          <w:lang w:eastAsia="vi-VN"/>
        </w:rPr>
        <w:t>Xếp phòng lên sơ đồ</w:t>
      </w:r>
    </w:p>
    <w:p w14:paraId="2EE9D0AE" w14:textId="2047F957" w:rsidR="006C3B2C" w:rsidRPr="00F81F48" w:rsidRDefault="006C3B2C" w:rsidP="00506861">
      <w:pPr>
        <w:pStyle w:val="ListParagraph"/>
        <w:numPr>
          <w:ilvl w:val="1"/>
          <w:numId w:val="42"/>
        </w:numPr>
        <w:spacing w:line="240" w:lineRule="auto"/>
        <w:jc w:val="left"/>
        <w:rPr>
          <w:lang w:eastAsia="vi-VN"/>
        </w:rPr>
      </w:pPr>
      <w:r w:rsidRPr="00F81F48">
        <w:rPr>
          <w:lang w:eastAsia="vi-VN"/>
        </w:rPr>
        <w:t>Chấm công</w:t>
      </w:r>
    </w:p>
    <w:p w14:paraId="04353E73" w14:textId="08961D5B" w:rsidR="00F70A48" w:rsidRPr="00F81F48" w:rsidRDefault="00F70A48" w:rsidP="00506861">
      <w:pPr>
        <w:pStyle w:val="ListParagraph"/>
        <w:numPr>
          <w:ilvl w:val="1"/>
          <w:numId w:val="42"/>
        </w:numPr>
        <w:spacing w:line="240" w:lineRule="auto"/>
        <w:jc w:val="left"/>
        <w:rPr>
          <w:lang w:eastAsia="vi-VN"/>
        </w:rPr>
      </w:pPr>
      <w:r w:rsidRPr="00F81F48">
        <w:rPr>
          <w:lang w:eastAsia="vi-VN"/>
        </w:rPr>
        <w:t>Quản lý chuyển phòng</w:t>
      </w:r>
    </w:p>
    <w:p w14:paraId="01F0E7DB" w14:textId="6F915A48" w:rsidR="00F70A48" w:rsidRPr="00F81F48" w:rsidRDefault="00AF2526" w:rsidP="00506861">
      <w:pPr>
        <w:pStyle w:val="ListParagraph"/>
        <w:numPr>
          <w:ilvl w:val="1"/>
          <w:numId w:val="42"/>
        </w:numPr>
        <w:spacing w:line="240" w:lineRule="auto"/>
        <w:jc w:val="left"/>
        <w:rPr>
          <w:lang w:eastAsia="vi-VN"/>
        </w:rPr>
      </w:pPr>
      <w:r w:rsidRPr="00F81F48">
        <w:rPr>
          <w:lang w:eastAsia="vi-VN"/>
        </w:rPr>
        <w:t>Theo dõi nhật ký khách hàng sử dụng phòng</w:t>
      </w:r>
    </w:p>
    <w:p w14:paraId="3F46D592" w14:textId="5053F0CB" w:rsidR="00B548BE" w:rsidRPr="00F81F48" w:rsidRDefault="00B548BE" w:rsidP="00506861">
      <w:pPr>
        <w:pStyle w:val="ListParagraph"/>
        <w:numPr>
          <w:ilvl w:val="1"/>
          <w:numId w:val="42"/>
        </w:numPr>
        <w:spacing w:line="240" w:lineRule="auto"/>
        <w:jc w:val="left"/>
        <w:rPr>
          <w:lang w:eastAsia="vi-VN"/>
        </w:rPr>
      </w:pPr>
      <w:r w:rsidRPr="00F81F48">
        <w:rPr>
          <w:lang w:eastAsia="vi-VN"/>
        </w:rPr>
        <w:t>Gộp hóa đơn</w:t>
      </w:r>
    </w:p>
    <w:p w14:paraId="3F497C8E" w14:textId="0FAB647F" w:rsidR="00A16364" w:rsidRPr="00F81F48" w:rsidRDefault="004E4FC4" w:rsidP="00506861">
      <w:pPr>
        <w:pStyle w:val="ListParagraph"/>
        <w:numPr>
          <w:ilvl w:val="1"/>
          <w:numId w:val="42"/>
        </w:numPr>
        <w:spacing w:line="240" w:lineRule="auto"/>
        <w:jc w:val="left"/>
        <w:rPr>
          <w:lang w:eastAsia="vi-VN"/>
        </w:rPr>
      </w:pPr>
      <w:r w:rsidRPr="00F81F48">
        <w:rPr>
          <w:lang w:eastAsia="vi-VN"/>
        </w:rPr>
        <w:t>Sử dụng nhiều loại tiền tệ</w:t>
      </w:r>
    </w:p>
    <w:p w14:paraId="42237B55" w14:textId="5CFD8D9A" w:rsidR="00D2669A" w:rsidRPr="00F81F48" w:rsidRDefault="00D2669A">
      <w:pPr>
        <w:spacing w:line="240" w:lineRule="auto"/>
        <w:jc w:val="left"/>
        <w:rPr>
          <w:lang w:eastAsia="vi-VN"/>
        </w:rPr>
      </w:pPr>
      <w:r w:rsidRPr="00F81F48">
        <w:rPr>
          <w:lang w:eastAsia="vi-VN"/>
        </w:rPr>
        <w:br w:type="page"/>
      </w:r>
    </w:p>
    <w:p w14:paraId="54486985" w14:textId="7A242274" w:rsidR="000450D9" w:rsidRPr="00F81F48" w:rsidRDefault="000450D9" w:rsidP="000450D9">
      <w:pPr>
        <w:pStyle w:val="Heading1"/>
        <w:rPr>
          <w:i/>
        </w:rPr>
      </w:pPr>
      <w:bookmarkStart w:id="87" w:name="_Toc508892398"/>
      <w:bookmarkStart w:id="88" w:name="_Toc515723863"/>
      <w:r w:rsidRPr="00F81F48">
        <w:rPr>
          <w:i/>
          <w:lang w:val="en-US"/>
        </w:rPr>
        <w:lastRenderedPageBreak/>
        <w:t>Phụ lục</w:t>
      </w:r>
      <w:bookmarkEnd w:id="87"/>
      <w:bookmarkEnd w:id="88"/>
    </w:p>
    <w:p w14:paraId="31E853F6" w14:textId="39BAEE10" w:rsidR="00E82E8D" w:rsidRPr="00F81F48" w:rsidRDefault="000450D9" w:rsidP="00E82E8D">
      <w:pPr>
        <w:pStyle w:val="Heading2"/>
        <w:rPr>
          <w:i/>
        </w:rPr>
      </w:pPr>
      <w:bookmarkStart w:id="89" w:name="_Toc515723864"/>
      <w:bookmarkStart w:id="90" w:name="_Ref508891773"/>
      <w:bookmarkStart w:id="91" w:name="_Toc508892399"/>
      <w:r w:rsidRPr="00F81F48">
        <w:rPr>
          <w:i/>
        </w:rPr>
        <w:t>Kế hoạch phỏng vấn</w:t>
      </w:r>
      <w:bookmarkEnd w:id="89"/>
      <w:r w:rsidRPr="00F81F48">
        <w:rPr>
          <w:i/>
        </w:rPr>
        <w:t xml:space="preserve"> </w:t>
      </w:r>
      <w:bookmarkEnd w:id="90"/>
      <w:bookmarkEnd w:id="91"/>
    </w:p>
    <w:p w14:paraId="534BAD8F" w14:textId="546B5D8D" w:rsidR="00766624" w:rsidRPr="00F81F48" w:rsidRDefault="00766624" w:rsidP="00766624">
      <w:pPr>
        <w:jc w:val="center"/>
        <w:rPr>
          <w:lang w:eastAsia="vi-VN"/>
        </w:rPr>
      </w:pPr>
      <w:r w:rsidRPr="00F81F48">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F81F48" w14:paraId="49E5345E" w14:textId="77777777" w:rsidTr="00154B07">
        <w:trPr>
          <w:trHeight w:val="1532"/>
        </w:trPr>
        <w:tc>
          <w:tcPr>
            <w:tcW w:w="6082" w:type="dxa"/>
            <w:gridSpan w:val="3"/>
            <w:tcBorders>
              <w:right w:val="nil"/>
            </w:tcBorders>
            <w:vAlign w:val="center"/>
          </w:tcPr>
          <w:p w14:paraId="2A4AF82E" w14:textId="77777777" w:rsidR="00E82E8D" w:rsidRPr="00F81F48" w:rsidRDefault="00E82E8D" w:rsidP="004A657A">
            <w:pPr>
              <w:jc w:val="left"/>
              <w:rPr>
                <w:rFonts w:cs="Times New Roman"/>
                <w:b/>
              </w:rPr>
            </w:pPr>
            <w:r w:rsidRPr="00F81F48">
              <w:rPr>
                <w:rFonts w:cs="Times New Roman"/>
                <w:b/>
              </w:rPr>
              <w:t>Kế hoạch phỏng vấn tổng quan</w:t>
            </w:r>
          </w:p>
          <w:p w14:paraId="191FC339" w14:textId="77777777" w:rsidR="00E82E8D" w:rsidRPr="00F81F48" w:rsidRDefault="00E82E8D" w:rsidP="004A657A">
            <w:pPr>
              <w:jc w:val="left"/>
              <w:rPr>
                <w:rFonts w:cs="Times New Roman"/>
              </w:rPr>
            </w:pPr>
            <w:r w:rsidRPr="00F81F48">
              <w:rPr>
                <w:rFonts w:cs="Times New Roman"/>
                <w:i/>
              </w:rPr>
              <w:t>Hệ thống:</w:t>
            </w:r>
            <w:r w:rsidRPr="00F81F48">
              <w:rPr>
                <w:rFonts w:cs="Times New Roman"/>
              </w:rPr>
              <w:t xml:space="preserve"> </w:t>
            </w:r>
            <w:r w:rsidRPr="00F81F48">
              <w:rPr>
                <w:rFonts w:cs="Times New Roman"/>
                <w:i/>
              </w:rPr>
              <w:t>Quản lý khách sạn</w:t>
            </w:r>
          </w:p>
          <w:p w14:paraId="72911242" w14:textId="77777777" w:rsidR="00E82E8D" w:rsidRPr="00F81F48" w:rsidRDefault="00E82E8D" w:rsidP="004A657A">
            <w:pPr>
              <w:jc w:val="left"/>
              <w:rPr>
                <w:rFonts w:cs="Times New Roman"/>
              </w:rPr>
            </w:pPr>
            <w:r w:rsidRPr="00F81F48">
              <w:rPr>
                <w:rFonts w:cs="Times New Roman"/>
                <w:i/>
              </w:rPr>
              <w:t>Người lập:</w:t>
            </w:r>
            <w:r w:rsidRPr="00F81F48">
              <w:rPr>
                <w:rFonts w:cs="Times New Roman"/>
              </w:rPr>
              <w:t xml:space="preserve"> </w:t>
            </w:r>
            <w:r w:rsidRPr="00F81F48">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F81F48" w:rsidRDefault="00E82E8D" w:rsidP="004A657A">
            <w:pPr>
              <w:jc w:val="left"/>
              <w:rPr>
                <w:rFonts w:cs="Times New Roman"/>
              </w:rPr>
            </w:pPr>
          </w:p>
          <w:p w14:paraId="52B8C01D" w14:textId="77777777" w:rsidR="00E82E8D" w:rsidRPr="00F81F48" w:rsidRDefault="00E82E8D" w:rsidP="004A657A">
            <w:pPr>
              <w:jc w:val="left"/>
              <w:rPr>
                <w:rFonts w:cs="Times New Roman"/>
              </w:rPr>
            </w:pPr>
          </w:p>
          <w:p w14:paraId="14AF057C" w14:textId="77777777" w:rsidR="00E82E8D" w:rsidRPr="00F81F48" w:rsidRDefault="00E82E8D" w:rsidP="004A657A">
            <w:pPr>
              <w:jc w:val="left"/>
              <w:rPr>
                <w:rFonts w:cs="Times New Roman"/>
                <w:i/>
              </w:rPr>
            </w:pPr>
            <w:r w:rsidRPr="00F81F48">
              <w:rPr>
                <w:rFonts w:cs="Times New Roman"/>
                <w:i/>
              </w:rPr>
              <w:t>Ngày lập: 17/3/2018</w:t>
            </w:r>
          </w:p>
          <w:p w14:paraId="19721D92" w14:textId="77777777" w:rsidR="00E82E8D" w:rsidRPr="00F81F48" w:rsidRDefault="00E82E8D" w:rsidP="004A657A">
            <w:pPr>
              <w:jc w:val="left"/>
              <w:rPr>
                <w:rFonts w:cs="Times New Roman"/>
                <w:i/>
              </w:rPr>
            </w:pPr>
          </w:p>
        </w:tc>
      </w:tr>
      <w:tr w:rsidR="00E82E8D" w:rsidRPr="00F81F48" w14:paraId="295A238B" w14:textId="77777777" w:rsidTr="00154B07">
        <w:trPr>
          <w:trHeight w:val="252"/>
        </w:trPr>
        <w:tc>
          <w:tcPr>
            <w:tcW w:w="643" w:type="dxa"/>
            <w:vAlign w:val="center"/>
          </w:tcPr>
          <w:p w14:paraId="7916DB2D" w14:textId="77777777" w:rsidR="00E82E8D" w:rsidRPr="00F81F48" w:rsidRDefault="00E82E8D" w:rsidP="00C3676E">
            <w:pPr>
              <w:spacing w:line="240" w:lineRule="auto"/>
              <w:jc w:val="left"/>
              <w:rPr>
                <w:rFonts w:cs="Times New Roman"/>
                <w:i/>
              </w:rPr>
            </w:pPr>
            <w:r w:rsidRPr="00F81F48">
              <w:rPr>
                <w:rFonts w:cs="Times New Roman"/>
                <w:i/>
              </w:rPr>
              <w:t>STT</w:t>
            </w:r>
          </w:p>
        </w:tc>
        <w:tc>
          <w:tcPr>
            <w:tcW w:w="2532" w:type="dxa"/>
            <w:vAlign w:val="center"/>
          </w:tcPr>
          <w:p w14:paraId="7CE3562A" w14:textId="77777777" w:rsidR="00E82E8D" w:rsidRPr="00F81F48" w:rsidRDefault="00E82E8D" w:rsidP="00C3676E">
            <w:pPr>
              <w:spacing w:line="240" w:lineRule="auto"/>
              <w:jc w:val="left"/>
              <w:rPr>
                <w:rFonts w:cs="Times New Roman"/>
                <w:i/>
              </w:rPr>
            </w:pPr>
            <w:r w:rsidRPr="00F81F48">
              <w:rPr>
                <w:rFonts w:cs="Times New Roman"/>
                <w:i/>
              </w:rPr>
              <w:t>Chủ đề</w:t>
            </w:r>
          </w:p>
        </w:tc>
        <w:tc>
          <w:tcPr>
            <w:tcW w:w="2907" w:type="dxa"/>
            <w:vAlign w:val="center"/>
          </w:tcPr>
          <w:p w14:paraId="386D7D2C" w14:textId="77777777" w:rsidR="00E82E8D" w:rsidRPr="00F81F48" w:rsidRDefault="00E82E8D" w:rsidP="00C3676E">
            <w:pPr>
              <w:spacing w:line="240" w:lineRule="auto"/>
              <w:jc w:val="left"/>
              <w:rPr>
                <w:rFonts w:cs="Times New Roman"/>
                <w:i/>
              </w:rPr>
            </w:pPr>
            <w:r w:rsidRPr="00F81F48">
              <w:rPr>
                <w:rFonts w:cs="Times New Roman"/>
                <w:i/>
              </w:rPr>
              <w:t>Yêu cầu</w:t>
            </w:r>
          </w:p>
        </w:tc>
        <w:tc>
          <w:tcPr>
            <w:tcW w:w="1635" w:type="dxa"/>
            <w:tcBorders>
              <w:top w:val="single" w:sz="4" w:space="0" w:color="auto"/>
            </w:tcBorders>
            <w:vAlign w:val="center"/>
          </w:tcPr>
          <w:p w14:paraId="5B67DAD2" w14:textId="77777777" w:rsidR="00E82E8D" w:rsidRPr="00F81F48" w:rsidRDefault="00E82E8D" w:rsidP="00C3676E">
            <w:pPr>
              <w:spacing w:line="240" w:lineRule="auto"/>
              <w:jc w:val="left"/>
              <w:rPr>
                <w:rFonts w:cs="Times New Roman"/>
                <w:i/>
              </w:rPr>
            </w:pPr>
            <w:r w:rsidRPr="00F81F48">
              <w:rPr>
                <w:rFonts w:cs="Times New Roman"/>
                <w:i/>
              </w:rPr>
              <w:t>Ngày bắt đầu</w:t>
            </w:r>
          </w:p>
        </w:tc>
        <w:tc>
          <w:tcPr>
            <w:tcW w:w="1721" w:type="dxa"/>
            <w:tcBorders>
              <w:top w:val="single" w:sz="4" w:space="0" w:color="auto"/>
            </w:tcBorders>
            <w:vAlign w:val="center"/>
          </w:tcPr>
          <w:p w14:paraId="3A42A253" w14:textId="77777777" w:rsidR="00E82E8D" w:rsidRPr="00F81F48" w:rsidRDefault="00E82E8D" w:rsidP="00C3676E">
            <w:pPr>
              <w:spacing w:line="240" w:lineRule="auto"/>
              <w:jc w:val="left"/>
              <w:rPr>
                <w:rFonts w:cs="Times New Roman"/>
                <w:i/>
              </w:rPr>
            </w:pPr>
            <w:r w:rsidRPr="00F81F48">
              <w:rPr>
                <w:rFonts w:cs="Times New Roman"/>
                <w:i/>
              </w:rPr>
              <w:t>Ngày kết thúc</w:t>
            </w:r>
          </w:p>
        </w:tc>
      </w:tr>
      <w:tr w:rsidR="00E82E8D" w:rsidRPr="00F81F48" w14:paraId="69C9678E" w14:textId="77777777" w:rsidTr="00154B07">
        <w:trPr>
          <w:trHeight w:val="1137"/>
        </w:trPr>
        <w:tc>
          <w:tcPr>
            <w:tcW w:w="643" w:type="dxa"/>
            <w:vAlign w:val="center"/>
          </w:tcPr>
          <w:p w14:paraId="021259BA" w14:textId="77777777" w:rsidR="00E82E8D" w:rsidRPr="00F81F48" w:rsidRDefault="00E82E8D" w:rsidP="004A657A">
            <w:pPr>
              <w:jc w:val="left"/>
              <w:rPr>
                <w:rFonts w:cs="Times New Roman"/>
              </w:rPr>
            </w:pPr>
            <w:r w:rsidRPr="00F81F48">
              <w:rPr>
                <w:rFonts w:cs="Times New Roman"/>
              </w:rPr>
              <w:t>1</w:t>
            </w:r>
          </w:p>
        </w:tc>
        <w:tc>
          <w:tcPr>
            <w:tcW w:w="2532" w:type="dxa"/>
            <w:vAlign w:val="center"/>
          </w:tcPr>
          <w:p w14:paraId="1508D9F6" w14:textId="77777777" w:rsidR="00E82E8D" w:rsidRPr="00F81F48" w:rsidRDefault="00E82E8D" w:rsidP="004A657A">
            <w:pPr>
              <w:jc w:val="left"/>
              <w:rPr>
                <w:rFonts w:cs="Times New Roman"/>
              </w:rPr>
            </w:pPr>
            <w:r w:rsidRPr="00F81F48">
              <w:rPr>
                <w:rFonts w:cs="Times New Roman"/>
              </w:rPr>
              <w:t>Qui trình đặt phòng, thuê phòng, sử dụng dịch vụ.</w:t>
            </w:r>
          </w:p>
        </w:tc>
        <w:tc>
          <w:tcPr>
            <w:tcW w:w="2907" w:type="dxa"/>
            <w:vAlign w:val="center"/>
          </w:tcPr>
          <w:p w14:paraId="0F9E7E5A" w14:textId="77777777" w:rsidR="00E82E8D" w:rsidRPr="00F81F48" w:rsidRDefault="00E82E8D" w:rsidP="004A657A">
            <w:pPr>
              <w:jc w:val="left"/>
              <w:rPr>
                <w:rFonts w:cs="Times New Roman"/>
              </w:rPr>
            </w:pPr>
            <w:r w:rsidRPr="00F81F48">
              <w:rPr>
                <w:rFonts w:cs="Times New Roman"/>
              </w:rPr>
              <w:t>Nắm rõ toàn bộ  qui trình đặt phòng và tiến hành thuê phòng tại khách sạn.</w:t>
            </w:r>
          </w:p>
        </w:tc>
        <w:tc>
          <w:tcPr>
            <w:tcW w:w="1635" w:type="dxa"/>
            <w:vAlign w:val="center"/>
          </w:tcPr>
          <w:p w14:paraId="4E61EDDA" w14:textId="77777777" w:rsidR="00E82E8D" w:rsidRPr="00F81F48" w:rsidRDefault="00E82E8D" w:rsidP="004A657A">
            <w:pPr>
              <w:jc w:val="left"/>
              <w:rPr>
                <w:rFonts w:cs="Times New Roman"/>
              </w:rPr>
            </w:pPr>
            <w:r w:rsidRPr="00F81F48">
              <w:rPr>
                <w:rFonts w:cs="Times New Roman"/>
              </w:rPr>
              <w:t>18/3/2018</w:t>
            </w:r>
          </w:p>
        </w:tc>
        <w:tc>
          <w:tcPr>
            <w:tcW w:w="1721" w:type="dxa"/>
            <w:vAlign w:val="center"/>
          </w:tcPr>
          <w:p w14:paraId="1DEEB604" w14:textId="77777777" w:rsidR="00E82E8D" w:rsidRPr="00F81F48" w:rsidRDefault="00E82E8D" w:rsidP="004A657A">
            <w:pPr>
              <w:jc w:val="left"/>
              <w:rPr>
                <w:rFonts w:cs="Times New Roman"/>
              </w:rPr>
            </w:pPr>
            <w:r w:rsidRPr="00F81F48">
              <w:rPr>
                <w:rFonts w:cs="Times New Roman"/>
              </w:rPr>
              <w:t>18/3/2018</w:t>
            </w:r>
          </w:p>
        </w:tc>
      </w:tr>
      <w:tr w:rsidR="00E82E8D" w:rsidRPr="00F81F48" w14:paraId="3A65D248" w14:textId="77777777" w:rsidTr="00154B07">
        <w:trPr>
          <w:trHeight w:val="1532"/>
        </w:trPr>
        <w:tc>
          <w:tcPr>
            <w:tcW w:w="643" w:type="dxa"/>
            <w:vAlign w:val="center"/>
          </w:tcPr>
          <w:p w14:paraId="6E96A3F3" w14:textId="77777777" w:rsidR="00E82E8D" w:rsidRPr="00F81F48" w:rsidRDefault="00E82E8D" w:rsidP="004A657A">
            <w:pPr>
              <w:jc w:val="left"/>
              <w:rPr>
                <w:rFonts w:cs="Times New Roman"/>
              </w:rPr>
            </w:pPr>
            <w:r w:rsidRPr="00F81F48">
              <w:rPr>
                <w:rFonts w:cs="Times New Roman"/>
              </w:rPr>
              <w:t>2</w:t>
            </w:r>
          </w:p>
        </w:tc>
        <w:tc>
          <w:tcPr>
            <w:tcW w:w="2532" w:type="dxa"/>
            <w:vAlign w:val="center"/>
          </w:tcPr>
          <w:p w14:paraId="241C9AAA" w14:textId="77777777" w:rsidR="00E82E8D" w:rsidRPr="00F81F48" w:rsidRDefault="00E82E8D" w:rsidP="004A657A">
            <w:pPr>
              <w:jc w:val="left"/>
              <w:rPr>
                <w:rFonts w:cs="Times New Roman"/>
              </w:rPr>
            </w:pPr>
            <w:r w:rsidRPr="00F81F48">
              <w:rPr>
                <w:rFonts w:cs="Times New Roman"/>
              </w:rPr>
              <w:t>Qui trình trả phòng và lập hóa đơn thanh toán.</w:t>
            </w:r>
          </w:p>
        </w:tc>
        <w:tc>
          <w:tcPr>
            <w:tcW w:w="2907" w:type="dxa"/>
            <w:vAlign w:val="center"/>
          </w:tcPr>
          <w:p w14:paraId="7866291F" w14:textId="77777777" w:rsidR="00E82E8D" w:rsidRPr="00F81F48" w:rsidRDefault="00E82E8D" w:rsidP="004A657A">
            <w:pPr>
              <w:jc w:val="left"/>
              <w:rPr>
                <w:rFonts w:cs="Times New Roman"/>
              </w:rPr>
            </w:pPr>
            <w:r w:rsidRPr="00F81F48">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F81F48" w:rsidRDefault="00E82E8D" w:rsidP="004A657A">
            <w:pPr>
              <w:jc w:val="left"/>
              <w:rPr>
                <w:rFonts w:cs="Times New Roman"/>
              </w:rPr>
            </w:pPr>
            <w:r w:rsidRPr="00F81F48">
              <w:rPr>
                <w:rFonts w:cs="Times New Roman"/>
              </w:rPr>
              <w:t>18/3/2018</w:t>
            </w:r>
          </w:p>
        </w:tc>
        <w:tc>
          <w:tcPr>
            <w:tcW w:w="1721" w:type="dxa"/>
            <w:vAlign w:val="center"/>
          </w:tcPr>
          <w:p w14:paraId="1924F8B4" w14:textId="77777777" w:rsidR="00E82E8D" w:rsidRPr="00F81F48" w:rsidRDefault="00E82E8D" w:rsidP="004A657A">
            <w:pPr>
              <w:jc w:val="left"/>
              <w:rPr>
                <w:rFonts w:cs="Times New Roman"/>
              </w:rPr>
            </w:pPr>
            <w:r w:rsidRPr="00F81F48">
              <w:rPr>
                <w:rFonts w:cs="Times New Roman"/>
              </w:rPr>
              <w:t>18/3/2018</w:t>
            </w:r>
          </w:p>
        </w:tc>
      </w:tr>
      <w:tr w:rsidR="00E82E8D" w:rsidRPr="00F81F48" w14:paraId="247E8A0E" w14:textId="77777777" w:rsidTr="00154B07">
        <w:trPr>
          <w:trHeight w:val="1911"/>
        </w:trPr>
        <w:tc>
          <w:tcPr>
            <w:tcW w:w="643" w:type="dxa"/>
            <w:vAlign w:val="center"/>
          </w:tcPr>
          <w:p w14:paraId="6F40EA2C" w14:textId="77777777" w:rsidR="00E82E8D" w:rsidRPr="00F81F48" w:rsidRDefault="00E82E8D" w:rsidP="004A657A">
            <w:pPr>
              <w:jc w:val="left"/>
              <w:rPr>
                <w:rFonts w:cs="Times New Roman"/>
              </w:rPr>
            </w:pPr>
            <w:r w:rsidRPr="00F81F48">
              <w:rPr>
                <w:rFonts w:cs="Times New Roman"/>
              </w:rPr>
              <w:t>3</w:t>
            </w:r>
          </w:p>
        </w:tc>
        <w:tc>
          <w:tcPr>
            <w:tcW w:w="2532" w:type="dxa"/>
            <w:vAlign w:val="center"/>
          </w:tcPr>
          <w:p w14:paraId="286487E8" w14:textId="77777777" w:rsidR="00E82E8D" w:rsidRPr="00F81F48" w:rsidRDefault="00E82E8D" w:rsidP="004A657A">
            <w:pPr>
              <w:jc w:val="left"/>
              <w:rPr>
                <w:rFonts w:cs="Times New Roman"/>
              </w:rPr>
            </w:pPr>
            <w:r w:rsidRPr="00F81F48">
              <w:rPr>
                <w:rFonts w:cs="Times New Roman"/>
              </w:rPr>
              <w:t>Cách thức quản lý cơ sở vật chất, phòng, các dịch vụ trong khách sạn</w:t>
            </w:r>
          </w:p>
        </w:tc>
        <w:tc>
          <w:tcPr>
            <w:tcW w:w="2907" w:type="dxa"/>
            <w:vAlign w:val="center"/>
          </w:tcPr>
          <w:p w14:paraId="33BE94BE" w14:textId="77777777" w:rsidR="00E82E8D" w:rsidRPr="00F81F48" w:rsidRDefault="00E82E8D" w:rsidP="004A657A">
            <w:pPr>
              <w:jc w:val="left"/>
              <w:rPr>
                <w:rFonts w:cs="Times New Roman"/>
              </w:rPr>
            </w:pPr>
            <w:r w:rsidRPr="00F81F48">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F81F48" w:rsidRDefault="00E82E8D" w:rsidP="004A657A">
            <w:pPr>
              <w:jc w:val="left"/>
              <w:rPr>
                <w:rFonts w:cs="Times New Roman"/>
              </w:rPr>
            </w:pPr>
            <w:r w:rsidRPr="00F81F48">
              <w:rPr>
                <w:rFonts w:cs="Times New Roman"/>
              </w:rPr>
              <w:t>19/3/2018</w:t>
            </w:r>
          </w:p>
        </w:tc>
        <w:tc>
          <w:tcPr>
            <w:tcW w:w="1721" w:type="dxa"/>
            <w:vAlign w:val="center"/>
          </w:tcPr>
          <w:p w14:paraId="57B3B6F4" w14:textId="77777777" w:rsidR="00E82E8D" w:rsidRPr="00F81F48" w:rsidRDefault="00E82E8D" w:rsidP="004A657A">
            <w:pPr>
              <w:jc w:val="left"/>
              <w:rPr>
                <w:rFonts w:cs="Times New Roman"/>
              </w:rPr>
            </w:pPr>
            <w:r w:rsidRPr="00F81F48">
              <w:rPr>
                <w:rFonts w:cs="Times New Roman"/>
              </w:rPr>
              <w:t>19/3/2018</w:t>
            </w:r>
          </w:p>
        </w:tc>
      </w:tr>
      <w:tr w:rsidR="00E82E8D" w:rsidRPr="00F81F48" w14:paraId="0FAD0F81" w14:textId="77777777" w:rsidTr="00154B07">
        <w:trPr>
          <w:trHeight w:val="1927"/>
        </w:trPr>
        <w:tc>
          <w:tcPr>
            <w:tcW w:w="643" w:type="dxa"/>
            <w:vAlign w:val="center"/>
          </w:tcPr>
          <w:p w14:paraId="258305A4" w14:textId="77777777" w:rsidR="00E82E8D" w:rsidRPr="00F81F48" w:rsidRDefault="00E82E8D" w:rsidP="004A657A">
            <w:pPr>
              <w:jc w:val="left"/>
              <w:rPr>
                <w:rFonts w:cs="Times New Roman"/>
              </w:rPr>
            </w:pPr>
            <w:r w:rsidRPr="00F81F48">
              <w:rPr>
                <w:rFonts w:cs="Times New Roman"/>
              </w:rPr>
              <w:t>4</w:t>
            </w:r>
          </w:p>
        </w:tc>
        <w:tc>
          <w:tcPr>
            <w:tcW w:w="2532" w:type="dxa"/>
            <w:vAlign w:val="center"/>
          </w:tcPr>
          <w:p w14:paraId="2E7C3427" w14:textId="77777777" w:rsidR="00E82E8D" w:rsidRPr="00F81F48" w:rsidRDefault="00E82E8D" w:rsidP="004A657A">
            <w:pPr>
              <w:jc w:val="left"/>
              <w:rPr>
                <w:rFonts w:cs="Times New Roman"/>
              </w:rPr>
            </w:pPr>
            <w:r w:rsidRPr="00F81F48">
              <w:rPr>
                <w:rFonts w:cs="Times New Roman"/>
              </w:rPr>
              <w:t>Các chiến lược kinh doanh của khách sạn</w:t>
            </w:r>
          </w:p>
        </w:tc>
        <w:tc>
          <w:tcPr>
            <w:tcW w:w="2907" w:type="dxa"/>
            <w:vAlign w:val="center"/>
          </w:tcPr>
          <w:p w14:paraId="6DE99242" w14:textId="77777777" w:rsidR="00E82E8D" w:rsidRPr="00F81F48" w:rsidRDefault="00E82E8D" w:rsidP="004A657A">
            <w:pPr>
              <w:jc w:val="left"/>
              <w:rPr>
                <w:rFonts w:cs="Times New Roman"/>
              </w:rPr>
            </w:pPr>
            <w:r w:rsidRPr="00F81F48">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F81F48" w:rsidRDefault="00E82E8D" w:rsidP="004A657A">
            <w:pPr>
              <w:jc w:val="left"/>
              <w:rPr>
                <w:rFonts w:cs="Times New Roman"/>
              </w:rPr>
            </w:pPr>
            <w:r w:rsidRPr="00F81F48">
              <w:rPr>
                <w:rFonts w:cs="Times New Roman"/>
              </w:rPr>
              <w:t>20/3/2018</w:t>
            </w:r>
          </w:p>
        </w:tc>
        <w:tc>
          <w:tcPr>
            <w:tcW w:w="1721" w:type="dxa"/>
            <w:vAlign w:val="center"/>
          </w:tcPr>
          <w:p w14:paraId="01B81FEA" w14:textId="77777777" w:rsidR="00E82E8D" w:rsidRPr="00F81F48" w:rsidRDefault="00E82E8D" w:rsidP="004A657A">
            <w:pPr>
              <w:jc w:val="left"/>
              <w:rPr>
                <w:rFonts w:cs="Times New Roman"/>
              </w:rPr>
            </w:pPr>
            <w:r w:rsidRPr="00F81F48">
              <w:rPr>
                <w:rFonts w:cs="Times New Roman"/>
              </w:rPr>
              <w:t>20/3/2018</w:t>
            </w:r>
          </w:p>
        </w:tc>
      </w:tr>
      <w:tr w:rsidR="00E82E8D" w:rsidRPr="00F81F48" w14:paraId="535AD442" w14:textId="77777777" w:rsidTr="00154B07">
        <w:trPr>
          <w:trHeight w:val="1911"/>
        </w:trPr>
        <w:tc>
          <w:tcPr>
            <w:tcW w:w="643" w:type="dxa"/>
            <w:vAlign w:val="center"/>
          </w:tcPr>
          <w:p w14:paraId="7D3883E1" w14:textId="77777777" w:rsidR="00E82E8D" w:rsidRPr="00F81F48" w:rsidRDefault="00E82E8D" w:rsidP="004A657A">
            <w:pPr>
              <w:jc w:val="left"/>
              <w:rPr>
                <w:rFonts w:cs="Times New Roman"/>
              </w:rPr>
            </w:pPr>
            <w:r w:rsidRPr="00F81F48">
              <w:rPr>
                <w:rFonts w:cs="Times New Roman"/>
              </w:rPr>
              <w:t>5</w:t>
            </w:r>
          </w:p>
        </w:tc>
        <w:tc>
          <w:tcPr>
            <w:tcW w:w="2532" w:type="dxa"/>
            <w:vAlign w:val="center"/>
          </w:tcPr>
          <w:p w14:paraId="7C285289" w14:textId="77777777" w:rsidR="00E82E8D" w:rsidRPr="00F81F48" w:rsidRDefault="00E82E8D" w:rsidP="004A657A">
            <w:pPr>
              <w:jc w:val="left"/>
              <w:rPr>
                <w:rFonts w:cs="Times New Roman"/>
              </w:rPr>
            </w:pPr>
            <w:r w:rsidRPr="00F81F48">
              <w:rPr>
                <w:rFonts w:cs="Times New Roman"/>
              </w:rPr>
              <w:t>Quản lý nhân viên trong khách sạn</w:t>
            </w:r>
          </w:p>
        </w:tc>
        <w:tc>
          <w:tcPr>
            <w:tcW w:w="2907" w:type="dxa"/>
            <w:vAlign w:val="center"/>
          </w:tcPr>
          <w:p w14:paraId="31F33F17" w14:textId="77777777" w:rsidR="00E82E8D" w:rsidRPr="00F81F48" w:rsidRDefault="00E82E8D" w:rsidP="004A657A">
            <w:pPr>
              <w:jc w:val="left"/>
              <w:rPr>
                <w:rFonts w:cs="Times New Roman"/>
              </w:rPr>
            </w:pPr>
            <w:r w:rsidRPr="00F81F48">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F81F48" w:rsidRDefault="00E82E8D" w:rsidP="004A657A">
            <w:pPr>
              <w:jc w:val="left"/>
              <w:rPr>
                <w:rFonts w:cs="Times New Roman"/>
              </w:rPr>
            </w:pPr>
            <w:r w:rsidRPr="00F81F48">
              <w:rPr>
                <w:rFonts w:cs="Times New Roman"/>
              </w:rPr>
              <w:t>20/3/2018</w:t>
            </w:r>
          </w:p>
        </w:tc>
        <w:tc>
          <w:tcPr>
            <w:tcW w:w="1721" w:type="dxa"/>
            <w:vAlign w:val="center"/>
          </w:tcPr>
          <w:p w14:paraId="29DE61CE" w14:textId="77777777" w:rsidR="00E82E8D" w:rsidRPr="00F81F48" w:rsidRDefault="00E82E8D" w:rsidP="004A657A">
            <w:pPr>
              <w:jc w:val="left"/>
              <w:rPr>
                <w:rFonts w:cs="Times New Roman"/>
              </w:rPr>
            </w:pPr>
            <w:r w:rsidRPr="00F81F48">
              <w:rPr>
                <w:rFonts w:cs="Times New Roman"/>
              </w:rPr>
              <w:t>20/3/2018</w:t>
            </w:r>
          </w:p>
        </w:tc>
      </w:tr>
      <w:tr w:rsidR="00E82E8D" w:rsidRPr="00F81F48" w14:paraId="2498A52F" w14:textId="77777777" w:rsidTr="00154B07">
        <w:trPr>
          <w:trHeight w:val="1516"/>
        </w:trPr>
        <w:tc>
          <w:tcPr>
            <w:tcW w:w="643" w:type="dxa"/>
            <w:vAlign w:val="center"/>
          </w:tcPr>
          <w:p w14:paraId="5E8DB933" w14:textId="77777777" w:rsidR="00E82E8D" w:rsidRPr="00F81F48" w:rsidRDefault="00E82E8D" w:rsidP="004A657A">
            <w:pPr>
              <w:jc w:val="left"/>
              <w:rPr>
                <w:rFonts w:cs="Times New Roman"/>
              </w:rPr>
            </w:pPr>
            <w:r w:rsidRPr="00F81F48">
              <w:rPr>
                <w:rFonts w:cs="Times New Roman"/>
              </w:rPr>
              <w:t>6</w:t>
            </w:r>
          </w:p>
        </w:tc>
        <w:tc>
          <w:tcPr>
            <w:tcW w:w="2532" w:type="dxa"/>
            <w:vAlign w:val="center"/>
          </w:tcPr>
          <w:p w14:paraId="7E06AF77" w14:textId="77777777" w:rsidR="00E82E8D" w:rsidRPr="00F81F48" w:rsidRDefault="00E82E8D" w:rsidP="004A657A">
            <w:pPr>
              <w:jc w:val="left"/>
              <w:rPr>
                <w:rFonts w:cs="Times New Roman"/>
              </w:rPr>
            </w:pPr>
            <w:r w:rsidRPr="00F81F48">
              <w:rPr>
                <w:rFonts w:cs="Times New Roman"/>
              </w:rPr>
              <w:t>Hệ thống máy móc, phần mềm</w:t>
            </w:r>
          </w:p>
        </w:tc>
        <w:tc>
          <w:tcPr>
            <w:tcW w:w="2907" w:type="dxa"/>
            <w:vAlign w:val="center"/>
          </w:tcPr>
          <w:p w14:paraId="6186758B" w14:textId="77777777" w:rsidR="00E82E8D" w:rsidRPr="00F81F48" w:rsidRDefault="00E82E8D" w:rsidP="004A657A">
            <w:pPr>
              <w:jc w:val="left"/>
              <w:rPr>
                <w:rFonts w:cs="Times New Roman"/>
              </w:rPr>
            </w:pPr>
            <w:r w:rsidRPr="00F81F48">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F81F48" w:rsidRDefault="00E82E8D" w:rsidP="004A657A">
            <w:pPr>
              <w:jc w:val="left"/>
              <w:rPr>
                <w:rFonts w:cs="Times New Roman"/>
              </w:rPr>
            </w:pPr>
            <w:r w:rsidRPr="00F81F48">
              <w:rPr>
                <w:rFonts w:cs="Times New Roman"/>
              </w:rPr>
              <w:t>21/3/2018</w:t>
            </w:r>
          </w:p>
        </w:tc>
        <w:tc>
          <w:tcPr>
            <w:tcW w:w="1721" w:type="dxa"/>
            <w:vAlign w:val="center"/>
          </w:tcPr>
          <w:p w14:paraId="1B6FA1A3" w14:textId="77777777" w:rsidR="00E82E8D" w:rsidRPr="00F81F48" w:rsidRDefault="00E82E8D" w:rsidP="004A657A">
            <w:pPr>
              <w:jc w:val="left"/>
              <w:rPr>
                <w:rFonts w:cs="Times New Roman"/>
              </w:rPr>
            </w:pPr>
            <w:r w:rsidRPr="00F81F48">
              <w:rPr>
                <w:rFonts w:cs="Times New Roman"/>
              </w:rPr>
              <w:t>21/3/2018</w:t>
            </w:r>
          </w:p>
        </w:tc>
      </w:tr>
    </w:tbl>
    <w:p w14:paraId="0F05D40B" w14:textId="77777777" w:rsidR="00E82E8D" w:rsidRPr="00F81F48" w:rsidRDefault="00E82E8D" w:rsidP="00E82E8D">
      <w:pPr>
        <w:rPr>
          <w:rFonts w:cs="Times New Roman"/>
          <w:sz w:val="26"/>
          <w:szCs w:val="26"/>
        </w:rPr>
      </w:pPr>
    </w:p>
    <w:p w14:paraId="5473579D" w14:textId="77777777" w:rsidR="00E82E8D" w:rsidRPr="00F81F48" w:rsidRDefault="00E82E8D" w:rsidP="00E82E8D">
      <w:pPr>
        <w:rPr>
          <w:lang w:val="vi-VN" w:eastAsia="vi-VN"/>
        </w:rPr>
      </w:pPr>
    </w:p>
    <w:p w14:paraId="4FC289E8" w14:textId="00CEB068" w:rsidR="000450D9" w:rsidRPr="00F81F48" w:rsidRDefault="004E7C88" w:rsidP="000450D9">
      <w:pPr>
        <w:pStyle w:val="Heading2"/>
        <w:rPr>
          <w:i/>
        </w:rPr>
      </w:pPr>
      <w:bookmarkStart w:id="92" w:name="_Ref508891824"/>
      <w:bookmarkStart w:id="93" w:name="_Toc508892400"/>
      <w:bookmarkStart w:id="94" w:name="_Toc515723865"/>
      <w:r w:rsidRPr="00F81F48">
        <w:rPr>
          <w:i/>
        </w:rPr>
        <w:t>Kết quả trả lời các câu hỏi</w:t>
      </w:r>
      <w:r w:rsidR="000450D9" w:rsidRPr="00F81F48">
        <w:rPr>
          <w:i/>
        </w:rPr>
        <w:t>.</w:t>
      </w:r>
      <w:bookmarkEnd w:id="92"/>
      <w:bookmarkEnd w:id="93"/>
      <w:bookmarkEnd w:id="94"/>
    </w:p>
    <w:p w14:paraId="14523284" w14:textId="46EE2F6A" w:rsidR="004E7C88" w:rsidRPr="00F81F48" w:rsidRDefault="00766624" w:rsidP="00766624">
      <w:pPr>
        <w:jc w:val="center"/>
        <w:rPr>
          <w:lang w:eastAsia="vi-VN"/>
        </w:rPr>
      </w:pPr>
      <w:r w:rsidRPr="00F81F48">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F81F48"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F81F48" w:rsidRDefault="004E7C88" w:rsidP="004E7C88">
            <w:pPr>
              <w:spacing w:line="240" w:lineRule="auto"/>
              <w:jc w:val="left"/>
              <w:rPr>
                <w:rFonts w:cs="Times New Roman"/>
                <w:sz w:val="24"/>
                <w:szCs w:val="24"/>
              </w:rPr>
            </w:pPr>
            <w:r w:rsidRPr="00F81F48">
              <w:rPr>
                <w:rFonts w:cs="Times New Roman"/>
                <w:b/>
                <w:bCs/>
                <w:color w:val="000000"/>
                <w:sz w:val="30"/>
                <w:szCs w:val="30"/>
              </w:rPr>
              <w:t>Bảng kết quả phỏng vấn giám đốc</w:t>
            </w:r>
            <w:r w:rsidRPr="00F81F48">
              <w:rPr>
                <w:rFonts w:cs="Times New Roman"/>
                <w:b/>
                <w:bCs/>
                <w:color w:val="000000"/>
                <w:sz w:val="30"/>
                <w:szCs w:val="30"/>
              </w:rPr>
              <w:br/>
            </w:r>
            <w:r w:rsidRPr="00F81F48">
              <w:rPr>
                <w:rFonts w:cs="Times New Roman"/>
                <w:i/>
                <w:iCs/>
                <w:color w:val="000000"/>
                <w:sz w:val="30"/>
                <w:szCs w:val="30"/>
              </w:rPr>
              <w:t>Hệ thống: Quản lý khách sạn</w:t>
            </w:r>
          </w:p>
        </w:tc>
      </w:tr>
      <w:tr w:rsidR="004E7C88" w:rsidRPr="00F81F4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F81F48" w:rsidRDefault="004E7C88" w:rsidP="004E7C88">
            <w:pPr>
              <w:spacing w:line="240" w:lineRule="auto"/>
              <w:rPr>
                <w:rFonts w:cs="Times New Roman"/>
                <w:i/>
                <w:iCs/>
                <w:color w:val="000000"/>
              </w:rPr>
            </w:pPr>
            <w:r w:rsidRPr="00F81F4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F81F48" w:rsidRDefault="004E7C88" w:rsidP="004E7C88">
            <w:pPr>
              <w:spacing w:line="240" w:lineRule="auto"/>
              <w:rPr>
                <w:rFonts w:cs="Times New Roman"/>
                <w:i/>
                <w:iCs/>
                <w:color w:val="000000"/>
              </w:rPr>
            </w:pPr>
            <w:r w:rsidRPr="00F81F48">
              <w:rPr>
                <w:rFonts w:cs="Times New Roman"/>
                <w:i/>
                <w:iCs/>
                <w:color w:val="000000"/>
              </w:rPr>
              <w:t>Phân tích viên:Phan Ngọc Quý</w:t>
            </w:r>
          </w:p>
        </w:tc>
      </w:tr>
      <w:tr w:rsidR="004E7C88" w:rsidRPr="00F81F4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F81F48" w:rsidRDefault="004E7C88" w:rsidP="004E7C88">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F81F48" w:rsidRDefault="004E7C88" w:rsidP="004E7C88">
            <w:pPr>
              <w:spacing w:line="240" w:lineRule="auto"/>
              <w:rPr>
                <w:rFonts w:cs="Times New Roman"/>
              </w:rPr>
            </w:pPr>
            <w:r w:rsidRPr="00F81F48">
              <w:rPr>
                <w:rFonts w:cs="Times New Roman"/>
                <w:i/>
                <w:iCs/>
                <w:color w:val="000000"/>
              </w:rPr>
              <w:t>Thời gian: 21/3/2018</w:t>
            </w:r>
          </w:p>
        </w:tc>
      </w:tr>
      <w:tr w:rsidR="004E7C88" w:rsidRPr="00F81F4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F81F48" w:rsidRDefault="004E7C88" w:rsidP="00B76495">
            <w:pPr>
              <w:spacing w:line="240" w:lineRule="auto"/>
              <w:jc w:val="left"/>
              <w:rPr>
                <w:rFonts w:cs="Times New Roman"/>
                <w:color w:val="000000"/>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tổ chức hoạt động trong khách sạn.</w:t>
            </w:r>
          </w:p>
          <w:p w14:paraId="63442B11" w14:textId="77777777" w:rsidR="004E7C88" w:rsidRPr="00F81F48" w:rsidRDefault="004E7C88" w:rsidP="004E7C88">
            <w:pPr>
              <w:spacing w:line="240" w:lineRule="auto"/>
              <w:rPr>
                <w:rFonts w:cs="Times New Roman"/>
              </w:rPr>
            </w:pPr>
            <w:r w:rsidRPr="00F81F48">
              <w:rPr>
                <w:rFonts w:cs="Times New Roman"/>
                <w:color w:val="000000"/>
              </w:rPr>
              <w:t xml:space="preserve">Những mong muốn về hệ thống mới </w:t>
            </w:r>
          </w:p>
        </w:tc>
      </w:tr>
      <w:tr w:rsidR="004E7C88" w:rsidRPr="00F81F4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F81F48" w:rsidRDefault="004E7C88" w:rsidP="004E7C88">
            <w:pPr>
              <w:spacing w:line="240" w:lineRule="auto"/>
              <w:rPr>
                <w:rFonts w:cs="Times New Roman"/>
                <w:i/>
                <w:iCs/>
                <w:color w:val="000000"/>
              </w:rPr>
            </w:pPr>
            <w:r w:rsidRPr="00F81F4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F81F48" w:rsidRDefault="004E7C88" w:rsidP="004E7C88">
            <w:pPr>
              <w:spacing w:line="240" w:lineRule="auto"/>
              <w:rPr>
                <w:rFonts w:cs="Times New Roman"/>
                <w:i/>
                <w:iCs/>
                <w:color w:val="000000"/>
              </w:rPr>
            </w:pPr>
            <w:r w:rsidRPr="00F81F48">
              <w:rPr>
                <w:rFonts w:cs="Times New Roman"/>
                <w:i/>
                <w:iCs/>
                <w:color w:val="000000"/>
              </w:rPr>
              <w:t>Ghi nhận</w:t>
            </w:r>
          </w:p>
        </w:tc>
      </w:tr>
      <w:tr w:rsidR="004E7C88" w:rsidRPr="00F81F4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Từ Phong</w:t>
            </w:r>
          </w:p>
          <w:p w14:paraId="711A03A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Giám đốc khách sạn</w:t>
            </w:r>
          </w:p>
        </w:tc>
      </w:tr>
      <w:tr w:rsidR="004E7C88" w:rsidRPr="00F81F4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có đang sử dụng phần mềm nào quản lý khách sạn không?</w:t>
            </w:r>
          </w:p>
          <w:p w14:paraId="7401A551"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Sử dụng word, excel</w:t>
            </w:r>
          </w:p>
        </w:tc>
      </w:tr>
      <w:tr w:rsidR="004E7C88" w:rsidRPr="00F81F4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quản lý nhân viên bằng hình thức gì?</w:t>
            </w:r>
          </w:p>
          <w:p w14:paraId="11147887"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Nhân viên nhân sự quản lý nhân viên bằng excel </w:t>
            </w:r>
          </w:p>
        </w:tc>
      </w:tr>
      <w:tr w:rsidR="004E7C88" w:rsidRPr="00F81F4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quản lý phòng, lập danh sách phòng bằng cách nào?</w:t>
            </w:r>
          </w:p>
          <w:p w14:paraId="70C75948"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bằng excel</w:t>
            </w:r>
          </w:p>
        </w:tc>
      </w:tr>
      <w:tr w:rsidR="004E7C88" w:rsidRPr="00F81F4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có</w:t>
            </w:r>
          </w:p>
        </w:tc>
      </w:tr>
      <w:tr w:rsidR="004E7C88" w:rsidRPr="00F81F4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15</w:t>
            </w:r>
          </w:p>
        </w:tc>
      </w:tr>
      <w:tr w:rsidR="004E7C88" w:rsidRPr="00F81F4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phòng, cơ sơ vật chất</w:t>
            </w:r>
          </w:p>
          <w:p w14:paraId="1D1590C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hoạt động đặt- thuê – trả phòng – thanh toán.</w:t>
            </w:r>
          </w:p>
          <w:p w14:paraId="5F5EF0D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nhân viên.</w:t>
            </w:r>
          </w:p>
          <w:p w14:paraId="584B235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các dịch vụ</w:t>
            </w:r>
          </w:p>
          <w:p w14:paraId="55972D9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báo cáo, thống kê doanh thu, chi tiêu trong khách sạn.</w:t>
            </w:r>
          </w:p>
        </w:tc>
      </w:tr>
      <w:tr w:rsidR="004E7C88" w:rsidRPr="00F81F4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tân, kế toán, nhân sự, dịch vụ - tạp vụ, kinh doanh, bảo vệ</w:t>
            </w:r>
          </w:p>
        </w:tc>
      </w:tr>
      <w:tr w:rsidR="004E7C88" w:rsidRPr="00F81F4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Kế toán</w:t>
            </w:r>
          </w:p>
        </w:tc>
      </w:tr>
      <w:tr w:rsidR="004E7C88" w:rsidRPr="00F81F4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bộ phận kinh doanh</w:t>
            </w:r>
          </w:p>
        </w:tc>
      </w:tr>
      <w:tr w:rsidR="004E7C88" w:rsidRPr="00F81F4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Hợp đồng</w:t>
            </w:r>
          </w:p>
        </w:tc>
      </w:tr>
      <w:tr w:rsidR="004E7C88" w:rsidRPr="00F81F4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Giặt ủi, nước uống, đồ ăn.</w:t>
            </w:r>
          </w:p>
        </w:tc>
      </w:tr>
      <w:tr w:rsidR="004E7C88" w:rsidRPr="00F81F4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lấy thông tin khách hàng nhập vào excel rồi tìm kiếm phòng trống cho khách.</w:t>
            </w:r>
          </w:p>
          <w:p w14:paraId="68CBDC3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quá thời gian hẹn thì xóa lịch đặt.</w:t>
            </w:r>
          </w:p>
          <w:p w14:paraId="040E3AA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F81F4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3 loại: đơn, đôi, tập thể (4 giường)</w:t>
            </w:r>
          </w:p>
          <w:p w14:paraId="579BB32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thêm mới</w:t>
            </w:r>
          </w:p>
        </w:tc>
      </w:tr>
      <w:tr w:rsidR="004E7C88" w:rsidRPr="00F81F4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nghưng không thường xuyên</w:t>
            </w:r>
          </w:p>
        </w:tc>
      </w:tr>
      <w:tr w:rsidR="004E7C88" w:rsidRPr="00F81F4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4E7C88" w:rsidRPr="00F81F4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Rất cần thiết</w:t>
            </w:r>
          </w:p>
        </w:tc>
      </w:tr>
      <w:tr w:rsidR="004E7C88" w:rsidRPr="00F81F4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cho đến khi không còn phòng trống</w:t>
            </w:r>
          </w:p>
        </w:tc>
      </w:tr>
      <w:tr w:rsidR="004E7C88" w:rsidRPr="00F81F4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w:t>
            </w:r>
          </w:p>
        </w:tc>
      </w:tr>
      <w:tr w:rsidR="004E7C88" w:rsidRPr="00F81F4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Đầy đủ các chức năng đã kể ở trên</w:t>
            </w:r>
          </w:p>
          <w:p w14:paraId="26B76FD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Dễ sử dụng, giao diện thân thiện không quá cầu kỳ.</w:t>
            </w:r>
          </w:p>
          <w:p w14:paraId="664A9B7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Hệ thống hoạt động mượt</w:t>
            </w:r>
          </w:p>
        </w:tc>
      </w:tr>
      <w:tr w:rsidR="004E7C88" w:rsidRPr="00F81F4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Phụ lục 5.3</w:t>
            </w:r>
          </w:p>
        </w:tc>
      </w:tr>
      <w:tr w:rsidR="004E7C88" w:rsidRPr="00F81F4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p w14:paraId="62C4E34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Giá phòng 2 ngày cuối tuần sẽ cao hơn ngày thường</w:t>
            </w:r>
          </w:p>
        </w:tc>
      </w:tr>
      <w:tr w:rsidR="004E7C88" w:rsidRPr="00F81F4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Báo cáo hàng tuần, tháng</w:t>
            </w:r>
          </w:p>
          <w:p w14:paraId="59C37F4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Báo cáo doanh thu, chi tiêu (phí mua mới cơ sở vật chất, tiền lương nhân viên…)</w:t>
            </w:r>
          </w:p>
        </w:tc>
      </w:tr>
    </w:tbl>
    <w:p w14:paraId="29C99EFB" w14:textId="412924CE" w:rsidR="00DD6422" w:rsidRPr="00F81F48" w:rsidRDefault="00DD6422" w:rsidP="004E7C88">
      <w:pPr>
        <w:rPr>
          <w:lang w:val="vi-VN" w:eastAsia="vi-VN"/>
        </w:rPr>
      </w:pPr>
    </w:p>
    <w:p w14:paraId="6275C5B4" w14:textId="0DD41DD3" w:rsidR="00531080" w:rsidRPr="00F81F48" w:rsidRDefault="00766624" w:rsidP="00766624">
      <w:pPr>
        <w:jc w:val="center"/>
        <w:rPr>
          <w:lang w:eastAsia="vi-VN"/>
        </w:rPr>
      </w:pPr>
      <w:r w:rsidRPr="00F81F48">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F81F4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F81F48" w:rsidRDefault="004E7C88" w:rsidP="004E7C88">
            <w:pPr>
              <w:spacing w:line="240" w:lineRule="auto"/>
              <w:jc w:val="left"/>
              <w:rPr>
                <w:rFonts w:cs="Times New Roman"/>
              </w:rPr>
            </w:pPr>
            <w:r w:rsidRPr="00F81F48">
              <w:rPr>
                <w:rFonts w:cs="Times New Roman"/>
                <w:b/>
                <w:bCs/>
                <w:color w:val="000000"/>
                <w:sz w:val="24"/>
              </w:rPr>
              <w:t>Bảng kết quả phỏng vấn nhân viên tiếp tân</w:t>
            </w:r>
            <w:r w:rsidRPr="00F81F48">
              <w:rPr>
                <w:rFonts w:cs="Times New Roman"/>
                <w:b/>
                <w:bCs/>
                <w:color w:val="000000"/>
              </w:rPr>
              <w:br/>
            </w:r>
            <w:r w:rsidRPr="00F81F48">
              <w:rPr>
                <w:rFonts w:cs="Times New Roman"/>
                <w:i/>
                <w:iCs/>
                <w:color w:val="000000"/>
              </w:rPr>
              <w:t>Hệ thống: Quản lý khách sạn</w:t>
            </w:r>
          </w:p>
        </w:tc>
      </w:tr>
      <w:tr w:rsidR="004E7C88" w:rsidRPr="00F81F4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F81F48" w:rsidRDefault="004E7C88" w:rsidP="004E7C88">
            <w:pPr>
              <w:spacing w:line="240" w:lineRule="auto"/>
              <w:rPr>
                <w:rFonts w:cs="Times New Roman"/>
                <w:i/>
                <w:iCs/>
                <w:color w:val="000000"/>
              </w:rPr>
            </w:pPr>
            <w:r w:rsidRPr="00F81F4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F81F48" w:rsidRDefault="004E7C88" w:rsidP="004E7C88">
            <w:pPr>
              <w:spacing w:line="240" w:lineRule="auto"/>
              <w:rPr>
                <w:rFonts w:cs="Times New Roman"/>
                <w:i/>
                <w:iCs/>
                <w:color w:val="000000"/>
              </w:rPr>
            </w:pPr>
            <w:r w:rsidRPr="00F81F48">
              <w:rPr>
                <w:rFonts w:cs="Times New Roman"/>
                <w:i/>
                <w:iCs/>
                <w:color w:val="000000"/>
              </w:rPr>
              <w:t>Phân tích viên:Phan Ngọc Quý</w:t>
            </w:r>
          </w:p>
        </w:tc>
      </w:tr>
      <w:tr w:rsidR="004E7C88" w:rsidRPr="00F81F4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F81F48" w:rsidRDefault="004E7C88" w:rsidP="004E7C88">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F81F48" w:rsidRDefault="004E7C88" w:rsidP="004E7C88">
            <w:pPr>
              <w:spacing w:line="240" w:lineRule="auto"/>
              <w:rPr>
                <w:rFonts w:cs="Times New Roman"/>
              </w:rPr>
            </w:pPr>
            <w:r w:rsidRPr="00F81F48">
              <w:rPr>
                <w:rFonts w:cs="Times New Roman"/>
                <w:i/>
                <w:iCs/>
                <w:color w:val="000000"/>
              </w:rPr>
              <w:t>Thời gian: 21/3/2018</w:t>
            </w:r>
          </w:p>
        </w:tc>
      </w:tr>
      <w:tr w:rsidR="004E7C88" w:rsidRPr="00F81F4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F81F48" w:rsidRDefault="004E7C88" w:rsidP="00B76495">
            <w:pPr>
              <w:spacing w:line="240" w:lineRule="auto"/>
              <w:jc w:val="left"/>
              <w:rPr>
                <w:rFonts w:cs="Times New Roman"/>
                <w:color w:val="000000"/>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F81F48" w:rsidRDefault="004E7C88" w:rsidP="004E7C88">
            <w:pPr>
              <w:spacing w:line="240" w:lineRule="auto"/>
              <w:rPr>
                <w:rFonts w:cs="Times New Roman"/>
              </w:rPr>
            </w:pPr>
            <w:r w:rsidRPr="00F81F48">
              <w:rPr>
                <w:rFonts w:cs="Times New Roman"/>
                <w:color w:val="000000"/>
              </w:rPr>
              <w:t xml:space="preserve"> </w:t>
            </w:r>
          </w:p>
        </w:tc>
      </w:tr>
      <w:tr w:rsidR="004E7C88" w:rsidRPr="00F81F4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F81F48" w:rsidRDefault="004E7C88" w:rsidP="004E7C88">
            <w:pPr>
              <w:spacing w:line="240" w:lineRule="auto"/>
              <w:rPr>
                <w:rFonts w:cs="Times New Roman"/>
                <w:i/>
                <w:iCs/>
                <w:color w:val="000000"/>
              </w:rPr>
            </w:pPr>
            <w:r w:rsidRPr="00F81F4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F81F48" w:rsidRDefault="004E7C88" w:rsidP="004E7C88">
            <w:pPr>
              <w:spacing w:line="240" w:lineRule="auto"/>
              <w:rPr>
                <w:rFonts w:cs="Times New Roman"/>
                <w:i/>
                <w:iCs/>
                <w:color w:val="000000"/>
              </w:rPr>
            </w:pPr>
            <w:r w:rsidRPr="00F81F48">
              <w:rPr>
                <w:rFonts w:cs="Times New Roman"/>
                <w:i/>
                <w:iCs/>
                <w:color w:val="000000"/>
              </w:rPr>
              <w:t>Ghi nhận</w:t>
            </w:r>
          </w:p>
        </w:tc>
      </w:tr>
      <w:tr w:rsidR="004E7C88" w:rsidRPr="00F81F4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Đàm Vân Kỳ</w:t>
            </w:r>
            <w:r w:rsidRPr="00F81F48">
              <w:rPr>
                <w:rFonts w:cs="Times New Roman"/>
                <w:iCs/>
                <w:color w:val="000000"/>
              </w:rPr>
              <w:t xml:space="preserve"> </w:t>
            </w:r>
          </w:p>
          <w:p w14:paraId="6C4EB0C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tân</w:t>
            </w:r>
          </w:p>
        </w:tc>
      </w:tr>
      <w:tr w:rsidR="004E7C88" w:rsidRPr="00F81F4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F81F48" w:rsidRDefault="004E7C88"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2 năm.</w:t>
            </w:r>
          </w:p>
          <w:p w14:paraId="78EC3B53" w14:textId="77777777" w:rsidR="004E7C88" w:rsidRPr="00F81F48" w:rsidRDefault="004E7C88"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4E7C88" w:rsidRPr="00F81F4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Sổ ghi và phần mềm excel</w:t>
            </w:r>
          </w:p>
        </w:tc>
      </w:tr>
      <w:tr w:rsidR="004E7C88" w:rsidRPr="00F81F4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ít nhất 1 nhân viên trực</w:t>
            </w:r>
          </w:p>
          <w:p w14:paraId="78AD6C7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Thường là 2</w:t>
            </w:r>
          </w:p>
        </w:tc>
      </w:tr>
      <w:tr w:rsidR="004E7C88" w:rsidRPr="00F81F4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nhận đặt phòng từ khách hàng (thường là qua điện thoại).</w:t>
            </w:r>
          </w:p>
          <w:p w14:paraId="24B42BE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Hoàn thành thủ tục thuê phòng, trả phòng cho khách.</w:t>
            </w:r>
          </w:p>
          <w:p w14:paraId="2F060DF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đăng ký sử dụng dịch vụ của khách.</w:t>
            </w:r>
          </w:p>
          <w:p w14:paraId="1651D78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hóa đơn thanh toán.</w:t>
            </w:r>
          </w:p>
          <w:p w14:paraId="5CC53A7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nhận và giải quyết các vấn đề của khách hàng ( chuyển phòng, thiết bị phòng gặp vấn đề, thông tin khách hàng muốn biết…)</w:t>
            </w:r>
          </w:p>
        </w:tc>
      </w:tr>
      <w:tr w:rsidR="004E7C88" w:rsidRPr="00F81F4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Mọi thủ tục còn làm thủ công, gây tốn thời gian.</w:t>
            </w:r>
          </w:p>
          <w:p w14:paraId="6D021EB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Làm phần mềm excel khó khiểm soát dữ liệu.</w:t>
            </w:r>
          </w:p>
        </w:tc>
      </w:tr>
      <w:tr w:rsidR="004E7C88" w:rsidRPr="00F81F4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Điện thoại, trực tiếp tại quầy lễ tân.</w:t>
            </w:r>
          </w:p>
        </w:tc>
      </w:tr>
      <w:tr w:rsidR="004E7C88" w:rsidRPr="00F81F4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Tiền mặt, thẻ visa</w:t>
            </w:r>
          </w:p>
        </w:tc>
      </w:tr>
      <w:tr w:rsidR="004E7C88" w:rsidRPr="00F81F4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Giới thiệu thông tin phòng của khách sạn, dịch vụ, các khuyến mãi.</w:t>
            </w:r>
          </w:p>
          <w:p w14:paraId="2AEEB16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F81F4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Xác nhận thông tin từ khách: thông tin cá nhân, ngày đến, ngày đi, loại phòng,…</w:t>
            </w:r>
          </w:p>
          <w:p w14:paraId="24E24C1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Tìm kiếm phòng trống và đánh dấu phòng đã đặt.</w:t>
            </w:r>
          </w:p>
        </w:tc>
      </w:tr>
      <w:tr w:rsidR="004E7C88" w:rsidRPr="00F81F4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khách trễ hẹn quá 3h sẽ hủy đặt phòng.</w:t>
            </w:r>
          </w:p>
          <w:p w14:paraId="5A913ED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Hủy đánh dấu phòng đã đặt thành phòng trống</w:t>
            </w:r>
          </w:p>
        </w:tc>
      </w:tr>
      <w:tr w:rsidR="004E7C88" w:rsidRPr="00F81F4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Đánh dấu trạng thái phòng vừa sắp xếp thành đã thuê.</w:t>
            </w:r>
          </w:p>
        </w:tc>
      </w:tr>
      <w:tr w:rsidR="004E7C88" w:rsidRPr="00F81F4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Chuyển trạng thái phòng cũ thành trống, phòng mới thành đã đặt.</w:t>
            </w:r>
          </w:p>
        </w:tc>
      </w:tr>
      <w:tr w:rsidR="004E7C88" w:rsidRPr="00F81F4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Kiểm tra cơ sở vật chất phòng</w:t>
            </w:r>
          </w:p>
          <w:p w14:paraId="7E21E80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Kiểm tra các dịch vụ khách sử dụng (thức uống, đồ ăn,...)</w:t>
            </w:r>
          </w:p>
          <w:p w14:paraId="75CF4C4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hóa đơn thanh toán (lưu ý: khách có trả phòng trễ hay không?)</w:t>
            </w:r>
          </w:p>
          <w:p w14:paraId="2CAE23D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Thanh toán tiền và trả chứng minh thư cho khách.</w:t>
            </w:r>
          </w:p>
        </w:tc>
      </w:tr>
      <w:tr w:rsidR="004E7C88" w:rsidRPr="00F81F4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Quy định trả phòng trễ hạn</w:t>
            </w:r>
          </w:p>
          <w:p w14:paraId="64C6245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Thông tin về các dịch vụ</w:t>
            </w:r>
          </w:p>
        </w:tc>
      </w:tr>
      <w:tr w:rsidR="004E7C88" w:rsidRPr="00F81F4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có.</w:t>
            </w:r>
          </w:p>
        </w:tc>
      </w:tr>
      <w:tr w:rsidR="004E7C88" w:rsidRPr="00F81F4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Thông tin cá nhân, số ngày đặt, chứng minh thư.</w:t>
            </w:r>
          </w:p>
        </w:tc>
      </w:tr>
      <w:tr w:rsidR="004E7C88" w:rsidRPr="00F81F4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một tập tin excel lưu danh sách và trạng thái phòng.</w:t>
            </w:r>
          </w:p>
        </w:tc>
      </w:tr>
      <w:tr w:rsidR="004E7C88" w:rsidRPr="00F81F4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cần</w:t>
            </w:r>
          </w:p>
        </w:tc>
      </w:tr>
      <w:tr w:rsidR="004E7C88" w:rsidRPr="00F81F4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Nhập thông tin thuê phòng, cập nhật trạng thái phòng vào tập tin excel.</w:t>
            </w:r>
          </w:p>
        </w:tc>
      </w:tr>
      <w:tr w:rsidR="004E7C88" w:rsidRPr="00F81F4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Không thường xuyên </w:t>
            </w:r>
          </w:p>
        </w:tc>
      </w:tr>
      <w:tr w:rsidR="004E7C88" w:rsidRPr="00F81F4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Hóa đơn viết tay</w:t>
            </w:r>
          </w:p>
        </w:tc>
      </w:tr>
      <w:tr w:rsidR="004E7C88" w:rsidRPr="00F81F4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4E7C88" w:rsidRPr="00F81F4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kế toán lập báo cáo</w:t>
            </w:r>
          </w:p>
        </w:tc>
      </w:tr>
      <w:tr w:rsidR="004E7C88" w:rsidRPr="00F81F4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Phụ lục 5.3</w:t>
            </w:r>
          </w:p>
        </w:tc>
      </w:tr>
    </w:tbl>
    <w:p w14:paraId="5AF078A3" w14:textId="125E7FB3" w:rsidR="004E7C88" w:rsidRPr="00F81F48" w:rsidRDefault="004E7C88" w:rsidP="004E7C88">
      <w:pPr>
        <w:rPr>
          <w:lang w:val="vi-VN" w:eastAsia="vi-VN"/>
        </w:rPr>
      </w:pPr>
    </w:p>
    <w:p w14:paraId="4E55A083" w14:textId="2E3333FE" w:rsidR="00DD6422" w:rsidRPr="00F81F48" w:rsidRDefault="00766624" w:rsidP="00766624">
      <w:pPr>
        <w:jc w:val="center"/>
        <w:rPr>
          <w:lang w:eastAsia="vi-VN"/>
        </w:rPr>
      </w:pPr>
      <w:r w:rsidRPr="00F81F48">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F81F48"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F81F48" w:rsidRDefault="004E7C88" w:rsidP="00B36C0D">
            <w:pPr>
              <w:spacing w:before="100" w:beforeAutospacing="1" w:after="100" w:afterAutospacing="1" w:line="240" w:lineRule="auto"/>
              <w:jc w:val="left"/>
              <w:rPr>
                <w:rFonts w:cs="Times New Roman"/>
              </w:rPr>
            </w:pPr>
            <w:r w:rsidRPr="00F81F48">
              <w:rPr>
                <w:rFonts w:cs="Times New Roman"/>
                <w:b/>
                <w:bCs/>
                <w:color w:val="000000"/>
                <w:sz w:val="24"/>
              </w:rPr>
              <w:t>Bảng kết quả phỏng vấn nhân viên quản lý nhân sự</w:t>
            </w:r>
            <w:r w:rsidRPr="00F81F48">
              <w:rPr>
                <w:rFonts w:cs="Times New Roman"/>
                <w:b/>
                <w:bCs/>
                <w:color w:val="000000"/>
              </w:rPr>
              <w:br/>
            </w:r>
            <w:r w:rsidRPr="00F81F48">
              <w:rPr>
                <w:rFonts w:cs="Times New Roman"/>
                <w:i/>
                <w:iCs/>
                <w:color w:val="000000"/>
              </w:rPr>
              <w:t>Hệ thống: Quản lý khách sạn</w:t>
            </w:r>
          </w:p>
        </w:tc>
      </w:tr>
      <w:tr w:rsidR="004E7C88" w:rsidRPr="00F81F48"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Phân tích viên:Phan Ngọc Quý</w:t>
            </w:r>
          </w:p>
        </w:tc>
      </w:tr>
      <w:tr w:rsidR="004E7C88" w:rsidRPr="00F81F48"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F81F48" w:rsidRDefault="004E7C88" w:rsidP="00B36C0D">
            <w:pPr>
              <w:spacing w:before="100" w:beforeAutospacing="1" w:after="100" w:afterAutospacing="1"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F81F48" w:rsidRDefault="004E7C88" w:rsidP="00B36C0D">
            <w:pPr>
              <w:spacing w:before="100" w:beforeAutospacing="1" w:after="100" w:afterAutospacing="1" w:line="240" w:lineRule="auto"/>
              <w:rPr>
                <w:rFonts w:cs="Times New Roman"/>
              </w:rPr>
            </w:pPr>
            <w:r w:rsidRPr="00F81F48">
              <w:rPr>
                <w:rFonts w:cs="Times New Roman"/>
                <w:i/>
                <w:iCs/>
                <w:color w:val="000000"/>
              </w:rPr>
              <w:t>Thời gian: 21/3/2018</w:t>
            </w:r>
          </w:p>
        </w:tc>
      </w:tr>
      <w:tr w:rsidR="004E7C88" w:rsidRPr="00F81F48"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81F48" w:rsidRDefault="004E7C88" w:rsidP="00B36C0D">
            <w:pPr>
              <w:spacing w:before="100" w:beforeAutospacing="1" w:after="100" w:afterAutospacing="1" w:line="240" w:lineRule="auto"/>
              <w:jc w:val="left"/>
              <w:rPr>
                <w:rFonts w:cs="Times New Roman"/>
                <w:color w:val="000000"/>
              </w:rPr>
            </w:pPr>
            <w:r w:rsidRPr="00F81F48">
              <w:rPr>
                <w:rFonts w:cs="Times New Roman"/>
                <w:i/>
                <w:iCs/>
                <w:color w:val="000000"/>
              </w:rPr>
              <w:t>Mục</w:t>
            </w:r>
            <w:r w:rsidR="00C11E48" w:rsidRPr="00F81F48">
              <w:rPr>
                <w:rFonts w:cs="Times New Roman"/>
                <w:i/>
                <w:iCs/>
                <w:color w:val="000000"/>
              </w:rPr>
              <w:t xml:space="preserve"> </w:t>
            </w:r>
            <w:r w:rsidRPr="00F81F48">
              <w:rPr>
                <w:rFonts w:cs="Times New Roman"/>
                <w:i/>
                <w:iCs/>
                <w:color w:val="000000"/>
              </w:rPr>
              <w:t>tiêu:</w:t>
            </w:r>
            <w:r w:rsidRPr="00F81F48">
              <w:rPr>
                <w:rFonts w:cs="Times New Roman"/>
                <w:i/>
                <w:iCs/>
                <w:color w:val="000000"/>
              </w:rPr>
              <w:br/>
            </w:r>
            <w:r w:rsidRPr="00F81F48">
              <w:rPr>
                <w:rFonts w:cs="Times New Roman"/>
                <w:color w:val="000000"/>
              </w:rPr>
              <w:t>Thu thập thông tin, hoạt động nghiệp vụ về quản lý nhân  sự trong khách sạn</w:t>
            </w:r>
          </w:p>
        </w:tc>
      </w:tr>
      <w:tr w:rsidR="004E7C88" w:rsidRPr="00F81F48"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Ghi nhận</w:t>
            </w:r>
          </w:p>
        </w:tc>
      </w:tr>
      <w:tr w:rsidR="004E7C88" w:rsidRPr="00F81F48"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
                <w:iCs/>
                <w:color w:val="000000"/>
              </w:rPr>
              <w:t>Trần Tố Anh</w:t>
            </w:r>
          </w:p>
          <w:p w14:paraId="5829CC3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Quản lý nhân sự</w:t>
            </w:r>
          </w:p>
        </w:tc>
      </w:tr>
      <w:tr w:rsidR="004E7C88" w:rsidRPr="00F81F48"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F81F48">
              <w:rPr>
                <w:rFonts w:cs="Times New Roman"/>
                <w:iCs/>
                <w:color w:val="000000"/>
              </w:rPr>
              <w:t>3 năm.</w:t>
            </w:r>
          </w:p>
          <w:p w14:paraId="4BB55C4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F81F48">
              <w:rPr>
                <w:rFonts w:cs="Times New Roman"/>
                <w:iCs/>
                <w:color w:val="000000"/>
              </w:rPr>
              <w:t>Nắm rõ nghiệp vụ.</w:t>
            </w:r>
          </w:p>
        </w:tc>
      </w:tr>
      <w:tr w:rsidR="004E7C88" w:rsidRPr="00F81F48"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Sổ ghi và phần mềm word, excel</w:t>
            </w:r>
          </w:p>
        </w:tc>
      </w:tr>
      <w:tr w:rsidR="004E7C88" w:rsidRPr="00F81F48"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Mọi thông tin chi tiết có trong hồ sơ xin việc.</w:t>
            </w:r>
          </w:p>
        </w:tc>
      </w:tr>
      <w:tr w:rsidR="004E7C88" w:rsidRPr="00F81F48"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Gặp nhân viên nhân sự điểm danh.</w:t>
            </w:r>
          </w:p>
          <w:p w14:paraId="6FD0CB0E"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Chấm công bằng bảng biểu excel</w:t>
            </w:r>
          </w:p>
        </w:tc>
      </w:tr>
      <w:tr w:rsidR="004E7C88" w:rsidRPr="00F81F48"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(Số ngày làm x số chấm lương) + tiền thưởng</w:t>
            </w:r>
          </w:p>
        </w:tc>
      </w:tr>
      <w:tr w:rsidR="004E7C88" w:rsidRPr="00F81F48"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Có</w:t>
            </w:r>
          </w:p>
        </w:tc>
      </w:tr>
      <w:tr w:rsidR="004E7C88" w:rsidRPr="00F81F48"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Lễ tết, doanh thu tăng 1.5 lần so tháng trước</w:t>
            </w:r>
          </w:p>
        </w:tc>
      </w:tr>
      <w:tr w:rsidR="004E7C88" w:rsidRPr="00F81F48"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Nhận trực tiếp đầu tháng</w:t>
            </w:r>
          </w:p>
        </w:tc>
      </w:tr>
      <w:tr w:rsidR="004E7C88" w:rsidRPr="00F81F48"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Có, mỗi 3 tháng được phép ứng trước 1 lần ( đối với nhân viên làm hơn 1 năm)</w:t>
            </w:r>
          </w:p>
        </w:tc>
      </w:tr>
      <w:tr w:rsidR="004E7C88" w:rsidRPr="00F81F48"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Thống kê, bác cáo danh sách nhân viên, ngày làm để bộ phận kế toán quyết toán tiền lương.</w:t>
            </w:r>
          </w:p>
        </w:tc>
      </w:tr>
      <w:tr w:rsidR="004E7C88" w:rsidRPr="00F81F48"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Phụ lục 5.3</w:t>
            </w:r>
          </w:p>
        </w:tc>
      </w:tr>
    </w:tbl>
    <w:p w14:paraId="5CC32678" w14:textId="18E17D8B" w:rsidR="004E7C88" w:rsidRPr="00F81F48" w:rsidRDefault="004E7C88" w:rsidP="004E7C88">
      <w:pPr>
        <w:rPr>
          <w:lang w:val="vi-VN" w:eastAsia="vi-VN"/>
        </w:rPr>
      </w:pPr>
    </w:p>
    <w:p w14:paraId="1D9A091A" w14:textId="2CFB28AE" w:rsidR="00DD6422" w:rsidRPr="00F81F48" w:rsidRDefault="00766624" w:rsidP="00766624">
      <w:pPr>
        <w:jc w:val="center"/>
        <w:rPr>
          <w:lang w:eastAsia="vi-VN"/>
        </w:rPr>
      </w:pPr>
      <w:r w:rsidRPr="00F81F48">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F81F48"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F81F48" w:rsidRDefault="00DD6422" w:rsidP="00DD6422">
            <w:pPr>
              <w:spacing w:line="240" w:lineRule="auto"/>
              <w:jc w:val="left"/>
              <w:rPr>
                <w:rFonts w:cs="Times New Roman"/>
              </w:rPr>
            </w:pPr>
            <w:r w:rsidRPr="00F81F48">
              <w:rPr>
                <w:rFonts w:cs="Times New Roman"/>
                <w:b/>
                <w:bCs/>
                <w:color w:val="000000"/>
                <w:sz w:val="24"/>
              </w:rPr>
              <w:t xml:space="preserve">Bảng kết quả phỏng vấn nhân viên kinh doanh </w:t>
            </w:r>
            <w:r w:rsidRPr="00F81F48">
              <w:rPr>
                <w:rFonts w:cs="Times New Roman"/>
                <w:b/>
                <w:bCs/>
                <w:color w:val="000000"/>
              </w:rPr>
              <w:br/>
            </w:r>
            <w:r w:rsidRPr="00F81F48">
              <w:rPr>
                <w:rFonts w:cs="Times New Roman"/>
                <w:i/>
                <w:iCs/>
                <w:color w:val="000000"/>
              </w:rPr>
              <w:t>Hệ thống: Quản lý khách sạn</w:t>
            </w:r>
          </w:p>
        </w:tc>
      </w:tr>
      <w:tr w:rsidR="00DD6422" w:rsidRPr="00F81F48"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F81F48" w:rsidRDefault="00DD6422" w:rsidP="00B76495">
            <w:pPr>
              <w:spacing w:line="240" w:lineRule="auto"/>
              <w:jc w:val="left"/>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của nhân viên kinh doanh</w:t>
            </w:r>
          </w:p>
          <w:p w14:paraId="4485908F" w14:textId="77777777" w:rsidR="00DD6422" w:rsidRPr="00F81F48" w:rsidRDefault="00DD6422" w:rsidP="00FB57A0">
            <w:pPr>
              <w:spacing w:line="240" w:lineRule="auto"/>
              <w:rPr>
                <w:rFonts w:cs="Times New Roman"/>
              </w:rPr>
            </w:pPr>
          </w:p>
        </w:tc>
      </w:tr>
      <w:tr w:rsidR="00DD6422" w:rsidRPr="00F81F48"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Huỳnh Minh Đức</w:t>
            </w:r>
            <w:r w:rsidRPr="00F81F48">
              <w:rPr>
                <w:rFonts w:cs="Times New Roman"/>
                <w:iCs/>
                <w:color w:val="000000"/>
              </w:rPr>
              <w:t xml:space="preserve"> </w:t>
            </w:r>
          </w:p>
          <w:p w14:paraId="7CF2B958"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kinh doanh</w:t>
            </w:r>
          </w:p>
        </w:tc>
      </w:tr>
      <w:tr w:rsidR="00DD6422" w:rsidRPr="00F81F48"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2 năm.</w:t>
            </w:r>
          </w:p>
          <w:p w14:paraId="59BE22C5"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DD6422" w:rsidRPr="00F81F48"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phần mềm word, excel.</w:t>
            </w:r>
          </w:p>
        </w:tc>
      </w:tr>
      <w:tr w:rsidR="00DD6422" w:rsidRPr="00F81F48"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Lưu lại trong phần mềm excel</w:t>
            </w:r>
          </w:p>
        </w:tc>
      </w:tr>
      <w:tr w:rsidR="00DD6422" w:rsidRPr="00F81F48"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2 nhân viên:</w:t>
            </w:r>
          </w:p>
          <w:p w14:paraId="33DB1B18" w14:textId="77777777" w:rsidR="00DD6422" w:rsidRPr="00F81F48" w:rsidRDefault="00DD6422" w:rsidP="00AC6219">
            <w:pPr>
              <w:pStyle w:val="ListParagraph"/>
              <w:numPr>
                <w:ilvl w:val="0"/>
                <w:numId w:val="33"/>
              </w:numPr>
              <w:spacing w:line="240" w:lineRule="auto"/>
              <w:jc w:val="left"/>
              <w:rPr>
                <w:rFonts w:cs="Times New Roman"/>
                <w:iCs/>
                <w:color w:val="000000"/>
              </w:rPr>
            </w:pPr>
            <w:r w:rsidRPr="00F81F48">
              <w:rPr>
                <w:rFonts w:cs="Times New Roman"/>
                <w:iCs/>
                <w:color w:val="000000"/>
              </w:rPr>
              <w:t>Chính sách đãi ngộ, khuyến mãi, nghiên cứu chiến lược kinh doanh.</w:t>
            </w:r>
          </w:p>
          <w:p w14:paraId="77AB362A" w14:textId="77777777" w:rsidR="00DD6422" w:rsidRPr="00F81F48" w:rsidRDefault="00DD6422" w:rsidP="00AC6219">
            <w:pPr>
              <w:pStyle w:val="ListParagraph"/>
              <w:numPr>
                <w:ilvl w:val="0"/>
                <w:numId w:val="33"/>
              </w:numPr>
              <w:spacing w:line="240" w:lineRule="auto"/>
              <w:jc w:val="left"/>
              <w:rPr>
                <w:rFonts w:cs="Times New Roman"/>
                <w:iCs/>
                <w:color w:val="000000"/>
              </w:rPr>
            </w:pPr>
            <w:r w:rsidRPr="00F81F48">
              <w:rPr>
                <w:rFonts w:cs="Times New Roman"/>
                <w:iCs/>
                <w:color w:val="000000"/>
              </w:rPr>
              <w:t>Cầu nối với các bên đối tác,  khách hàng, quản lý danh sách khách hàng, phòng.</w:t>
            </w:r>
          </w:p>
        </w:tc>
      </w:tr>
      <w:tr w:rsidR="00DD6422" w:rsidRPr="00F81F48"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Thông tin về loại phòng, giá phòng, phòng có thể sử dụng hay đang sửa chữa. </w:t>
            </w:r>
          </w:p>
        </w:tc>
      </w:tr>
      <w:tr w:rsidR="00DD6422" w:rsidRPr="00F81F48"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DD6422" w:rsidRPr="00F81F48"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Doanh thu qua từng tuần, tháng</w:t>
            </w:r>
          </w:p>
          <w:p w14:paraId="57654B3A"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Các đối thủ cạnh tranh, giá thị trường.</w:t>
            </w:r>
          </w:p>
        </w:tc>
      </w:tr>
      <w:tr w:rsidR="00DD6422" w:rsidRPr="00F81F48"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Dịp lễ tết</w:t>
            </w:r>
          </w:p>
          <w:p w14:paraId="73D6FA13"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Đối thủ cạnh tranh</w:t>
            </w:r>
          </w:p>
        </w:tc>
      </w:tr>
      <w:tr w:rsidR="00DD6422" w:rsidRPr="00F81F48"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Kế hoạch kinh doanh tháng, quý tiếp theo</w:t>
            </w:r>
          </w:p>
        </w:tc>
      </w:tr>
      <w:tr w:rsidR="00DD6422" w:rsidRPr="00F81F48"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Pr="00F81F48" w:rsidRDefault="004E7C88" w:rsidP="004E7C88">
      <w:pPr>
        <w:rPr>
          <w:lang w:val="vi-VN" w:eastAsia="vi-VN"/>
        </w:rPr>
      </w:pPr>
    </w:p>
    <w:p w14:paraId="74459ED7" w14:textId="17F680D0" w:rsidR="00DD6422" w:rsidRPr="00F81F48" w:rsidRDefault="00766624" w:rsidP="00766624">
      <w:pPr>
        <w:jc w:val="center"/>
        <w:rPr>
          <w:lang w:eastAsia="vi-VN"/>
        </w:rPr>
      </w:pPr>
      <w:r w:rsidRPr="00F81F48">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F81F48"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F81F48" w:rsidRDefault="00DD6422" w:rsidP="00FB57A0">
            <w:pPr>
              <w:spacing w:line="240" w:lineRule="auto"/>
              <w:rPr>
                <w:rFonts w:cs="Times New Roman"/>
                <w:b/>
                <w:bCs/>
                <w:color w:val="000000"/>
                <w:sz w:val="24"/>
              </w:rPr>
            </w:pPr>
            <w:r w:rsidRPr="00F81F48">
              <w:rPr>
                <w:rFonts w:cs="Times New Roman"/>
                <w:b/>
                <w:bCs/>
                <w:color w:val="000000"/>
                <w:sz w:val="24"/>
              </w:rPr>
              <w:t>Bảng kết quả phỏng vấn nhân viên phục vụ - tạp vụ</w:t>
            </w:r>
          </w:p>
          <w:p w14:paraId="172E8E58" w14:textId="77777777" w:rsidR="00DD6422" w:rsidRPr="00F81F48" w:rsidRDefault="00DD6422" w:rsidP="00FB57A0">
            <w:pPr>
              <w:spacing w:line="240" w:lineRule="auto"/>
              <w:rPr>
                <w:rFonts w:cs="Times New Roman"/>
              </w:rPr>
            </w:pPr>
            <w:r w:rsidRPr="00F81F48">
              <w:rPr>
                <w:rFonts w:cs="Times New Roman"/>
                <w:i/>
                <w:iCs/>
                <w:color w:val="000000"/>
              </w:rPr>
              <w:t>Hệ thống: Quản lý khách sạn</w:t>
            </w:r>
          </w:p>
        </w:tc>
      </w:tr>
      <w:tr w:rsidR="00DD6422" w:rsidRPr="00F81F48"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F81F48" w:rsidRDefault="00DD6422" w:rsidP="00FB57A0">
            <w:pPr>
              <w:spacing w:line="240" w:lineRule="auto"/>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của nhân viên phục vụ - tạp vụ</w:t>
            </w:r>
          </w:p>
        </w:tc>
      </w:tr>
      <w:tr w:rsidR="00DD6422" w:rsidRPr="00F81F48"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Nguyễn Minh Thư</w:t>
            </w:r>
            <w:r w:rsidRPr="00F81F48">
              <w:rPr>
                <w:rFonts w:cs="Times New Roman"/>
                <w:iCs/>
                <w:color w:val="000000"/>
              </w:rPr>
              <w:t xml:space="preserve"> </w:t>
            </w:r>
          </w:p>
          <w:p w14:paraId="2314D76A"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quản lý bộ phận phục vụ - tạp vụ</w:t>
            </w:r>
          </w:p>
        </w:tc>
      </w:tr>
      <w:tr w:rsidR="00DD6422" w:rsidRPr="00F81F48"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1 năm.</w:t>
            </w:r>
          </w:p>
          <w:p w14:paraId="2C6BE2A0"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DD6422" w:rsidRPr="00F81F48"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Phần mềm word, excel</w:t>
            </w:r>
          </w:p>
        </w:tc>
      </w:tr>
      <w:tr w:rsidR="00DD6422" w:rsidRPr="00F81F48"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Trước khi khách nhận phòng và sau khi khách trả phòng. </w:t>
            </w:r>
          </w:p>
        </w:tc>
      </w:tr>
      <w:tr w:rsidR="00DD6422" w:rsidRPr="00F81F48"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danh sách thiết bị mua mới gửi bộ phận kế toán.</w:t>
            </w:r>
          </w:p>
          <w:p w14:paraId="73A9186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Sauk hi được duyệt, bộ phận kinh doanh sẽ liên hệ đối tác thay mới thiết bị.</w:t>
            </w:r>
          </w:p>
        </w:tc>
      </w:tr>
      <w:tr w:rsidR="00DD6422" w:rsidRPr="00F81F48"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rPr>
              <w:t>bàn chảy, kem, xà phòng, nước uống.</w:t>
            </w:r>
          </w:p>
        </w:tc>
      </w:tr>
      <w:tr w:rsidR="00DD6422" w:rsidRPr="00F81F48"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Chuyển thông tin cho bộ phận tiếp tân liên hệ với khách hàng.</w:t>
            </w:r>
          </w:p>
        </w:tc>
      </w:tr>
      <w:tr w:rsidR="00DD6422" w:rsidRPr="00F81F48"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Dịch vụ giặt ủi</w:t>
            </w:r>
          </w:p>
          <w:p w14:paraId="5A36856C"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Các thức ăn, đồ uống cung cấp sẵn trong tủ lạnh từng phòng.</w:t>
            </w:r>
          </w:p>
        </w:tc>
      </w:tr>
      <w:tr w:rsidR="00DD6422" w:rsidRPr="00F81F48"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Do trưởng bộ phận quản lý</w:t>
            </w:r>
          </w:p>
          <w:p w14:paraId="5E27A92D"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Phân công nhân viên trực và dọn dẹp phòng</w:t>
            </w:r>
          </w:p>
        </w:tc>
      </w:tr>
    </w:tbl>
    <w:p w14:paraId="114782D4" w14:textId="5A583A38" w:rsidR="00DD6422" w:rsidRPr="00F81F48" w:rsidRDefault="00DD6422" w:rsidP="004E7C88">
      <w:pPr>
        <w:rPr>
          <w:lang w:val="vi-VN" w:eastAsia="vi-VN"/>
        </w:rPr>
      </w:pPr>
    </w:p>
    <w:p w14:paraId="05BE55CE" w14:textId="54ABA5BF" w:rsidR="00DD6422" w:rsidRPr="00F81F48" w:rsidRDefault="00766624" w:rsidP="00766624">
      <w:pPr>
        <w:jc w:val="center"/>
        <w:rPr>
          <w:lang w:eastAsia="vi-VN"/>
        </w:rPr>
      </w:pPr>
      <w:r w:rsidRPr="00F81F48">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F81F48"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F81F48" w:rsidRDefault="00DD6422" w:rsidP="00FB57A0">
            <w:pPr>
              <w:spacing w:line="240" w:lineRule="auto"/>
              <w:rPr>
                <w:rFonts w:cs="Times New Roman"/>
                <w:b/>
                <w:bCs/>
                <w:color w:val="000000"/>
                <w:sz w:val="24"/>
              </w:rPr>
            </w:pPr>
            <w:r w:rsidRPr="00F81F48">
              <w:rPr>
                <w:rFonts w:cs="Times New Roman"/>
                <w:b/>
                <w:bCs/>
                <w:color w:val="000000"/>
                <w:sz w:val="24"/>
              </w:rPr>
              <w:t>Bảng kết quả phỏng vấn nhân viên kế toán</w:t>
            </w:r>
          </w:p>
          <w:p w14:paraId="3D901EEE" w14:textId="77777777" w:rsidR="00DD6422" w:rsidRPr="00F81F48" w:rsidRDefault="00DD6422" w:rsidP="00FB57A0">
            <w:pPr>
              <w:spacing w:line="240" w:lineRule="auto"/>
              <w:rPr>
                <w:rFonts w:cs="Times New Roman"/>
              </w:rPr>
            </w:pPr>
            <w:r w:rsidRPr="00F81F48">
              <w:rPr>
                <w:rFonts w:cs="Times New Roman"/>
                <w:i/>
                <w:iCs/>
                <w:color w:val="000000"/>
              </w:rPr>
              <w:t>Hệ thống: Quản lý khách sạn</w:t>
            </w:r>
          </w:p>
        </w:tc>
      </w:tr>
      <w:tr w:rsidR="00DD6422" w:rsidRPr="00F81F48"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Võ 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F81F48" w:rsidRDefault="00DD6422" w:rsidP="00FB57A0">
            <w:pPr>
              <w:spacing w:line="240" w:lineRule="auto"/>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 xml:space="preserve">Thu thập thông tin, các nghiệp vụ của nhân viên kế toán </w:t>
            </w:r>
          </w:p>
        </w:tc>
      </w:tr>
      <w:tr w:rsidR="00DD6422" w:rsidRPr="00F81F48"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F81F48" w:rsidRDefault="00DD6422" w:rsidP="00AC6219">
            <w:pPr>
              <w:numPr>
                <w:ilvl w:val="0"/>
                <w:numId w:val="35"/>
              </w:numPr>
              <w:spacing w:after="160" w:line="259" w:lineRule="auto"/>
              <w:contextualSpacing/>
              <w:jc w:val="left"/>
              <w:rPr>
                <w:rFonts w:cs="Times New Roman"/>
              </w:rPr>
            </w:pPr>
            <w:r w:rsidRPr="00F81F48">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
                <w:iCs/>
                <w:color w:val="000000"/>
              </w:rPr>
              <w:t>Võ Thanh Tâm</w:t>
            </w:r>
            <w:r w:rsidRPr="00F81F48">
              <w:rPr>
                <w:rFonts w:cs="Times New Roman"/>
                <w:iCs/>
                <w:color w:val="000000"/>
              </w:rPr>
              <w:t xml:space="preserve"> </w:t>
            </w:r>
          </w:p>
          <w:p w14:paraId="1702C1E0"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Nhân viên quản lý bộ phận phục vụ - tạp vụ</w:t>
            </w:r>
          </w:p>
        </w:tc>
      </w:tr>
      <w:tr w:rsidR="00DD6422" w:rsidRPr="00F81F48"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F81F48" w:rsidRDefault="00DD6422" w:rsidP="00AC6219">
            <w:pPr>
              <w:numPr>
                <w:ilvl w:val="0"/>
                <w:numId w:val="35"/>
              </w:numPr>
              <w:spacing w:after="160" w:line="259" w:lineRule="auto"/>
              <w:contextualSpacing/>
              <w:jc w:val="left"/>
              <w:rPr>
                <w:rFonts w:cs="Times New Roman"/>
              </w:rPr>
            </w:pPr>
            <w:r w:rsidRPr="00F81F48">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F81F48" w:rsidRDefault="00DD6422" w:rsidP="00AC6219">
            <w:pPr>
              <w:numPr>
                <w:ilvl w:val="0"/>
                <w:numId w:val="30"/>
              </w:numPr>
              <w:spacing w:line="240" w:lineRule="auto"/>
              <w:contextualSpacing/>
              <w:jc w:val="left"/>
              <w:rPr>
                <w:rFonts w:cs="Times New Roman"/>
                <w:i/>
                <w:iCs/>
                <w:color w:val="000000"/>
              </w:rPr>
            </w:pPr>
            <w:r w:rsidRPr="00F81F48">
              <w:rPr>
                <w:rFonts w:cs="Times New Roman"/>
                <w:iCs/>
                <w:color w:val="000000"/>
              </w:rPr>
              <w:t>2 năm.</w:t>
            </w:r>
          </w:p>
          <w:p w14:paraId="30807F6C" w14:textId="77777777" w:rsidR="00DD6422" w:rsidRPr="00F81F48" w:rsidRDefault="00DD6422" w:rsidP="00AC6219">
            <w:pPr>
              <w:numPr>
                <w:ilvl w:val="0"/>
                <w:numId w:val="30"/>
              </w:numPr>
              <w:spacing w:line="240" w:lineRule="auto"/>
              <w:contextualSpacing/>
              <w:jc w:val="left"/>
              <w:rPr>
                <w:rFonts w:cs="Times New Roman"/>
                <w:i/>
                <w:iCs/>
                <w:color w:val="000000"/>
              </w:rPr>
            </w:pPr>
            <w:r w:rsidRPr="00F81F48">
              <w:rPr>
                <w:rFonts w:cs="Times New Roman"/>
                <w:iCs/>
                <w:color w:val="000000"/>
              </w:rPr>
              <w:t>Nắm rõ nghiệp vụ.</w:t>
            </w:r>
          </w:p>
        </w:tc>
      </w:tr>
      <w:tr w:rsidR="00DD6422" w:rsidRPr="00F81F48"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Phần mềm word, excel</w:t>
            </w:r>
          </w:p>
        </w:tc>
      </w:tr>
      <w:tr w:rsidR="00DD6422" w:rsidRPr="00F81F48"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Hàng ngày nhận dữ liệu từ lễ tân để tiến hành lập báo cáo doanh thu theo ngày.</w:t>
            </w:r>
          </w:p>
          <w:p w14:paraId="4257F285"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Thống kế so sánh doanh thu từng tháng trong quý, năm.</w:t>
            </w:r>
          </w:p>
        </w:tc>
      </w:tr>
      <w:tr w:rsidR="00DD6422" w:rsidRPr="00F81F48"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Dữ liệu gửi từ các phòng ban cần phải kiểm tra và sắp xếp, dễ bị sai sót.</w:t>
            </w:r>
          </w:p>
          <w:p w14:paraId="153B4F04"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Quản lý dữ liệu cũ gặp khó khan lớn, dễ mất dữ liệu.</w:t>
            </w:r>
          </w:p>
        </w:tc>
      </w:tr>
    </w:tbl>
    <w:p w14:paraId="4EFF9C78" w14:textId="47BB704D" w:rsidR="0033139C" w:rsidRPr="00F81F48" w:rsidRDefault="0033139C" w:rsidP="004E7C88">
      <w:pPr>
        <w:rPr>
          <w:lang w:val="vi-VN" w:eastAsia="vi-VN"/>
        </w:rPr>
      </w:pPr>
    </w:p>
    <w:p w14:paraId="7CD0044C" w14:textId="77777777" w:rsidR="0033139C" w:rsidRPr="00F81F48" w:rsidRDefault="0033139C">
      <w:pPr>
        <w:spacing w:line="240" w:lineRule="auto"/>
        <w:jc w:val="left"/>
        <w:rPr>
          <w:lang w:val="vi-VN" w:eastAsia="vi-VN"/>
        </w:rPr>
      </w:pPr>
      <w:r w:rsidRPr="00F81F48">
        <w:rPr>
          <w:lang w:val="vi-VN" w:eastAsia="vi-VN"/>
        </w:rPr>
        <w:br w:type="page"/>
      </w:r>
    </w:p>
    <w:p w14:paraId="7C37AE05" w14:textId="0AFA61AB" w:rsidR="00F9440C" w:rsidRPr="00F81F48" w:rsidRDefault="000450D9" w:rsidP="00F9440C">
      <w:pPr>
        <w:pStyle w:val="Heading2"/>
        <w:rPr>
          <w:i/>
        </w:rPr>
      </w:pPr>
      <w:bookmarkStart w:id="95" w:name="_Ref508891844"/>
      <w:bookmarkStart w:id="96" w:name="_Toc508892401"/>
      <w:bookmarkStart w:id="97" w:name="_Toc515723866"/>
      <w:r w:rsidRPr="00F81F48">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81F48" w:rsidRDefault="00F9440C" w:rsidP="00F9440C">
      <w:pPr>
        <w:rPr>
          <w:lang w:val="vi-VN" w:eastAsia="vi-VN"/>
        </w:rPr>
      </w:pPr>
    </w:p>
    <w:p w14:paraId="651A838D" w14:textId="01141794" w:rsidR="00DE4F7B" w:rsidRPr="00F81F48" w:rsidRDefault="00DE4F7B" w:rsidP="00AC6219">
      <w:pPr>
        <w:pStyle w:val="ListParagraph"/>
        <w:numPr>
          <w:ilvl w:val="0"/>
          <w:numId w:val="23"/>
        </w:numPr>
        <w:rPr>
          <w:sz w:val="22"/>
          <w:u w:val="single"/>
          <w:lang w:eastAsia="vi-VN"/>
        </w:rPr>
      </w:pPr>
      <w:r w:rsidRPr="00F81F48">
        <w:rPr>
          <w:sz w:val="22"/>
          <w:u w:val="single"/>
          <w:lang w:eastAsia="vi-VN"/>
        </w:rPr>
        <w:t>Quy trình</w:t>
      </w:r>
      <w:r w:rsidR="006911DE" w:rsidRPr="00F81F48">
        <w:rPr>
          <w:sz w:val="22"/>
          <w:u w:val="single"/>
          <w:lang w:eastAsia="vi-VN"/>
        </w:rPr>
        <w:t xml:space="preserve"> nghiệp vụ</w:t>
      </w:r>
      <w:r w:rsidRPr="00F81F48">
        <w:rPr>
          <w:sz w:val="22"/>
          <w:u w:val="single"/>
          <w:lang w:eastAsia="vi-VN"/>
        </w:rPr>
        <w:t>:</w:t>
      </w:r>
    </w:p>
    <w:p w14:paraId="0748B8C7" w14:textId="0CF6CB41" w:rsidR="00C711B6" w:rsidRPr="00F81F48" w:rsidRDefault="00E70DBA" w:rsidP="000450D9">
      <w:pPr>
        <w:rPr>
          <w:lang w:eastAsia="vi-VN"/>
        </w:rPr>
      </w:pPr>
      <w:r w:rsidRPr="00F81F48">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Pr="00F81F48" w:rsidRDefault="00766624" w:rsidP="00766624">
      <w:pPr>
        <w:jc w:val="center"/>
        <w:rPr>
          <w:lang w:eastAsia="vi-VN"/>
        </w:rPr>
      </w:pPr>
      <w:r w:rsidRPr="00F81F48">
        <w:rPr>
          <w:lang w:eastAsia="vi-VN"/>
        </w:rPr>
        <w:t>Hình 5.3.1 – Sơ đồ quy trình làm việc trong khách sạn</w:t>
      </w:r>
    </w:p>
    <w:p w14:paraId="75B56665" w14:textId="77777777" w:rsidR="00D021E8" w:rsidRPr="00F81F48" w:rsidRDefault="00D021E8">
      <w:pPr>
        <w:spacing w:line="240" w:lineRule="auto"/>
        <w:jc w:val="left"/>
        <w:rPr>
          <w:lang w:eastAsia="vi-VN"/>
        </w:rPr>
      </w:pPr>
      <w:r w:rsidRPr="00F81F48">
        <w:rPr>
          <w:lang w:eastAsia="vi-VN"/>
        </w:rPr>
        <w:br w:type="page"/>
      </w:r>
    </w:p>
    <w:p w14:paraId="774C87D5" w14:textId="4A854503" w:rsidR="00C711B6" w:rsidRPr="00F81F48" w:rsidRDefault="00AD7148" w:rsidP="00AC6219">
      <w:pPr>
        <w:pStyle w:val="ListParagraph"/>
        <w:numPr>
          <w:ilvl w:val="0"/>
          <w:numId w:val="23"/>
        </w:numPr>
        <w:rPr>
          <w:sz w:val="22"/>
          <w:u w:val="single"/>
          <w:lang w:eastAsia="vi-VN"/>
        </w:rPr>
      </w:pPr>
      <w:r w:rsidRPr="00F81F48">
        <w:rPr>
          <w:sz w:val="22"/>
          <w:u w:val="single"/>
          <w:lang w:eastAsia="vi-VN"/>
        </w:rPr>
        <w:lastRenderedPageBreak/>
        <w:t xml:space="preserve">Biểu đồ </w:t>
      </w:r>
      <w:r w:rsidR="00D021E8" w:rsidRPr="00F81F48">
        <w:rPr>
          <w:sz w:val="22"/>
          <w:u w:val="single"/>
          <w:lang w:eastAsia="vi-VN"/>
        </w:rPr>
        <w:t>ca sử dụng</w:t>
      </w:r>
    </w:p>
    <w:p w14:paraId="56CE7C59" w14:textId="5CBEC20B" w:rsidR="00D021E8" w:rsidRPr="00F81F48" w:rsidRDefault="00D021E8" w:rsidP="00D021E8">
      <w:pPr>
        <w:pStyle w:val="ListParagraph"/>
        <w:rPr>
          <w:lang w:eastAsia="vi-VN"/>
        </w:rPr>
      </w:pPr>
    </w:p>
    <w:p w14:paraId="249EB9A7" w14:textId="7648F5DA" w:rsidR="005C69AD" w:rsidRPr="00F81F48" w:rsidRDefault="000156B4" w:rsidP="005C69AD">
      <w:pPr>
        <w:pStyle w:val="ListParagraph"/>
        <w:rPr>
          <w:lang w:eastAsia="vi-VN"/>
        </w:rPr>
      </w:pPr>
      <w:r w:rsidRPr="00F81F48">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Pr="00F81F48" w:rsidRDefault="005C69AD" w:rsidP="005C69AD">
      <w:pPr>
        <w:jc w:val="center"/>
        <w:rPr>
          <w:lang w:eastAsia="vi-VN"/>
        </w:rPr>
      </w:pPr>
      <w:r w:rsidRPr="00F81F48">
        <w:rPr>
          <w:lang w:eastAsia="vi-VN"/>
        </w:rPr>
        <w:t>Hình 5.3.2 – Biểu đồ ca sử dụng quản lý khánh sạn</w:t>
      </w:r>
    </w:p>
    <w:p w14:paraId="680CA547" w14:textId="77777777" w:rsidR="005C69AD" w:rsidRPr="00F81F48" w:rsidRDefault="005C69AD" w:rsidP="005C69AD">
      <w:pPr>
        <w:pStyle w:val="ListParagraph"/>
        <w:rPr>
          <w:lang w:eastAsia="vi-VN"/>
        </w:rPr>
      </w:pPr>
    </w:p>
    <w:p w14:paraId="3F0EAE03" w14:textId="1EA138DB" w:rsidR="00670839" w:rsidRPr="00F81F48" w:rsidRDefault="00251649" w:rsidP="00AC6219">
      <w:pPr>
        <w:pStyle w:val="ListParagraph"/>
        <w:numPr>
          <w:ilvl w:val="0"/>
          <w:numId w:val="23"/>
        </w:numPr>
        <w:rPr>
          <w:sz w:val="22"/>
          <w:u w:val="single"/>
        </w:rPr>
      </w:pPr>
      <w:bookmarkStart w:id="98" w:name="_Hlk509946218"/>
      <w:r w:rsidRPr="00F81F48">
        <w:rPr>
          <w:sz w:val="22"/>
          <w:u w:val="single"/>
        </w:rPr>
        <w:t>Lập danh mục phòng</w:t>
      </w:r>
    </w:p>
    <w:p w14:paraId="5FA048E7" w14:textId="438A4F23" w:rsidR="00595C55" w:rsidRPr="00F81F48" w:rsidRDefault="005C69AD" w:rsidP="005C69AD">
      <w:pPr>
        <w:jc w:val="center"/>
      </w:pPr>
      <w:r w:rsidRPr="00F81F48">
        <w:t>Bảng 5.3.1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F81F48"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F81F48" w:rsidRDefault="00670839" w:rsidP="00670839">
            <w:pPr>
              <w:shd w:val="clear" w:color="auto" w:fill="000000"/>
              <w:spacing w:before="60" w:after="60" w:line="240" w:lineRule="auto"/>
              <w:jc w:val="center"/>
              <w:rPr>
                <w:rFonts w:cs="Times New Roman"/>
                <w:b/>
                <w:noProof/>
              </w:rPr>
            </w:pPr>
            <w:bookmarkStart w:id="99" w:name="_Hlk509946183"/>
            <w:r w:rsidRPr="00F81F48">
              <w:rPr>
                <w:rFonts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Danh Mục Phòng</w:t>
            </w:r>
          </w:p>
        </w:tc>
      </w:tr>
      <w:tr w:rsidR="00670839" w:rsidRPr="00F81F48"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Ghi Chú</w:t>
            </w:r>
          </w:p>
        </w:tc>
      </w:tr>
      <w:tr w:rsidR="00670839" w:rsidRPr="00F81F48"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F81F48" w:rsidRDefault="00670839" w:rsidP="00670839">
            <w:pPr>
              <w:spacing w:before="60" w:after="60" w:line="240" w:lineRule="auto"/>
              <w:jc w:val="center"/>
              <w:rPr>
                <w:rFonts w:cs="Times New Roman"/>
                <w:noProof/>
              </w:rPr>
            </w:pPr>
            <w:r w:rsidRPr="00F81F48">
              <w:rPr>
                <w:rFonts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F81F48" w:rsidRDefault="00670839" w:rsidP="00670839">
            <w:pPr>
              <w:spacing w:before="60" w:after="60" w:line="240" w:lineRule="auto"/>
              <w:jc w:val="center"/>
              <w:rPr>
                <w:rFonts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F81F48" w:rsidRDefault="00670839" w:rsidP="00670839">
            <w:pPr>
              <w:spacing w:before="60" w:after="60" w:line="240" w:lineRule="auto"/>
              <w:jc w:val="center"/>
              <w:rPr>
                <w:rFonts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F81F48" w:rsidRDefault="00670839" w:rsidP="00670839">
            <w:pPr>
              <w:spacing w:before="60" w:after="60" w:line="240" w:lineRule="auto"/>
              <w:jc w:val="center"/>
              <w:rPr>
                <w:rFonts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F81F48" w:rsidRDefault="00670839" w:rsidP="00670839">
            <w:pPr>
              <w:spacing w:before="60" w:after="60" w:line="240" w:lineRule="auto"/>
              <w:jc w:val="center"/>
              <w:rPr>
                <w:rFonts w:cs="Times New Roman"/>
                <w:noProof/>
              </w:rPr>
            </w:pPr>
          </w:p>
        </w:tc>
      </w:tr>
      <w:tr w:rsidR="00670839" w:rsidRPr="00F81F48"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F81F48" w:rsidRDefault="00670839" w:rsidP="00670839">
            <w:pPr>
              <w:spacing w:before="60" w:after="60" w:line="240" w:lineRule="auto"/>
              <w:jc w:val="center"/>
              <w:rPr>
                <w:rFonts w:cs="Times New Roman"/>
                <w:noProof/>
              </w:rPr>
            </w:pPr>
            <w:r w:rsidRPr="00F81F48">
              <w:rPr>
                <w:rFonts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F81F48" w:rsidRDefault="00670839" w:rsidP="00670839">
            <w:pPr>
              <w:spacing w:before="60" w:after="60" w:line="240" w:lineRule="auto"/>
              <w:jc w:val="center"/>
              <w:rPr>
                <w:rFonts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F81F48" w:rsidRDefault="00670839" w:rsidP="00670839">
            <w:pPr>
              <w:spacing w:before="60" w:after="60" w:line="240" w:lineRule="auto"/>
              <w:jc w:val="center"/>
              <w:rPr>
                <w:rFonts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F81F48" w:rsidRDefault="00670839" w:rsidP="00670839">
            <w:pPr>
              <w:spacing w:before="60" w:after="60" w:line="240" w:lineRule="auto"/>
              <w:jc w:val="center"/>
              <w:rPr>
                <w:rFonts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F81F48" w:rsidRDefault="00670839" w:rsidP="00670839">
            <w:pPr>
              <w:spacing w:before="60" w:after="60" w:line="240" w:lineRule="auto"/>
              <w:jc w:val="center"/>
              <w:rPr>
                <w:rFonts w:cs="Times New Roman"/>
                <w:noProof/>
              </w:rPr>
            </w:pPr>
          </w:p>
        </w:tc>
      </w:tr>
    </w:tbl>
    <w:bookmarkEnd w:id="98"/>
    <w:bookmarkEnd w:id="99"/>
    <w:p w14:paraId="184F32EA" w14:textId="3160EA4A" w:rsidR="00634771" w:rsidRPr="00F81F48"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cs="Times New Roman"/>
          <w:b/>
          <w:sz w:val="21"/>
          <w:u w:val="single"/>
        </w:rPr>
      </w:pPr>
      <w:r w:rsidRPr="00F81F48">
        <w:rPr>
          <w:rFonts w:cs="Times New Roman"/>
          <w:b/>
          <w:sz w:val="21"/>
        </w:rPr>
        <w:t>QĐ1: Có 3 loại phòng (A, B, C) với đơn giá tương ứng (150.000, 170.000, 200.000)</w:t>
      </w:r>
    </w:p>
    <w:p w14:paraId="3EC08CA8" w14:textId="6C8CB2E2" w:rsidR="000D5919" w:rsidRPr="00F81F48" w:rsidRDefault="00DE272E" w:rsidP="00AC6219">
      <w:pPr>
        <w:pStyle w:val="ListParagraph"/>
        <w:numPr>
          <w:ilvl w:val="0"/>
          <w:numId w:val="23"/>
        </w:numPr>
        <w:rPr>
          <w:sz w:val="22"/>
          <w:u w:val="single"/>
        </w:rPr>
      </w:pPr>
      <w:r w:rsidRPr="00F81F48">
        <w:rPr>
          <w:sz w:val="22"/>
          <w:u w:val="single"/>
        </w:rPr>
        <w:t>Lập phiếu thuê phòng</w:t>
      </w:r>
    </w:p>
    <w:p w14:paraId="6CB7830E" w14:textId="4C70906C" w:rsidR="007060A9" w:rsidRPr="00F81F48" w:rsidRDefault="005C69AD" w:rsidP="005C69AD">
      <w:pPr>
        <w:ind w:left="360"/>
        <w:jc w:val="center"/>
      </w:pPr>
      <w:r w:rsidRPr="00F81F48">
        <w:t>Bảng 5.3.2 – 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F81F48"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Phiếu Thuê Phòng</w:t>
            </w:r>
          </w:p>
        </w:tc>
      </w:tr>
      <w:tr w:rsidR="000D5919" w:rsidRPr="00F81F48"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F81F48" w:rsidRDefault="000D5919" w:rsidP="000D5919">
            <w:pPr>
              <w:tabs>
                <w:tab w:val="right" w:leader="dot" w:pos="3203"/>
              </w:tabs>
              <w:spacing w:before="60" w:after="60" w:line="240" w:lineRule="auto"/>
              <w:jc w:val="left"/>
              <w:rPr>
                <w:rFonts w:cs="Times New Roman"/>
                <w:noProof/>
              </w:rPr>
            </w:pPr>
            <w:r w:rsidRPr="00F81F48">
              <w:rPr>
                <w:rFonts w:cs="Times New Roman"/>
                <w:noProof/>
              </w:rPr>
              <w:t>Phòng:</w:t>
            </w:r>
            <w:r w:rsidRPr="00F81F48">
              <w:rPr>
                <w:rFonts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F81F48" w:rsidRDefault="000D5919" w:rsidP="000D5919">
            <w:pPr>
              <w:tabs>
                <w:tab w:val="right" w:leader="dot" w:pos="3450"/>
              </w:tabs>
              <w:spacing w:before="60" w:after="60" w:line="240" w:lineRule="auto"/>
              <w:jc w:val="left"/>
              <w:rPr>
                <w:rFonts w:cs="Times New Roman"/>
                <w:noProof/>
              </w:rPr>
            </w:pPr>
            <w:r w:rsidRPr="00F81F48">
              <w:rPr>
                <w:rFonts w:cs="Times New Roman"/>
                <w:noProof/>
              </w:rPr>
              <w:t>Ngày bắt đầu thuê:</w:t>
            </w:r>
            <w:r w:rsidRPr="00F81F48">
              <w:rPr>
                <w:rFonts w:cs="Times New Roman"/>
                <w:noProof/>
              </w:rPr>
              <w:tab/>
            </w:r>
          </w:p>
        </w:tc>
      </w:tr>
      <w:tr w:rsidR="000D5919" w:rsidRPr="00F81F48"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Địa Chỉ</w:t>
            </w:r>
          </w:p>
        </w:tc>
      </w:tr>
      <w:tr w:rsidR="000D5919" w:rsidRPr="00F81F48"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F81F48" w:rsidRDefault="000D5919" w:rsidP="000D5919">
            <w:pPr>
              <w:spacing w:before="60" w:after="60" w:line="240" w:lineRule="auto"/>
              <w:jc w:val="center"/>
              <w:rPr>
                <w:rFonts w:cs="Times New Roman"/>
                <w:noProof/>
              </w:rPr>
            </w:pPr>
            <w:r w:rsidRPr="00F81F48">
              <w:rPr>
                <w:rFonts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F81F48" w:rsidRDefault="000D5919" w:rsidP="000D5919">
            <w:pPr>
              <w:spacing w:before="60" w:after="60" w:line="240" w:lineRule="auto"/>
              <w:jc w:val="center"/>
              <w:rPr>
                <w:rFonts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F81F48" w:rsidRDefault="000D5919" w:rsidP="000D5919">
            <w:pPr>
              <w:spacing w:before="60" w:after="60" w:line="240" w:lineRule="auto"/>
              <w:jc w:val="center"/>
              <w:rPr>
                <w:rFonts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F81F48" w:rsidRDefault="000D5919" w:rsidP="000D5919">
            <w:pPr>
              <w:spacing w:before="60" w:after="60" w:line="240" w:lineRule="auto"/>
              <w:jc w:val="center"/>
              <w:rPr>
                <w:rFonts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F81F48" w:rsidRDefault="000D5919" w:rsidP="000D5919">
            <w:pPr>
              <w:spacing w:before="60" w:after="60" w:line="240" w:lineRule="auto"/>
              <w:jc w:val="center"/>
              <w:rPr>
                <w:rFonts w:cs="Times New Roman"/>
                <w:noProof/>
              </w:rPr>
            </w:pPr>
          </w:p>
        </w:tc>
      </w:tr>
      <w:tr w:rsidR="000D5919" w:rsidRPr="00F81F48"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F81F48" w:rsidRDefault="000D5919" w:rsidP="000D5919">
            <w:pPr>
              <w:spacing w:before="60" w:after="60" w:line="240" w:lineRule="auto"/>
              <w:jc w:val="center"/>
              <w:rPr>
                <w:rFonts w:cs="Times New Roman"/>
                <w:noProof/>
              </w:rPr>
            </w:pPr>
            <w:r w:rsidRPr="00F81F48">
              <w:rPr>
                <w:rFonts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F81F48" w:rsidRDefault="000D5919" w:rsidP="000D5919">
            <w:pPr>
              <w:spacing w:before="60" w:after="60" w:line="240" w:lineRule="auto"/>
              <w:jc w:val="center"/>
              <w:rPr>
                <w:rFonts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F81F48" w:rsidRDefault="000D5919" w:rsidP="000D5919">
            <w:pPr>
              <w:spacing w:before="60" w:after="60" w:line="240" w:lineRule="auto"/>
              <w:jc w:val="center"/>
              <w:rPr>
                <w:rFonts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F81F48" w:rsidRDefault="000D5919" w:rsidP="000D5919">
            <w:pPr>
              <w:spacing w:before="60" w:after="60" w:line="240" w:lineRule="auto"/>
              <w:jc w:val="center"/>
              <w:rPr>
                <w:rFonts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F81F48" w:rsidRDefault="000D5919" w:rsidP="000D5919">
            <w:pPr>
              <w:spacing w:before="60" w:after="60" w:line="240" w:lineRule="auto"/>
              <w:jc w:val="center"/>
              <w:rPr>
                <w:rFonts w:cs="Times New Roman"/>
                <w:noProof/>
              </w:rPr>
            </w:pPr>
          </w:p>
        </w:tc>
      </w:tr>
    </w:tbl>
    <w:p w14:paraId="4526D30B" w14:textId="2BD9C9EA" w:rsidR="000D5919" w:rsidRPr="00F81F48"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cs="Times New Roman"/>
          <w:b/>
          <w:sz w:val="21"/>
          <w:u w:val="single"/>
        </w:rPr>
      </w:pPr>
      <w:r w:rsidRPr="00F81F48">
        <w:rPr>
          <w:rFonts w:cs="Times New Roman"/>
          <w:b/>
          <w:sz w:val="21"/>
        </w:rPr>
        <w:t xml:space="preserve">QĐ2: Có 2 loại khách (nội địa, nước ngoài). </w:t>
      </w:r>
    </w:p>
    <w:p w14:paraId="4D3AB428" w14:textId="03575214" w:rsidR="00FD7BB5" w:rsidRPr="00F81F48" w:rsidRDefault="00FD7BB5" w:rsidP="00AC6219">
      <w:pPr>
        <w:pStyle w:val="ListParagraph"/>
        <w:numPr>
          <w:ilvl w:val="0"/>
          <w:numId w:val="23"/>
        </w:numPr>
        <w:rPr>
          <w:sz w:val="22"/>
          <w:u w:val="single"/>
        </w:rPr>
      </w:pPr>
      <w:r w:rsidRPr="00F81F48">
        <w:rPr>
          <w:sz w:val="22"/>
          <w:u w:val="single"/>
        </w:rPr>
        <w:t>Tra cứu phòng</w:t>
      </w:r>
    </w:p>
    <w:p w14:paraId="47F46D28" w14:textId="65F63B64" w:rsidR="00C236D7" w:rsidRPr="00F81F48" w:rsidRDefault="00CF7242" w:rsidP="00CF7242">
      <w:pPr>
        <w:jc w:val="center"/>
        <w:rPr>
          <w:sz w:val="22"/>
          <w:u w:val="single"/>
        </w:rPr>
      </w:pPr>
      <w:r w:rsidRPr="00F81F48">
        <w:t>Bảng 5.3.3 –Biểu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rsidRPr="00F81F48"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Pr="00F81F48" w:rsidRDefault="00FD7BB5" w:rsidP="00C62317">
            <w:pPr>
              <w:pStyle w:val="HeaderTable"/>
              <w:rPr>
                <w:rFonts w:ascii="Verdana" w:hAnsi="Verdana"/>
              </w:rPr>
            </w:pPr>
            <w:r w:rsidRPr="00F81F48">
              <w:rPr>
                <w:rFonts w:ascii="Verdana" w:hAnsi="Verdana"/>
              </w:rP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Pr="00F81F48" w:rsidRDefault="00FD7BB5" w:rsidP="00C62317">
            <w:pPr>
              <w:pStyle w:val="HeaderTable"/>
              <w:rPr>
                <w:rFonts w:ascii="Verdana" w:hAnsi="Verdana"/>
              </w:rPr>
            </w:pPr>
            <w:r w:rsidRPr="00F81F48">
              <w:rPr>
                <w:rFonts w:ascii="Verdana" w:hAnsi="Verdana"/>
              </w:rPr>
              <w:t>Danh Sách Phòng</w:t>
            </w:r>
          </w:p>
        </w:tc>
      </w:tr>
      <w:tr w:rsidR="00FD7BB5" w:rsidRPr="00F81F48"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Pr="00F81F48" w:rsidRDefault="00FD7BB5" w:rsidP="00C62317">
            <w:pPr>
              <w:pStyle w:val="HeaderTable"/>
              <w:rPr>
                <w:rFonts w:ascii="Verdana" w:hAnsi="Verdana"/>
              </w:rPr>
            </w:pPr>
            <w:r w:rsidRPr="00F81F48">
              <w:rPr>
                <w:rFonts w:ascii="Verdana" w:hAnsi="Verdana"/>
              </w:rP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Pr="00F81F48" w:rsidRDefault="00FD7BB5" w:rsidP="00C62317">
            <w:pPr>
              <w:pStyle w:val="HeaderTable"/>
              <w:rPr>
                <w:rFonts w:ascii="Verdana" w:hAnsi="Verdana"/>
              </w:rPr>
            </w:pPr>
            <w:r w:rsidRPr="00F81F48">
              <w:rPr>
                <w:rFonts w:ascii="Verdana" w:hAnsi="Verdana"/>
              </w:rP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Pr="00F81F48" w:rsidRDefault="00FD7BB5" w:rsidP="00C62317">
            <w:pPr>
              <w:pStyle w:val="HeaderTable"/>
              <w:rPr>
                <w:rFonts w:ascii="Verdana" w:hAnsi="Verdana"/>
              </w:rPr>
            </w:pPr>
            <w:r w:rsidRPr="00F81F48">
              <w:rPr>
                <w:rFonts w:ascii="Verdana" w:hAnsi="Verdana"/>
              </w:rP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Pr="00F81F48" w:rsidRDefault="00FD7BB5" w:rsidP="00C62317">
            <w:pPr>
              <w:pStyle w:val="HeaderTable"/>
              <w:rPr>
                <w:rFonts w:ascii="Verdana" w:hAnsi="Verdana"/>
              </w:rPr>
            </w:pPr>
            <w:r w:rsidRPr="00F81F48">
              <w:rPr>
                <w:rFonts w:ascii="Verdana" w:hAnsi="Verdana"/>
              </w:rP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Pr="00F81F48" w:rsidRDefault="00FD7BB5" w:rsidP="00C62317">
            <w:pPr>
              <w:pStyle w:val="HeaderTable"/>
              <w:rPr>
                <w:rFonts w:ascii="Verdana" w:hAnsi="Verdana"/>
              </w:rPr>
            </w:pPr>
            <w:r w:rsidRPr="00F81F48">
              <w:rPr>
                <w:rFonts w:ascii="Verdana" w:hAnsi="Verdana"/>
              </w:rPr>
              <w:t>Tình Trạng</w:t>
            </w:r>
          </w:p>
        </w:tc>
      </w:tr>
      <w:tr w:rsidR="00FD7BB5" w:rsidRPr="00F81F48"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Pr="00F81F48" w:rsidRDefault="00FD7BB5" w:rsidP="00C62317">
            <w:pPr>
              <w:pStyle w:val="Table"/>
              <w:rPr>
                <w:rFonts w:ascii="Verdana" w:hAnsi="Verdana"/>
              </w:rPr>
            </w:pPr>
            <w:r w:rsidRPr="00F81F48">
              <w:rPr>
                <w:rFonts w:ascii="Verdana" w:hAnsi="Verdana"/>
              </w:rP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Pr="00F81F48" w:rsidRDefault="00FD7BB5" w:rsidP="00C62317">
            <w:pPr>
              <w:pStyle w:val="Table"/>
              <w:rPr>
                <w:rFonts w:ascii="Verdana" w:hAnsi="Verdana"/>
              </w:rPr>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Pr="00F81F48" w:rsidRDefault="00FD7BB5" w:rsidP="00C62317">
            <w:pPr>
              <w:pStyle w:val="Table"/>
              <w:rPr>
                <w:rFonts w:ascii="Verdana" w:hAnsi="Verdana"/>
              </w:rPr>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Pr="00F81F48" w:rsidRDefault="00FD7BB5" w:rsidP="00C62317">
            <w:pPr>
              <w:pStyle w:val="Table"/>
              <w:rPr>
                <w:rFonts w:ascii="Verdana" w:hAnsi="Verdana"/>
              </w:rPr>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Pr="00F81F48" w:rsidRDefault="00FD7BB5" w:rsidP="00C62317">
            <w:pPr>
              <w:pStyle w:val="Table"/>
              <w:rPr>
                <w:rFonts w:ascii="Verdana" w:hAnsi="Verdana"/>
              </w:rPr>
            </w:pPr>
          </w:p>
        </w:tc>
      </w:tr>
      <w:tr w:rsidR="00FD7BB5" w:rsidRPr="00F81F48"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Pr="00F81F48" w:rsidRDefault="00FD7BB5" w:rsidP="00C62317">
            <w:pPr>
              <w:pStyle w:val="Table"/>
              <w:rPr>
                <w:rFonts w:ascii="Verdana" w:hAnsi="Verdana"/>
              </w:rPr>
            </w:pPr>
            <w:r w:rsidRPr="00F81F48">
              <w:rPr>
                <w:rFonts w:ascii="Verdana" w:hAnsi="Verdana"/>
              </w:rP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Pr="00F81F48" w:rsidRDefault="00FD7BB5" w:rsidP="00C62317">
            <w:pPr>
              <w:pStyle w:val="Table"/>
              <w:rPr>
                <w:rFonts w:ascii="Verdana" w:hAnsi="Verdana"/>
              </w:rPr>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Pr="00F81F48" w:rsidRDefault="00FD7BB5" w:rsidP="00C62317">
            <w:pPr>
              <w:pStyle w:val="Table"/>
              <w:rPr>
                <w:rFonts w:ascii="Verdana" w:hAnsi="Verdana"/>
              </w:rPr>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Pr="00F81F48" w:rsidRDefault="00FD7BB5" w:rsidP="00C62317">
            <w:pPr>
              <w:pStyle w:val="Table"/>
              <w:rPr>
                <w:rFonts w:ascii="Verdana" w:hAnsi="Verdana"/>
              </w:rPr>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Pr="00F81F48" w:rsidRDefault="00FD7BB5" w:rsidP="00C62317">
            <w:pPr>
              <w:pStyle w:val="Table"/>
              <w:rPr>
                <w:rFonts w:ascii="Verdana" w:hAnsi="Verdana"/>
              </w:rPr>
            </w:pPr>
          </w:p>
        </w:tc>
      </w:tr>
    </w:tbl>
    <w:p w14:paraId="24A62D7B" w14:textId="0E96E286" w:rsidR="007527E5" w:rsidRPr="00F81F48" w:rsidRDefault="006A0E30" w:rsidP="005C69AD">
      <w:pPr>
        <w:pStyle w:val="ListParagraph"/>
        <w:numPr>
          <w:ilvl w:val="0"/>
          <w:numId w:val="23"/>
        </w:numPr>
        <w:rPr>
          <w:sz w:val="22"/>
          <w:u w:val="single"/>
        </w:rPr>
      </w:pPr>
      <w:r w:rsidRPr="00F81F48">
        <w:rPr>
          <w:sz w:val="22"/>
          <w:u w:val="single"/>
        </w:rPr>
        <w:t>Lập hóa đơn thanh toán</w:t>
      </w:r>
    </w:p>
    <w:p w14:paraId="4D7CEF31" w14:textId="77417414" w:rsidR="001526E3" w:rsidRPr="00F81F48" w:rsidRDefault="00CF7242" w:rsidP="00CF7242">
      <w:pPr>
        <w:ind w:left="360"/>
        <w:jc w:val="center"/>
        <w:rPr>
          <w:sz w:val="22"/>
          <w:u w:val="single"/>
        </w:rPr>
      </w:pPr>
      <w:r w:rsidRPr="00F81F48">
        <w:t>Bảng 5.3.4 – 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rsidRPr="00F81F48" w14:paraId="0026462C" w14:textId="77777777" w:rsidTr="00C4175D">
        <w:trPr>
          <w:trHeight w:val="264"/>
        </w:trPr>
        <w:tc>
          <w:tcPr>
            <w:tcW w:w="833" w:type="dxa"/>
            <w:gridSpan w:val="2"/>
            <w:hideMark/>
          </w:tcPr>
          <w:p w14:paraId="162B8D98" w14:textId="77777777" w:rsidR="004A268E" w:rsidRPr="00F81F48" w:rsidRDefault="004A268E" w:rsidP="00C62317">
            <w:pPr>
              <w:pStyle w:val="HeaderTable"/>
              <w:rPr>
                <w:rFonts w:ascii="Verdana" w:hAnsi="Verdana"/>
              </w:rPr>
            </w:pPr>
            <w:bookmarkStart w:id="100" w:name="_Hlk509946529"/>
            <w:r w:rsidRPr="00F81F48">
              <w:rPr>
                <w:rFonts w:ascii="Verdana" w:hAnsi="Verdana"/>
              </w:rPr>
              <w:t>BM4:</w:t>
            </w:r>
          </w:p>
        </w:tc>
        <w:tc>
          <w:tcPr>
            <w:tcW w:w="1499" w:type="dxa"/>
          </w:tcPr>
          <w:p w14:paraId="6FE67DE4" w14:textId="77777777" w:rsidR="004A268E" w:rsidRPr="00F81F48" w:rsidRDefault="004A268E" w:rsidP="00C62317">
            <w:pPr>
              <w:pStyle w:val="HeaderTable"/>
              <w:rPr>
                <w:rFonts w:ascii="Verdana" w:hAnsi="Verdana"/>
              </w:rPr>
            </w:pPr>
          </w:p>
        </w:tc>
        <w:tc>
          <w:tcPr>
            <w:tcW w:w="6247" w:type="dxa"/>
            <w:gridSpan w:val="6"/>
            <w:hideMark/>
          </w:tcPr>
          <w:p w14:paraId="1FE3C5C1" w14:textId="32653672" w:rsidR="004A268E" w:rsidRPr="00F81F48" w:rsidRDefault="004A268E" w:rsidP="00C62317">
            <w:pPr>
              <w:pStyle w:val="HeaderTable"/>
              <w:rPr>
                <w:rFonts w:ascii="Verdana" w:hAnsi="Verdana"/>
              </w:rPr>
            </w:pPr>
            <w:r w:rsidRPr="00F81F48">
              <w:rPr>
                <w:rFonts w:ascii="Verdana" w:hAnsi="Verdana"/>
              </w:rPr>
              <w:t>Hóa Đơn Thanh Toán</w:t>
            </w:r>
          </w:p>
        </w:tc>
      </w:tr>
      <w:tr w:rsidR="001B038C" w:rsidRPr="00F81F48" w14:paraId="03316F56" w14:textId="77777777" w:rsidTr="00C4175D">
        <w:trPr>
          <w:trHeight w:val="230"/>
        </w:trPr>
        <w:tc>
          <w:tcPr>
            <w:tcW w:w="5038" w:type="dxa"/>
            <w:gridSpan w:val="6"/>
            <w:hideMark/>
          </w:tcPr>
          <w:p w14:paraId="423EA666" w14:textId="58C0AA52" w:rsidR="001B038C" w:rsidRPr="00F81F48" w:rsidRDefault="001B038C" w:rsidP="00C62317">
            <w:pPr>
              <w:pStyle w:val="LeftTable"/>
              <w:tabs>
                <w:tab w:val="right" w:leader="dot" w:pos="3326"/>
              </w:tabs>
              <w:rPr>
                <w:rFonts w:ascii="Verdana" w:hAnsi="Verdana"/>
              </w:rPr>
            </w:pPr>
            <w:r w:rsidRPr="00F81F48">
              <w:rPr>
                <w:rFonts w:ascii="Verdana" w:hAnsi="Verdana"/>
              </w:rPr>
              <w:t xml:space="preserve">Khách hàng/Cơ quan: </w:t>
            </w:r>
            <w:r w:rsidRPr="00F81F48">
              <w:rPr>
                <w:rFonts w:ascii="Verdana" w:hAnsi="Verdana"/>
              </w:rPr>
              <w:tab/>
            </w:r>
          </w:p>
        </w:tc>
        <w:tc>
          <w:tcPr>
            <w:tcW w:w="3541" w:type="dxa"/>
            <w:gridSpan w:val="3"/>
            <w:hideMark/>
          </w:tcPr>
          <w:p w14:paraId="68904EF1" w14:textId="787882CB" w:rsidR="001B038C" w:rsidRPr="00F81F48" w:rsidRDefault="001B038C" w:rsidP="00C62317">
            <w:pPr>
              <w:pStyle w:val="LeftTable"/>
              <w:tabs>
                <w:tab w:val="right" w:leader="dot" w:pos="3326"/>
              </w:tabs>
              <w:rPr>
                <w:rFonts w:ascii="Verdana" w:hAnsi="Verdana"/>
              </w:rPr>
            </w:pPr>
            <w:r w:rsidRPr="00F81F48">
              <w:rPr>
                <w:rFonts w:ascii="Verdana" w:hAnsi="Verdana"/>
              </w:rPr>
              <w:t>Địa chỉ :</w:t>
            </w:r>
            <w:r w:rsidRPr="00F81F48">
              <w:rPr>
                <w:rFonts w:ascii="Verdana" w:hAnsi="Verdana"/>
              </w:rPr>
              <w:tab/>
            </w:r>
          </w:p>
        </w:tc>
      </w:tr>
      <w:tr w:rsidR="001B038C" w:rsidRPr="00F81F48" w14:paraId="3A0FE169" w14:textId="77777777" w:rsidTr="00C4175D">
        <w:trPr>
          <w:trHeight w:val="230"/>
        </w:trPr>
        <w:tc>
          <w:tcPr>
            <w:tcW w:w="5038" w:type="dxa"/>
            <w:gridSpan w:val="6"/>
          </w:tcPr>
          <w:p w14:paraId="3E7F9AE2" w14:textId="77777777" w:rsidR="001B038C" w:rsidRPr="00F81F48" w:rsidRDefault="001B038C" w:rsidP="00C62317">
            <w:pPr>
              <w:pStyle w:val="LeftTable"/>
              <w:tabs>
                <w:tab w:val="right" w:leader="dot" w:pos="3326"/>
              </w:tabs>
              <w:rPr>
                <w:rFonts w:ascii="Verdana" w:hAnsi="Verdana"/>
              </w:rPr>
            </w:pPr>
          </w:p>
        </w:tc>
        <w:tc>
          <w:tcPr>
            <w:tcW w:w="3541" w:type="dxa"/>
            <w:gridSpan w:val="3"/>
            <w:hideMark/>
          </w:tcPr>
          <w:p w14:paraId="11E284DE" w14:textId="78826C3F" w:rsidR="001B038C" w:rsidRPr="00F81F48" w:rsidRDefault="001B038C" w:rsidP="00C62317">
            <w:pPr>
              <w:pStyle w:val="LeftTable"/>
              <w:tabs>
                <w:tab w:val="right" w:leader="dot" w:pos="3326"/>
              </w:tabs>
              <w:rPr>
                <w:rFonts w:ascii="Verdana" w:hAnsi="Verdana"/>
              </w:rPr>
            </w:pPr>
            <w:r w:rsidRPr="00F81F48">
              <w:rPr>
                <w:rFonts w:ascii="Verdana" w:hAnsi="Verdana"/>
              </w:rPr>
              <w:t>Trị giá:</w:t>
            </w:r>
            <w:r w:rsidRPr="00F81F48">
              <w:rPr>
                <w:rFonts w:ascii="Verdana" w:hAnsi="Verdana"/>
              </w:rPr>
              <w:tab/>
            </w:r>
          </w:p>
        </w:tc>
      </w:tr>
      <w:tr w:rsidR="004A268E" w:rsidRPr="00F81F48" w14:paraId="3343C149" w14:textId="77777777" w:rsidTr="00C4175D">
        <w:trPr>
          <w:trHeight w:val="230"/>
        </w:trPr>
        <w:tc>
          <w:tcPr>
            <w:tcW w:w="681" w:type="dxa"/>
            <w:hideMark/>
          </w:tcPr>
          <w:p w14:paraId="0E474BCB" w14:textId="77777777" w:rsidR="004A268E" w:rsidRPr="00F81F48" w:rsidRDefault="004A268E" w:rsidP="00C62317">
            <w:pPr>
              <w:pStyle w:val="HeaderTable"/>
              <w:rPr>
                <w:rFonts w:ascii="Verdana" w:hAnsi="Verdana"/>
              </w:rPr>
            </w:pPr>
            <w:r w:rsidRPr="00F81F48">
              <w:rPr>
                <w:rFonts w:ascii="Verdana" w:hAnsi="Verdana"/>
              </w:rPr>
              <w:t>STT</w:t>
            </w:r>
          </w:p>
        </w:tc>
        <w:tc>
          <w:tcPr>
            <w:tcW w:w="1767" w:type="dxa"/>
            <w:gridSpan w:val="3"/>
            <w:hideMark/>
          </w:tcPr>
          <w:p w14:paraId="60336BA2" w14:textId="77777777" w:rsidR="004A268E" w:rsidRPr="00F81F48" w:rsidRDefault="004A268E" w:rsidP="00C62317">
            <w:pPr>
              <w:pStyle w:val="HeaderTable"/>
              <w:rPr>
                <w:rFonts w:ascii="Verdana" w:hAnsi="Verdana"/>
              </w:rPr>
            </w:pPr>
            <w:r w:rsidRPr="00F81F48">
              <w:rPr>
                <w:rFonts w:ascii="Verdana" w:hAnsi="Verdana"/>
              </w:rPr>
              <w:t>Phòng</w:t>
            </w:r>
          </w:p>
        </w:tc>
        <w:tc>
          <w:tcPr>
            <w:tcW w:w="1652" w:type="dxa"/>
            <w:hideMark/>
          </w:tcPr>
          <w:p w14:paraId="2FB50B3B" w14:textId="77777777" w:rsidR="004A268E" w:rsidRPr="00F81F48" w:rsidRDefault="004A268E" w:rsidP="00C62317">
            <w:pPr>
              <w:pStyle w:val="HeaderTable"/>
              <w:rPr>
                <w:rFonts w:ascii="Verdana" w:hAnsi="Verdana"/>
              </w:rPr>
            </w:pPr>
            <w:r w:rsidRPr="00F81F48">
              <w:rPr>
                <w:rFonts w:ascii="Verdana" w:hAnsi="Verdana"/>
              </w:rPr>
              <w:t>Số Ngày Thuê</w:t>
            </w:r>
          </w:p>
        </w:tc>
        <w:tc>
          <w:tcPr>
            <w:tcW w:w="1481" w:type="dxa"/>
            <w:gridSpan w:val="2"/>
            <w:hideMark/>
          </w:tcPr>
          <w:p w14:paraId="4F7CA70E" w14:textId="77777777" w:rsidR="004A268E" w:rsidRPr="00F81F48" w:rsidRDefault="004A268E" w:rsidP="00C62317">
            <w:pPr>
              <w:pStyle w:val="HeaderTable"/>
              <w:rPr>
                <w:rFonts w:ascii="Verdana" w:hAnsi="Verdana"/>
              </w:rPr>
            </w:pPr>
            <w:r w:rsidRPr="00F81F48">
              <w:rPr>
                <w:rFonts w:ascii="Verdana" w:hAnsi="Verdana"/>
              </w:rPr>
              <w:t xml:space="preserve">Đơn Giá </w:t>
            </w:r>
          </w:p>
        </w:tc>
        <w:tc>
          <w:tcPr>
            <w:tcW w:w="1499" w:type="dxa"/>
          </w:tcPr>
          <w:p w14:paraId="152FEB81" w14:textId="0C64210B" w:rsidR="004A268E" w:rsidRPr="00F81F48" w:rsidRDefault="00C543FE" w:rsidP="00C62317">
            <w:pPr>
              <w:pStyle w:val="HeaderTable"/>
              <w:rPr>
                <w:rFonts w:ascii="Verdana" w:hAnsi="Verdana"/>
              </w:rPr>
            </w:pPr>
            <w:r w:rsidRPr="00F81F48">
              <w:rPr>
                <w:rFonts w:ascii="Verdana" w:hAnsi="Verdana"/>
              </w:rPr>
              <w:t>Dịch vụ</w:t>
            </w:r>
          </w:p>
        </w:tc>
        <w:tc>
          <w:tcPr>
            <w:tcW w:w="1499" w:type="dxa"/>
            <w:hideMark/>
          </w:tcPr>
          <w:p w14:paraId="7C21AF01" w14:textId="40659C74" w:rsidR="004A268E" w:rsidRPr="00F81F48" w:rsidRDefault="004A268E" w:rsidP="00C62317">
            <w:pPr>
              <w:pStyle w:val="HeaderTable"/>
              <w:rPr>
                <w:rFonts w:ascii="Verdana" w:hAnsi="Verdana"/>
              </w:rPr>
            </w:pPr>
            <w:r w:rsidRPr="00F81F48">
              <w:rPr>
                <w:rFonts w:ascii="Verdana" w:hAnsi="Verdana"/>
              </w:rPr>
              <w:t>Thành Tiền</w:t>
            </w:r>
          </w:p>
        </w:tc>
      </w:tr>
      <w:tr w:rsidR="004A268E" w:rsidRPr="00F81F48" w14:paraId="3EB0CD34" w14:textId="77777777" w:rsidTr="00C4175D">
        <w:trPr>
          <w:trHeight w:val="230"/>
        </w:trPr>
        <w:tc>
          <w:tcPr>
            <w:tcW w:w="681" w:type="dxa"/>
            <w:hideMark/>
          </w:tcPr>
          <w:p w14:paraId="495AD42D" w14:textId="77777777" w:rsidR="004A268E" w:rsidRPr="00F81F48" w:rsidRDefault="004A268E" w:rsidP="00C62317">
            <w:pPr>
              <w:pStyle w:val="Table"/>
              <w:rPr>
                <w:rFonts w:ascii="Verdana" w:hAnsi="Verdana"/>
              </w:rPr>
            </w:pPr>
            <w:r w:rsidRPr="00F81F48">
              <w:rPr>
                <w:rFonts w:ascii="Verdana" w:hAnsi="Verdana"/>
              </w:rPr>
              <w:t>1</w:t>
            </w:r>
          </w:p>
        </w:tc>
        <w:tc>
          <w:tcPr>
            <w:tcW w:w="1767" w:type="dxa"/>
            <w:gridSpan w:val="3"/>
          </w:tcPr>
          <w:p w14:paraId="3C8AA734" w14:textId="77777777" w:rsidR="004A268E" w:rsidRPr="00F81F48" w:rsidRDefault="004A268E" w:rsidP="00C62317">
            <w:pPr>
              <w:pStyle w:val="Table"/>
              <w:rPr>
                <w:rFonts w:ascii="Verdana" w:hAnsi="Verdana"/>
              </w:rPr>
            </w:pPr>
          </w:p>
        </w:tc>
        <w:tc>
          <w:tcPr>
            <w:tcW w:w="1652" w:type="dxa"/>
          </w:tcPr>
          <w:p w14:paraId="2E3D3C1A" w14:textId="77777777" w:rsidR="004A268E" w:rsidRPr="00F81F48" w:rsidRDefault="004A268E" w:rsidP="00C62317">
            <w:pPr>
              <w:pStyle w:val="Table"/>
              <w:rPr>
                <w:rFonts w:ascii="Verdana" w:hAnsi="Verdana"/>
              </w:rPr>
            </w:pPr>
          </w:p>
        </w:tc>
        <w:tc>
          <w:tcPr>
            <w:tcW w:w="1481" w:type="dxa"/>
            <w:gridSpan w:val="2"/>
          </w:tcPr>
          <w:p w14:paraId="7E376C7C" w14:textId="77777777" w:rsidR="004A268E" w:rsidRPr="00F81F48" w:rsidRDefault="004A268E" w:rsidP="00C62317">
            <w:pPr>
              <w:pStyle w:val="Table"/>
              <w:rPr>
                <w:rFonts w:ascii="Verdana" w:hAnsi="Verdana"/>
              </w:rPr>
            </w:pPr>
          </w:p>
        </w:tc>
        <w:tc>
          <w:tcPr>
            <w:tcW w:w="1499" w:type="dxa"/>
          </w:tcPr>
          <w:p w14:paraId="10E870D0" w14:textId="77777777" w:rsidR="004A268E" w:rsidRPr="00F81F48" w:rsidRDefault="004A268E" w:rsidP="00C62317">
            <w:pPr>
              <w:pStyle w:val="Table"/>
              <w:rPr>
                <w:rFonts w:ascii="Verdana" w:hAnsi="Verdana"/>
              </w:rPr>
            </w:pPr>
          </w:p>
        </w:tc>
        <w:tc>
          <w:tcPr>
            <w:tcW w:w="1499" w:type="dxa"/>
          </w:tcPr>
          <w:p w14:paraId="2F49D658" w14:textId="6A6A73C6" w:rsidR="004A268E" w:rsidRPr="00F81F48" w:rsidRDefault="004A268E" w:rsidP="00C62317">
            <w:pPr>
              <w:pStyle w:val="Table"/>
              <w:rPr>
                <w:rFonts w:ascii="Verdana" w:hAnsi="Verdana"/>
              </w:rPr>
            </w:pPr>
          </w:p>
        </w:tc>
      </w:tr>
      <w:tr w:rsidR="004A268E" w:rsidRPr="00F81F48" w14:paraId="4DD2A674" w14:textId="77777777" w:rsidTr="00C4175D">
        <w:trPr>
          <w:trHeight w:val="230"/>
        </w:trPr>
        <w:tc>
          <w:tcPr>
            <w:tcW w:w="681" w:type="dxa"/>
            <w:hideMark/>
          </w:tcPr>
          <w:p w14:paraId="1FBD1890" w14:textId="77777777" w:rsidR="004A268E" w:rsidRPr="00F81F48" w:rsidRDefault="004A268E" w:rsidP="00C62317">
            <w:pPr>
              <w:pStyle w:val="Table"/>
              <w:rPr>
                <w:rFonts w:ascii="Verdana" w:hAnsi="Verdana"/>
              </w:rPr>
            </w:pPr>
            <w:r w:rsidRPr="00F81F48">
              <w:rPr>
                <w:rFonts w:ascii="Verdana" w:hAnsi="Verdana"/>
              </w:rPr>
              <w:t>2</w:t>
            </w:r>
          </w:p>
        </w:tc>
        <w:tc>
          <w:tcPr>
            <w:tcW w:w="1767" w:type="dxa"/>
            <w:gridSpan w:val="3"/>
          </w:tcPr>
          <w:p w14:paraId="34640988" w14:textId="77777777" w:rsidR="004A268E" w:rsidRPr="00F81F48" w:rsidRDefault="004A268E" w:rsidP="00C62317">
            <w:pPr>
              <w:pStyle w:val="Table"/>
              <w:rPr>
                <w:rFonts w:ascii="Verdana" w:hAnsi="Verdana"/>
              </w:rPr>
            </w:pPr>
          </w:p>
        </w:tc>
        <w:tc>
          <w:tcPr>
            <w:tcW w:w="1652" w:type="dxa"/>
          </w:tcPr>
          <w:p w14:paraId="7CCE693D" w14:textId="77777777" w:rsidR="004A268E" w:rsidRPr="00F81F48" w:rsidRDefault="004A268E" w:rsidP="00C62317">
            <w:pPr>
              <w:pStyle w:val="Table"/>
              <w:rPr>
                <w:rFonts w:ascii="Verdana" w:hAnsi="Verdana"/>
              </w:rPr>
            </w:pPr>
          </w:p>
        </w:tc>
        <w:tc>
          <w:tcPr>
            <w:tcW w:w="1481" w:type="dxa"/>
            <w:gridSpan w:val="2"/>
          </w:tcPr>
          <w:p w14:paraId="15A84A44" w14:textId="77777777" w:rsidR="004A268E" w:rsidRPr="00F81F48" w:rsidRDefault="004A268E" w:rsidP="00C62317">
            <w:pPr>
              <w:pStyle w:val="Table"/>
              <w:rPr>
                <w:rFonts w:ascii="Verdana" w:hAnsi="Verdana"/>
              </w:rPr>
            </w:pPr>
          </w:p>
        </w:tc>
        <w:tc>
          <w:tcPr>
            <w:tcW w:w="1499" w:type="dxa"/>
          </w:tcPr>
          <w:p w14:paraId="6F2E39F5" w14:textId="77777777" w:rsidR="004A268E" w:rsidRPr="00F81F48" w:rsidRDefault="004A268E" w:rsidP="00C62317">
            <w:pPr>
              <w:pStyle w:val="Table"/>
              <w:rPr>
                <w:rFonts w:ascii="Verdana" w:hAnsi="Verdana"/>
              </w:rPr>
            </w:pPr>
          </w:p>
        </w:tc>
        <w:tc>
          <w:tcPr>
            <w:tcW w:w="1499" w:type="dxa"/>
          </w:tcPr>
          <w:p w14:paraId="7435C4FA" w14:textId="403C9508" w:rsidR="004A268E" w:rsidRPr="00F81F48" w:rsidRDefault="004A268E" w:rsidP="00C62317">
            <w:pPr>
              <w:pStyle w:val="Table"/>
              <w:rPr>
                <w:rFonts w:ascii="Verdana" w:hAnsi="Verdana"/>
              </w:rPr>
            </w:pPr>
          </w:p>
        </w:tc>
      </w:tr>
    </w:tbl>
    <w:p w14:paraId="25487EE4" w14:textId="77777777" w:rsidR="007527E5" w:rsidRPr="00F81F48" w:rsidRDefault="007527E5" w:rsidP="007527E5">
      <w:pPr>
        <w:pStyle w:val="Rule"/>
        <w:rPr>
          <w:rFonts w:ascii="Verdana" w:hAnsi="Verdana"/>
          <w:u w:val="single"/>
        </w:rPr>
      </w:pPr>
      <w:r w:rsidRPr="00F81F48">
        <w:rPr>
          <w:rFonts w:ascii="Verdana" w:hAnsi="Verdana"/>
        </w:rPr>
        <w:t>QĐ4: Đơn giá phòng cho 2 khách. Khách thứ 3 phụ thu 25%. Khách nước ngoài ( chỉ cần có 1 trong phòng ) được nhân với hệ số 1.5</w:t>
      </w:r>
    </w:p>
    <w:bookmarkEnd w:id="100"/>
    <w:p w14:paraId="660EFF83" w14:textId="12A93FA6" w:rsidR="00700114" w:rsidRPr="00F81F48" w:rsidRDefault="00F046C2" w:rsidP="00AC6219">
      <w:pPr>
        <w:pStyle w:val="ListParagraph"/>
        <w:numPr>
          <w:ilvl w:val="0"/>
          <w:numId w:val="23"/>
        </w:numPr>
        <w:rPr>
          <w:sz w:val="22"/>
          <w:u w:val="single"/>
        </w:rPr>
      </w:pPr>
      <w:r w:rsidRPr="00F81F48">
        <w:rPr>
          <w:sz w:val="22"/>
          <w:u w:val="single"/>
        </w:rPr>
        <w:t>Lập báo cáo tháng</w:t>
      </w:r>
    </w:p>
    <w:p w14:paraId="6BF3CF7C" w14:textId="65C47388" w:rsidR="00076DE2" w:rsidRPr="00F81F48" w:rsidRDefault="00CF7242" w:rsidP="00CF7242">
      <w:pPr>
        <w:ind w:left="360"/>
        <w:jc w:val="center"/>
        <w:rPr>
          <w:sz w:val="22"/>
          <w:u w:val="single"/>
        </w:rPr>
      </w:pPr>
      <w:r w:rsidRPr="00F81F48">
        <w:t>Bảng 5.3.5 – 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rsidRPr="00F81F48"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Pr="00F81F48" w:rsidRDefault="00076DE2" w:rsidP="00C62317">
            <w:pPr>
              <w:pStyle w:val="HeaderTable"/>
              <w:rPr>
                <w:rFonts w:ascii="Verdana" w:hAnsi="Verdana"/>
              </w:rPr>
            </w:pPr>
            <w:r w:rsidRPr="00F81F48">
              <w:rPr>
                <w:rFonts w:ascii="Verdana" w:hAnsi="Verdana"/>
              </w:rP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Pr="00F81F48" w:rsidRDefault="00076DE2" w:rsidP="00C62317">
            <w:pPr>
              <w:pStyle w:val="HeaderTable"/>
              <w:rPr>
                <w:rFonts w:ascii="Verdana" w:hAnsi="Verdana"/>
              </w:rPr>
            </w:pPr>
            <w:r w:rsidRPr="00F81F48">
              <w:rPr>
                <w:rFonts w:ascii="Verdana" w:hAnsi="Verdana"/>
              </w:rPr>
              <w:t>Báo Cáo Doanh Thu Theo Loại Phòng</w:t>
            </w:r>
          </w:p>
        </w:tc>
      </w:tr>
      <w:tr w:rsidR="00076DE2" w:rsidRPr="00F81F48"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Pr="00F81F48" w:rsidRDefault="00076DE2" w:rsidP="00C62317">
            <w:pPr>
              <w:pStyle w:val="LeftTable"/>
              <w:tabs>
                <w:tab w:val="left" w:pos="1829"/>
                <w:tab w:val="right" w:leader="dot" w:pos="4508"/>
              </w:tabs>
              <w:rPr>
                <w:rFonts w:ascii="Verdana" w:hAnsi="Verdana"/>
              </w:rPr>
            </w:pPr>
            <w:r w:rsidRPr="00F81F48">
              <w:rPr>
                <w:rFonts w:ascii="Verdana" w:hAnsi="Verdana"/>
              </w:rPr>
              <w:t xml:space="preserve"> </w:t>
            </w:r>
            <w:r w:rsidRPr="00F81F48">
              <w:rPr>
                <w:rFonts w:ascii="Verdana" w:hAnsi="Verdana"/>
              </w:rPr>
              <w:tab/>
              <w:t>Tháng:</w:t>
            </w:r>
            <w:r w:rsidRPr="00F81F48">
              <w:rPr>
                <w:rFonts w:ascii="Verdana" w:hAnsi="Verdana"/>
              </w:rPr>
              <w:tab/>
            </w:r>
          </w:p>
        </w:tc>
      </w:tr>
      <w:tr w:rsidR="00076DE2" w:rsidRPr="00F81F48"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Pr="00F81F48" w:rsidRDefault="00076DE2" w:rsidP="00C62317">
            <w:pPr>
              <w:pStyle w:val="HeaderTable"/>
              <w:rPr>
                <w:rFonts w:ascii="Verdana" w:hAnsi="Verdana"/>
              </w:rPr>
            </w:pPr>
            <w:r w:rsidRPr="00F81F48">
              <w:rPr>
                <w:rFonts w:ascii="Verdana" w:hAnsi="Verdana"/>
              </w:rP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Pr="00F81F48" w:rsidRDefault="00076DE2" w:rsidP="00C62317">
            <w:pPr>
              <w:pStyle w:val="HeaderTable"/>
              <w:rPr>
                <w:rFonts w:ascii="Verdana" w:hAnsi="Verdana"/>
              </w:rPr>
            </w:pPr>
            <w:r w:rsidRPr="00F81F48">
              <w:rPr>
                <w:rFonts w:ascii="Verdana" w:hAnsi="Verdana"/>
              </w:rP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Pr="00F81F48" w:rsidRDefault="00076DE2" w:rsidP="00C62317">
            <w:pPr>
              <w:pStyle w:val="HeaderTable"/>
              <w:rPr>
                <w:rFonts w:ascii="Verdana" w:hAnsi="Verdana"/>
              </w:rPr>
            </w:pPr>
            <w:r w:rsidRPr="00F81F48">
              <w:rPr>
                <w:rFonts w:ascii="Verdana" w:hAnsi="Verdana"/>
              </w:rP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Pr="00F81F48" w:rsidRDefault="00076DE2" w:rsidP="00C62317">
            <w:pPr>
              <w:pStyle w:val="HeaderTable"/>
              <w:rPr>
                <w:rFonts w:ascii="Verdana" w:hAnsi="Verdana"/>
              </w:rPr>
            </w:pPr>
            <w:r w:rsidRPr="00F81F48">
              <w:rPr>
                <w:rFonts w:ascii="Verdana" w:hAnsi="Verdana"/>
              </w:rPr>
              <w:t>Tỷ Lệ</w:t>
            </w:r>
          </w:p>
        </w:tc>
      </w:tr>
      <w:tr w:rsidR="00076DE2" w:rsidRPr="00F81F48"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Pr="00F81F48" w:rsidRDefault="00076DE2" w:rsidP="00C62317">
            <w:pPr>
              <w:pStyle w:val="Table"/>
              <w:rPr>
                <w:rFonts w:ascii="Verdana" w:hAnsi="Verdana"/>
              </w:rPr>
            </w:pPr>
            <w:r w:rsidRPr="00F81F48">
              <w:rPr>
                <w:rFonts w:ascii="Verdana" w:hAnsi="Verdana"/>
              </w:rP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Pr="00F81F48" w:rsidRDefault="00076DE2" w:rsidP="00C62317">
            <w:pPr>
              <w:pStyle w:val="Table"/>
              <w:rPr>
                <w:rFonts w:ascii="Verdana" w:hAnsi="Verdana"/>
              </w:rPr>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Pr="00F81F48" w:rsidRDefault="00076DE2" w:rsidP="00C62317">
            <w:pPr>
              <w:pStyle w:val="Table"/>
              <w:rPr>
                <w:rFonts w:ascii="Verdana" w:hAnsi="Verdana"/>
              </w:rPr>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Pr="00F81F48" w:rsidRDefault="00076DE2" w:rsidP="00C62317">
            <w:pPr>
              <w:pStyle w:val="Table"/>
              <w:rPr>
                <w:rFonts w:ascii="Verdana" w:hAnsi="Verdana"/>
              </w:rPr>
            </w:pPr>
          </w:p>
        </w:tc>
      </w:tr>
      <w:tr w:rsidR="00076DE2" w:rsidRPr="00F81F48"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Pr="00F81F48" w:rsidRDefault="00076DE2" w:rsidP="00C62317">
            <w:pPr>
              <w:pStyle w:val="Table"/>
              <w:rPr>
                <w:rFonts w:ascii="Verdana" w:hAnsi="Verdana"/>
              </w:rPr>
            </w:pPr>
            <w:r w:rsidRPr="00F81F48">
              <w:rPr>
                <w:rFonts w:ascii="Verdana" w:hAnsi="Verdana"/>
              </w:rP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Pr="00F81F48" w:rsidRDefault="00076DE2" w:rsidP="00C62317">
            <w:pPr>
              <w:pStyle w:val="Table"/>
              <w:rPr>
                <w:rFonts w:ascii="Verdana" w:hAnsi="Verdana"/>
              </w:rPr>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Pr="00F81F48" w:rsidRDefault="00076DE2" w:rsidP="00C62317">
            <w:pPr>
              <w:pStyle w:val="Table"/>
              <w:rPr>
                <w:rFonts w:ascii="Verdana" w:hAnsi="Verdana"/>
              </w:rPr>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Pr="00F81F48" w:rsidRDefault="00076DE2" w:rsidP="00C62317">
            <w:pPr>
              <w:pStyle w:val="Table"/>
              <w:rPr>
                <w:rFonts w:ascii="Verdana" w:hAnsi="Verdana"/>
              </w:rPr>
            </w:pPr>
          </w:p>
        </w:tc>
      </w:tr>
    </w:tbl>
    <w:p w14:paraId="0D30C1C8" w14:textId="77777777" w:rsidR="00CF7242" w:rsidRPr="00F81F48" w:rsidRDefault="00CF7242" w:rsidP="00CF7242">
      <w:pPr>
        <w:ind w:left="360"/>
        <w:jc w:val="center"/>
      </w:pPr>
    </w:p>
    <w:p w14:paraId="576BF042" w14:textId="104D368C" w:rsidR="00076DE2" w:rsidRPr="00F81F48" w:rsidRDefault="00CF7242" w:rsidP="00CF7242">
      <w:pPr>
        <w:ind w:left="360"/>
        <w:jc w:val="center"/>
        <w:rPr>
          <w:sz w:val="22"/>
          <w:u w:val="single"/>
        </w:rPr>
      </w:pPr>
      <w:r w:rsidRPr="00F81F48">
        <w:t>Bảng 5.3.6 – 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rsidRPr="00F81F48"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Pr="00F81F48" w:rsidRDefault="00076DE2" w:rsidP="00C62317">
            <w:pPr>
              <w:pStyle w:val="HeaderTable"/>
              <w:rPr>
                <w:rFonts w:ascii="Verdana" w:hAnsi="Verdana"/>
              </w:rPr>
            </w:pPr>
            <w:r w:rsidRPr="00F81F48">
              <w:rPr>
                <w:rFonts w:ascii="Verdana" w:hAnsi="Verdana"/>
              </w:rP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Pr="00F81F48" w:rsidRDefault="00076DE2" w:rsidP="00C62317">
            <w:pPr>
              <w:pStyle w:val="HeaderTable"/>
              <w:rPr>
                <w:rFonts w:ascii="Verdana" w:hAnsi="Verdana"/>
              </w:rPr>
            </w:pPr>
            <w:r w:rsidRPr="00F81F48">
              <w:rPr>
                <w:rFonts w:ascii="Verdana" w:hAnsi="Verdana"/>
              </w:rPr>
              <w:t>Báo Cáo Mật Độ Sử Dụng Phòng</w:t>
            </w:r>
          </w:p>
        </w:tc>
      </w:tr>
      <w:tr w:rsidR="00076DE2" w:rsidRPr="00F81F48"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Pr="00F81F48" w:rsidRDefault="00076DE2" w:rsidP="00C62317">
            <w:pPr>
              <w:pStyle w:val="LeftTable"/>
              <w:tabs>
                <w:tab w:val="left" w:pos="1829"/>
                <w:tab w:val="right" w:leader="dot" w:pos="4508"/>
              </w:tabs>
              <w:rPr>
                <w:rFonts w:ascii="Verdana" w:hAnsi="Verdana"/>
              </w:rPr>
            </w:pPr>
            <w:r w:rsidRPr="00F81F48">
              <w:rPr>
                <w:rFonts w:ascii="Verdana" w:hAnsi="Verdana"/>
              </w:rPr>
              <w:t xml:space="preserve"> </w:t>
            </w:r>
            <w:r w:rsidRPr="00F81F48">
              <w:rPr>
                <w:rFonts w:ascii="Verdana" w:hAnsi="Verdana"/>
              </w:rPr>
              <w:tab/>
              <w:t>Tháng:</w:t>
            </w:r>
            <w:r w:rsidRPr="00F81F48">
              <w:rPr>
                <w:rFonts w:ascii="Verdana" w:hAnsi="Verdana"/>
              </w:rPr>
              <w:tab/>
            </w:r>
          </w:p>
        </w:tc>
      </w:tr>
      <w:tr w:rsidR="00076DE2" w:rsidRPr="00F81F48"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Pr="00F81F48" w:rsidRDefault="00076DE2" w:rsidP="00C62317">
            <w:pPr>
              <w:pStyle w:val="HeaderTable"/>
              <w:rPr>
                <w:rFonts w:ascii="Verdana" w:hAnsi="Verdana"/>
              </w:rPr>
            </w:pPr>
            <w:r w:rsidRPr="00F81F48">
              <w:rPr>
                <w:rFonts w:ascii="Verdana" w:hAnsi="Verdana"/>
              </w:rPr>
              <w:lastRenderedPageBreak/>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Pr="00F81F48" w:rsidRDefault="00076DE2" w:rsidP="00C62317">
            <w:pPr>
              <w:pStyle w:val="HeaderTable"/>
              <w:rPr>
                <w:rFonts w:ascii="Verdana" w:hAnsi="Verdana"/>
              </w:rPr>
            </w:pPr>
            <w:r w:rsidRPr="00F81F48">
              <w:rPr>
                <w:rFonts w:ascii="Verdana" w:hAnsi="Verdana"/>
              </w:rP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Pr="00F81F48" w:rsidRDefault="00076DE2" w:rsidP="00C62317">
            <w:pPr>
              <w:pStyle w:val="HeaderTable"/>
              <w:rPr>
                <w:rFonts w:ascii="Verdana" w:hAnsi="Verdana"/>
              </w:rPr>
            </w:pPr>
            <w:r w:rsidRPr="00F81F48">
              <w:rPr>
                <w:rFonts w:ascii="Verdana" w:hAnsi="Verdana"/>
              </w:rP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Pr="00F81F48" w:rsidRDefault="00076DE2" w:rsidP="00C62317">
            <w:pPr>
              <w:pStyle w:val="HeaderTable"/>
              <w:rPr>
                <w:rFonts w:ascii="Verdana" w:hAnsi="Verdana"/>
              </w:rPr>
            </w:pPr>
            <w:r w:rsidRPr="00F81F48">
              <w:rPr>
                <w:rFonts w:ascii="Verdana" w:hAnsi="Verdana"/>
              </w:rPr>
              <w:t>Tỷ Lệ</w:t>
            </w:r>
          </w:p>
        </w:tc>
      </w:tr>
      <w:tr w:rsidR="00076DE2" w:rsidRPr="00F81F48"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Pr="00F81F48" w:rsidRDefault="00076DE2" w:rsidP="00C62317">
            <w:pPr>
              <w:pStyle w:val="Table"/>
              <w:rPr>
                <w:rFonts w:ascii="Verdana" w:hAnsi="Verdana"/>
              </w:rPr>
            </w:pPr>
            <w:r w:rsidRPr="00F81F48">
              <w:rPr>
                <w:rFonts w:ascii="Verdana" w:hAnsi="Verdana"/>
              </w:rP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Pr="00F81F48" w:rsidRDefault="00076DE2" w:rsidP="00C62317">
            <w:pPr>
              <w:pStyle w:val="Table"/>
              <w:rPr>
                <w:rFonts w:ascii="Verdana" w:hAnsi="Verdana"/>
              </w:rPr>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Pr="00F81F48" w:rsidRDefault="00076DE2" w:rsidP="00C62317">
            <w:pPr>
              <w:pStyle w:val="Table"/>
              <w:rPr>
                <w:rFonts w:ascii="Verdana" w:hAnsi="Verdana"/>
              </w:rPr>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Pr="00F81F48" w:rsidRDefault="00076DE2" w:rsidP="00C62317">
            <w:pPr>
              <w:pStyle w:val="Table"/>
              <w:rPr>
                <w:rFonts w:ascii="Verdana" w:hAnsi="Verdana"/>
              </w:rPr>
            </w:pPr>
          </w:p>
        </w:tc>
      </w:tr>
      <w:tr w:rsidR="00076DE2" w:rsidRPr="00F81F48"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Pr="00F81F48" w:rsidRDefault="00076DE2" w:rsidP="00C62317">
            <w:pPr>
              <w:pStyle w:val="Table"/>
              <w:rPr>
                <w:rFonts w:ascii="Verdana" w:hAnsi="Verdana"/>
              </w:rPr>
            </w:pPr>
            <w:r w:rsidRPr="00F81F48">
              <w:rPr>
                <w:rFonts w:ascii="Verdana" w:hAnsi="Verdana"/>
              </w:rP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Pr="00F81F48" w:rsidRDefault="00076DE2" w:rsidP="00C62317">
            <w:pPr>
              <w:pStyle w:val="Table"/>
              <w:rPr>
                <w:rFonts w:ascii="Verdana" w:hAnsi="Verdana"/>
              </w:rPr>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Pr="00F81F48" w:rsidRDefault="00076DE2" w:rsidP="00C62317">
            <w:pPr>
              <w:pStyle w:val="Table"/>
              <w:rPr>
                <w:rFonts w:ascii="Verdana" w:hAnsi="Verdana"/>
              </w:rPr>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Pr="00F81F48" w:rsidRDefault="00076DE2" w:rsidP="00C62317">
            <w:pPr>
              <w:pStyle w:val="Table"/>
              <w:rPr>
                <w:rFonts w:ascii="Verdana" w:hAnsi="Verdana"/>
              </w:rPr>
            </w:pPr>
          </w:p>
        </w:tc>
      </w:tr>
    </w:tbl>
    <w:p w14:paraId="6BFCEF6E" w14:textId="76D02E68" w:rsidR="008B28DE" w:rsidRPr="00F81F48" w:rsidRDefault="008B28DE" w:rsidP="000450D9">
      <w:pPr>
        <w:rPr>
          <w:lang w:eastAsia="vi-VN"/>
        </w:rPr>
      </w:pPr>
    </w:p>
    <w:p w14:paraId="2B913FD9" w14:textId="729BD9DB" w:rsidR="000A5494" w:rsidRPr="00F81F48" w:rsidRDefault="000A5494" w:rsidP="00AC6219">
      <w:pPr>
        <w:pStyle w:val="ListParagraph"/>
        <w:numPr>
          <w:ilvl w:val="0"/>
          <w:numId w:val="23"/>
        </w:numPr>
        <w:rPr>
          <w:sz w:val="22"/>
          <w:u w:val="single"/>
          <w:lang w:eastAsia="vi-VN"/>
        </w:rPr>
      </w:pPr>
      <w:r w:rsidRPr="00F81F48">
        <w:rPr>
          <w:sz w:val="22"/>
          <w:u w:val="single"/>
          <w:lang w:eastAsia="vi-VN"/>
        </w:rPr>
        <w:t>Phiếu đánh giá nhân viên</w:t>
      </w:r>
    </w:p>
    <w:p w14:paraId="6001AB8E" w14:textId="2B715AE1" w:rsidR="000A5494" w:rsidRPr="00F81F48" w:rsidRDefault="000A5494" w:rsidP="000A5494">
      <w:pPr>
        <w:ind w:left="360"/>
        <w:rPr>
          <w:lang w:eastAsia="vi-VN"/>
        </w:rPr>
      </w:pPr>
      <w:r w:rsidRPr="00F81F48">
        <w:rPr>
          <w:noProof/>
        </w:rPr>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F81F48" w:rsidRDefault="00220637" w:rsidP="00220637">
      <w:pPr>
        <w:jc w:val="center"/>
        <w:rPr>
          <w:lang w:eastAsia="vi-VN"/>
        </w:rPr>
      </w:pPr>
      <w:r w:rsidRPr="00F81F48">
        <w:rPr>
          <w:lang w:eastAsia="vi-VN"/>
        </w:rPr>
        <w:t>Hình 5.3.3 – Phiếu đánh giá nhân viên</w:t>
      </w:r>
    </w:p>
    <w:sectPr w:rsidR="000450D9" w:rsidRPr="00F81F48" w:rsidSect="00AE6140">
      <w:footerReference w:type="default" r:id="rId64"/>
      <w:pgSz w:w="11907" w:h="16840" w:code="9"/>
      <w:pgMar w:top="1440" w:right="792"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0288B" w14:textId="77777777" w:rsidR="00F32656" w:rsidRDefault="00F32656" w:rsidP="00D73B8F">
      <w:pPr>
        <w:spacing w:line="240" w:lineRule="auto"/>
      </w:pPr>
      <w:r>
        <w:separator/>
      </w:r>
    </w:p>
  </w:endnote>
  <w:endnote w:type="continuationSeparator" w:id="0">
    <w:p w14:paraId="0A93DDAB" w14:textId="77777777" w:rsidR="00F32656" w:rsidRDefault="00F32656"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9A7B78" w:rsidRPr="005D63BA" w:rsidRDefault="009A7B78"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88BEE" w14:textId="77777777" w:rsidR="00F32656" w:rsidRDefault="00F32656" w:rsidP="00D73B8F">
      <w:pPr>
        <w:spacing w:line="240" w:lineRule="auto"/>
      </w:pPr>
      <w:r>
        <w:separator/>
      </w:r>
    </w:p>
  </w:footnote>
  <w:footnote w:type="continuationSeparator" w:id="0">
    <w:p w14:paraId="5AD9EBFE" w14:textId="77777777" w:rsidR="00F32656" w:rsidRDefault="00F32656"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44AFD"/>
    <w:multiLevelType w:val="hybridMultilevel"/>
    <w:tmpl w:val="A19EC34E"/>
    <w:lvl w:ilvl="0" w:tplc="0268A4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49710B"/>
    <w:multiLevelType w:val="hybridMultilevel"/>
    <w:tmpl w:val="3AC04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7D26"/>
    <w:multiLevelType w:val="hybridMultilevel"/>
    <w:tmpl w:val="E0F84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2"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4"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1F75C6"/>
    <w:multiLevelType w:val="hybridMultilevel"/>
    <w:tmpl w:val="A14C7E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4"/>
  </w:num>
  <w:num w:numId="4">
    <w:abstractNumId w:val="14"/>
  </w:num>
  <w:num w:numId="5">
    <w:abstractNumId w:val="18"/>
  </w:num>
  <w:num w:numId="6">
    <w:abstractNumId w:val="31"/>
  </w:num>
  <w:num w:numId="7">
    <w:abstractNumId w:val="36"/>
  </w:num>
  <w:num w:numId="8">
    <w:abstractNumId w:val="33"/>
  </w:num>
  <w:num w:numId="9">
    <w:abstractNumId w:val="5"/>
  </w:num>
  <w:num w:numId="10">
    <w:abstractNumId w:val="42"/>
  </w:num>
  <w:num w:numId="11">
    <w:abstractNumId w:val="11"/>
  </w:num>
  <w:num w:numId="12">
    <w:abstractNumId w:val="43"/>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4"/>
  </w:num>
  <w:num w:numId="18">
    <w:abstractNumId w:val="32"/>
  </w:num>
  <w:num w:numId="19">
    <w:abstractNumId w:val="48"/>
  </w:num>
  <w:num w:numId="20">
    <w:abstractNumId w:val="4"/>
  </w:num>
  <w:num w:numId="21">
    <w:abstractNumId w:val="29"/>
  </w:num>
  <w:num w:numId="22">
    <w:abstractNumId w:val="16"/>
  </w:num>
  <w:num w:numId="23">
    <w:abstractNumId w:val="20"/>
  </w:num>
  <w:num w:numId="24">
    <w:abstractNumId w:val="41"/>
  </w:num>
  <w:num w:numId="25">
    <w:abstractNumId w:val="47"/>
  </w:num>
  <w:num w:numId="26">
    <w:abstractNumId w:val="25"/>
  </w:num>
  <w:num w:numId="27">
    <w:abstractNumId w:val="12"/>
  </w:num>
  <w:num w:numId="28">
    <w:abstractNumId w:val="28"/>
  </w:num>
  <w:num w:numId="29">
    <w:abstractNumId w:val="38"/>
  </w:num>
  <w:num w:numId="30">
    <w:abstractNumId w:val="19"/>
  </w:num>
  <w:num w:numId="31">
    <w:abstractNumId w:val="2"/>
  </w:num>
  <w:num w:numId="32">
    <w:abstractNumId w:val="46"/>
  </w:num>
  <w:num w:numId="33">
    <w:abstractNumId w:val="27"/>
  </w:num>
  <w:num w:numId="34">
    <w:abstractNumId w:val="40"/>
  </w:num>
  <w:num w:numId="35">
    <w:abstractNumId w:val="7"/>
  </w:num>
  <w:num w:numId="36">
    <w:abstractNumId w:val="39"/>
  </w:num>
  <w:num w:numId="37">
    <w:abstractNumId w:val="44"/>
  </w:num>
  <w:num w:numId="38">
    <w:abstractNumId w:val="21"/>
  </w:num>
  <w:num w:numId="39">
    <w:abstractNumId w:val="15"/>
  </w:num>
  <w:num w:numId="40">
    <w:abstractNumId w:val="13"/>
  </w:num>
  <w:num w:numId="41">
    <w:abstractNumId w:val="35"/>
  </w:num>
  <w:num w:numId="42">
    <w:abstractNumId w:val="22"/>
  </w:num>
  <w:num w:numId="43">
    <w:abstractNumId w:val="30"/>
  </w:num>
  <w:num w:numId="44">
    <w:abstractNumId w:val="26"/>
  </w:num>
  <w:num w:numId="45">
    <w:abstractNumId w:val="3"/>
  </w:num>
  <w:num w:numId="46">
    <w:abstractNumId w:val="1"/>
  </w:num>
  <w:num w:numId="47">
    <w:abstractNumId w:val="17"/>
  </w:num>
  <w:num w:numId="48">
    <w:abstractNumId w:val="37"/>
  </w:num>
  <w:num w:numId="49">
    <w:abstractNumId w:val="23"/>
  </w:num>
  <w:num w:numId="50">
    <w:abstractNumId w:val="4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0EBB"/>
    <w:rsid w:val="00014DF4"/>
    <w:rsid w:val="000156B4"/>
    <w:rsid w:val="00020490"/>
    <w:rsid w:val="000208A6"/>
    <w:rsid w:val="000219A0"/>
    <w:rsid w:val="000235F7"/>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5BDE"/>
    <w:rsid w:val="00045CAB"/>
    <w:rsid w:val="000464B5"/>
    <w:rsid w:val="0004751F"/>
    <w:rsid w:val="00047949"/>
    <w:rsid w:val="00047F06"/>
    <w:rsid w:val="00054287"/>
    <w:rsid w:val="00055AAA"/>
    <w:rsid w:val="0005602A"/>
    <w:rsid w:val="0005656D"/>
    <w:rsid w:val="00056DEF"/>
    <w:rsid w:val="000570D4"/>
    <w:rsid w:val="00061384"/>
    <w:rsid w:val="00062E1D"/>
    <w:rsid w:val="00062F1B"/>
    <w:rsid w:val="000633FA"/>
    <w:rsid w:val="00063D48"/>
    <w:rsid w:val="0006484D"/>
    <w:rsid w:val="00065100"/>
    <w:rsid w:val="00065FC0"/>
    <w:rsid w:val="000667B9"/>
    <w:rsid w:val="00066E54"/>
    <w:rsid w:val="0007030A"/>
    <w:rsid w:val="00071269"/>
    <w:rsid w:val="00071652"/>
    <w:rsid w:val="000718CC"/>
    <w:rsid w:val="00071FFD"/>
    <w:rsid w:val="0007260C"/>
    <w:rsid w:val="00072E1A"/>
    <w:rsid w:val="00073D9E"/>
    <w:rsid w:val="00076DE2"/>
    <w:rsid w:val="000778B1"/>
    <w:rsid w:val="00080B65"/>
    <w:rsid w:val="0008253B"/>
    <w:rsid w:val="00082BD0"/>
    <w:rsid w:val="000843CA"/>
    <w:rsid w:val="00090B8A"/>
    <w:rsid w:val="00092067"/>
    <w:rsid w:val="00092DCE"/>
    <w:rsid w:val="00093F4F"/>
    <w:rsid w:val="00095342"/>
    <w:rsid w:val="00095DD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16E"/>
    <w:rsid w:val="000C4544"/>
    <w:rsid w:val="000C52FD"/>
    <w:rsid w:val="000C550C"/>
    <w:rsid w:val="000C6E6D"/>
    <w:rsid w:val="000C7321"/>
    <w:rsid w:val="000C7589"/>
    <w:rsid w:val="000D15E1"/>
    <w:rsid w:val="000D214A"/>
    <w:rsid w:val="000D2FCC"/>
    <w:rsid w:val="000D3216"/>
    <w:rsid w:val="000D382C"/>
    <w:rsid w:val="000D5919"/>
    <w:rsid w:val="000D69E6"/>
    <w:rsid w:val="000D7609"/>
    <w:rsid w:val="000D7819"/>
    <w:rsid w:val="000E0212"/>
    <w:rsid w:val="000E1054"/>
    <w:rsid w:val="000E10BB"/>
    <w:rsid w:val="000E1EC8"/>
    <w:rsid w:val="000E3DEA"/>
    <w:rsid w:val="000E6552"/>
    <w:rsid w:val="000E7D19"/>
    <w:rsid w:val="000F0F63"/>
    <w:rsid w:val="000F1CD1"/>
    <w:rsid w:val="000F208F"/>
    <w:rsid w:val="000F524D"/>
    <w:rsid w:val="000F5373"/>
    <w:rsid w:val="000F5AC6"/>
    <w:rsid w:val="000F7A43"/>
    <w:rsid w:val="00100A56"/>
    <w:rsid w:val="00102025"/>
    <w:rsid w:val="0010337F"/>
    <w:rsid w:val="001035D3"/>
    <w:rsid w:val="001040F1"/>
    <w:rsid w:val="00104D3C"/>
    <w:rsid w:val="00104DCA"/>
    <w:rsid w:val="00107B23"/>
    <w:rsid w:val="00111612"/>
    <w:rsid w:val="00111EDF"/>
    <w:rsid w:val="0011352B"/>
    <w:rsid w:val="001137D3"/>
    <w:rsid w:val="00113BFD"/>
    <w:rsid w:val="00113EEC"/>
    <w:rsid w:val="0011530C"/>
    <w:rsid w:val="001155ED"/>
    <w:rsid w:val="001158E2"/>
    <w:rsid w:val="00116532"/>
    <w:rsid w:val="00116BFD"/>
    <w:rsid w:val="001210D2"/>
    <w:rsid w:val="00121111"/>
    <w:rsid w:val="0012191B"/>
    <w:rsid w:val="00122462"/>
    <w:rsid w:val="00124C1F"/>
    <w:rsid w:val="00125800"/>
    <w:rsid w:val="00125F83"/>
    <w:rsid w:val="00126B6F"/>
    <w:rsid w:val="00126E5B"/>
    <w:rsid w:val="00127789"/>
    <w:rsid w:val="00127FC8"/>
    <w:rsid w:val="00130AA6"/>
    <w:rsid w:val="00130FCD"/>
    <w:rsid w:val="00132027"/>
    <w:rsid w:val="00132C21"/>
    <w:rsid w:val="001346D6"/>
    <w:rsid w:val="00134704"/>
    <w:rsid w:val="00135889"/>
    <w:rsid w:val="00135DFC"/>
    <w:rsid w:val="00136549"/>
    <w:rsid w:val="0013694B"/>
    <w:rsid w:val="00140218"/>
    <w:rsid w:val="00141DA9"/>
    <w:rsid w:val="00143F3A"/>
    <w:rsid w:val="0014526A"/>
    <w:rsid w:val="00146331"/>
    <w:rsid w:val="00146B7B"/>
    <w:rsid w:val="00146BBB"/>
    <w:rsid w:val="00146D75"/>
    <w:rsid w:val="0015168C"/>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46E"/>
    <w:rsid w:val="00176532"/>
    <w:rsid w:val="0017667F"/>
    <w:rsid w:val="00177714"/>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13C3"/>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475"/>
    <w:rsid w:val="001C0B80"/>
    <w:rsid w:val="001C3130"/>
    <w:rsid w:val="001C38CB"/>
    <w:rsid w:val="001C3A3C"/>
    <w:rsid w:val="001C3B48"/>
    <w:rsid w:val="001C421E"/>
    <w:rsid w:val="001C4939"/>
    <w:rsid w:val="001C4D3A"/>
    <w:rsid w:val="001C5569"/>
    <w:rsid w:val="001C5882"/>
    <w:rsid w:val="001C5904"/>
    <w:rsid w:val="001C5AA6"/>
    <w:rsid w:val="001C7F89"/>
    <w:rsid w:val="001D0537"/>
    <w:rsid w:val="001D2480"/>
    <w:rsid w:val="001D3DC3"/>
    <w:rsid w:val="001D41E6"/>
    <w:rsid w:val="001D4BF3"/>
    <w:rsid w:val="001D4D3F"/>
    <w:rsid w:val="001E1674"/>
    <w:rsid w:val="001E1BAC"/>
    <w:rsid w:val="001E380D"/>
    <w:rsid w:val="001E3B34"/>
    <w:rsid w:val="001E5194"/>
    <w:rsid w:val="001E54A6"/>
    <w:rsid w:val="001E585E"/>
    <w:rsid w:val="001E6419"/>
    <w:rsid w:val="001E7341"/>
    <w:rsid w:val="001F02ED"/>
    <w:rsid w:val="001F30B9"/>
    <w:rsid w:val="001F3179"/>
    <w:rsid w:val="001F35F0"/>
    <w:rsid w:val="001F3665"/>
    <w:rsid w:val="001F3B70"/>
    <w:rsid w:val="001F5C63"/>
    <w:rsid w:val="001F6027"/>
    <w:rsid w:val="001F623F"/>
    <w:rsid w:val="001F7A89"/>
    <w:rsid w:val="00200AA1"/>
    <w:rsid w:val="00204477"/>
    <w:rsid w:val="00204A43"/>
    <w:rsid w:val="00205EE8"/>
    <w:rsid w:val="002074A5"/>
    <w:rsid w:val="00207727"/>
    <w:rsid w:val="00210A03"/>
    <w:rsid w:val="00211F06"/>
    <w:rsid w:val="002136F8"/>
    <w:rsid w:val="00213DD4"/>
    <w:rsid w:val="00217526"/>
    <w:rsid w:val="002177CF"/>
    <w:rsid w:val="00217D53"/>
    <w:rsid w:val="00220637"/>
    <w:rsid w:val="0022139C"/>
    <w:rsid w:val="00223541"/>
    <w:rsid w:val="00224710"/>
    <w:rsid w:val="00226354"/>
    <w:rsid w:val="0022689C"/>
    <w:rsid w:val="00226BE1"/>
    <w:rsid w:val="0022793B"/>
    <w:rsid w:val="00227C9A"/>
    <w:rsid w:val="002314A5"/>
    <w:rsid w:val="002321F7"/>
    <w:rsid w:val="002325CA"/>
    <w:rsid w:val="002328E3"/>
    <w:rsid w:val="002350FF"/>
    <w:rsid w:val="00235345"/>
    <w:rsid w:val="00242A3D"/>
    <w:rsid w:val="00243030"/>
    <w:rsid w:val="0024341C"/>
    <w:rsid w:val="0024352C"/>
    <w:rsid w:val="00244844"/>
    <w:rsid w:val="00245573"/>
    <w:rsid w:val="00245E62"/>
    <w:rsid w:val="00246111"/>
    <w:rsid w:val="00247019"/>
    <w:rsid w:val="0025026A"/>
    <w:rsid w:val="00251649"/>
    <w:rsid w:val="00252EBB"/>
    <w:rsid w:val="00253614"/>
    <w:rsid w:val="00255BC1"/>
    <w:rsid w:val="00256BFF"/>
    <w:rsid w:val="0025762A"/>
    <w:rsid w:val="00257C9E"/>
    <w:rsid w:val="00260843"/>
    <w:rsid w:val="0026338E"/>
    <w:rsid w:val="00263DA7"/>
    <w:rsid w:val="002650BC"/>
    <w:rsid w:val="00265F9F"/>
    <w:rsid w:val="00266612"/>
    <w:rsid w:val="00267521"/>
    <w:rsid w:val="002703C9"/>
    <w:rsid w:val="00270D35"/>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801"/>
    <w:rsid w:val="00296AD7"/>
    <w:rsid w:val="0029761D"/>
    <w:rsid w:val="00297AE6"/>
    <w:rsid w:val="002A03BF"/>
    <w:rsid w:val="002A10DC"/>
    <w:rsid w:val="002A1F06"/>
    <w:rsid w:val="002A21B6"/>
    <w:rsid w:val="002A39B4"/>
    <w:rsid w:val="002A64FB"/>
    <w:rsid w:val="002A6AF6"/>
    <w:rsid w:val="002A6D35"/>
    <w:rsid w:val="002A73C8"/>
    <w:rsid w:val="002A7552"/>
    <w:rsid w:val="002A776E"/>
    <w:rsid w:val="002A77A3"/>
    <w:rsid w:val="002A780C"/>
    <w:rsid w:val="002B2C6E"/>
    <w:rsid w:val="002B2F50"/>
    <w:rsid w:val="002B3E7D"/>
    <w:rsid w:val="002B4485"/>
    <w:rsid w:val="002B545B"/>
    <w:rsid w:val="002B5F48"/>
    <w:rsid w:val="002C12CD"/>
    <w:rsid w:val="002C1530"/>
    <w:rsid w:val="002C1BE6"/>
    <w:rsid w:val="002C1F43"/>
    <w:rsid w:val="002C34F5"/>
    <w:rsid w:val="002C3628"/>
    <w:rsid w:val="002C531E"/>
    <w:rsid w:val="002C637F"/>
    <w:rsid w:val="002C63A1"/>
    <w:rsid w:val="002C6471"/>
    <w:rsid w:val="002D0CFB"/>
    <w:rsid w:val="002D0D01"/>
    <w:rsid w:val="002D2DD9"/>
    <w:rsid w:val="002D3DC2"/>
    <w:rsid w:val="002D40C1"/>
    <w:rsid w:val="002D5C70"/>
    <w:rsid w:val="002D6F1F"/>
    <w:rsid w:val="002D75E3"/>
    <w:rsid w:val="002E04F8"/>
    <w:rsid w:val="002E0C51"/>
    <w:rsid w:val="002E15BF"/>
    <w:rsid w:val="002E166F"/>
    <w:rsid w:val="002E20A0"/>
    <w:rsid w:val="002E280F"/>
    <w:rsid w:val="002E2A37"/>
    <w:rsid w:val="002E33F5"/>
    <w:rsid w:val="002E4F4E"/>
    <w:rsid w:val="002E522E"/>
    <w:rsid w:val="002E58D3"/>
    <w:rsid w:val="002F3D75"/>
    <w:rsid w:val="002F4653"/>
    <w:rsid w:val="002F4FF8"/>
    <w:rsid w:val="002F7069"/>
    <w:rsid w:val="00301A59"/>
    <w:rsid w:val="00301A99"/>
    <w:rsid w:val="00304B22"/>
    <w:rsid w:val="003066F0"/>
    <w:rsid w:val="00307370"/>
    <w:rsid w:val="00307D21"/>
    <w:rsid w:val="00307E1F"/>
    <w:rsid w:val="0031075C"/>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2BF"/>
    <w:rsid w:val="00346F06"/>
    <w:rsid w:val="003471A6"/>
    <w:rsid w:val="0035024B"/>
    <w:rsid w:val="003511E1"/>
    <w:rsid w:val="00351A2A"/>
    <w:rsid w:val="00353479"/>
    <w:rsid w:val="00354A24"/>
    <w:rsid w:val="00354E36"/>
    <w:rsid w:val="00355E08"/>
    <w:rsid w:val="003563FF"/>
    <w:rsid w:val="00356BB1"/>
    <w:rsid w:val="0035799D"/>
    <w:rsid w:val="003604C0"/>
    <w:rsid w:val="00360BDE"/>
    <w:rsid w:val="003617B0"/>
    <w:rsid w:val="00361CB1"/>
    <w:rsid w:val="00362451"/>
    <w:rsid w:val="00362E91"/>
    <w:rsid w:val="003653DB"/>
    <w:rsid w:val="003656C6"/>
    <w:rsid w:val="00366F55"/>
    <w:rsid w:val="00367229"/>
    <w:rsid w:val="00370FEB"/>
    <w:rsid w:val="00372496"/>
    <w:rsid w:val="00372556"/>
    <w:rsid w:val="003749AE"/>
    <w:rsid w:val="00377AC3"/>
    <w:rsid w:val="0038043C"/>
    <w:rsid w:val="00380595"/>
    <w:rsid w:val="00382853"/>
    <w:rsid w:val="0038309F"/>
    <w:rsid w:val="00383904"/>
    <w:rsid w:val="00384726"/>
    <w:rsid w:val="003847B8"/>
    <w:rsid w:val="00385631"/>
    <w:rsid w:val="003863A1"/>
    <w:rsid w:val="00386B7E"/>
    <w:rsid w:val="00387511"/>
    <w:rsid w:val="00387E34"/>
    <w:rsid w:val="00390DB8"/>
    <w:rsid w:val="00391D59"/>
    <w:rsid w:val="0039339D"/>
    <w:rsid w:val="00394B05"/>
    <w:rsid w:val="00394F60"/>
    <w:rsid w:val="00395035"/>
    <w:rsid w:val="00396D07"/>
    <w:rsid w:val="003A047E"/>
    <w:rsid w:val="003A1287"/>
    <w:rsid w:val="003A1438"/>
    <w:rsid w:val="003A44B8"/>
    <w:rsid w:val="003A4908"/>
    <w:rsid w:val="003A4AF2"/>
    <w:rsid w:val="003A743D"/>
    <w:rsid w:val="003A7CF3"/>
    <w:rsid w:val="003B0812"/>
    <w:rsid w:val="003B3025"/>
    <w:rsid w:val="003B6987"/>
    <w:rsid w:val="003B6DC5"/>
    <w:rsid w:val="003B71F5"/>
    <w:rsid w:val="003B740B"/>
    <w:rsid w:val="003C19BC"/>
    <w:rsid w:val="003C4996"/>
    <w:rsid w:val="003C586F"/>
    <w:rsid w:val="003C777B"/>
    <w:rsid w:val="003D13AA"/>
    <w:rsid w:val="003D1B84"/>
    <w:rsid w:val="003D4E49"/>
    <w:rsid w:val="003D5C8A"/>
    <w:rsid w:val="003E1254"/>
    <w:rsid w:val="003E1305"/>
    <w:rsid w:val="003E194A"/>
    <w:rsid w:val="003E24D6"/>
    <w:rsid w:val="003E3572"/>
    <w:rsid w:val="003E46BC"/>
    <w:rsid w:val="003E47D6"/>
    <w:rsid w:val="003E631F"/>
    <w:rsid w:val="003E6389"/>
    <w:rsid w:val="003E7BBB"/>
    <w:rsid w:val="003E7C1B"/>
    <w:rsid w:val="003F0C7F"/>
    <w:rsid w:val="003F2B47"/>
    <w:rsid w:val="003F45A4"/>
    <w:rsid w:val="003F5B12"/>
    <w:rsid w:val="003F7FE4"/>
    <w:rsid w:val="004037AC"/>
    <w:rsid w:val="00403D7B"/>
    <w:rsid w:val="00405766"/>
    <w:rsid w:val="00407712"/>
    <w:rsid w:val="00411B89"/>
    <w:rsid w:val="00412585"/>
    <w:rsid w:val="00412893"/>
    <w:rsid w:val="00413495"/>
    <w:rsid w:val="00417001"/>
    <w:rsid w:val="00417316"/>
    <w:rsid w:val="00417C9B"/>
    <w:rsid w:val="00421274"/>
    <w:rsid w:val="00423B30"/>
    <w:rsid w:val="00424D57"/>
    <w:rsid w:val="004267FA"/>
    <w:rsid w:val="00430D26"/>
    <w:rsid w:val="00431B4B"/>
    <w:rsid w:val="00431D47"/>
    <w:rsid w:val="00432AA5"/>
    <w:rsid w:val="00432FEE"/>
    <w:rsid w:val="00433C78"/>
    <w:rsid w:val="00435596"/>
    <w:rsid w:val="00437767"/>
    <w:rsid w:val="00440861"/>
    <w:rsid w:val="004415AB"/>
    <w:rsid w:val="0044239A"/>
    <w:rsid w:val="00442705"/>
    <w:rsid w:val="00443EF6"/>
    <w:rsid w:val="004451EB"/>
    <w:rsid w:val="00446534"/>
    <w:rsid w:val="00446A4F"/>
    <w:rsid w:val="00447023"/>
    <w:rsid w:val="0044705C"/>
    <w:rsid w:val="0045006B"/>
    <w:rsid w:val="00451631"/>
    <w:rsid w:val="004539A8"/>
    <w:rsid w:val="00454EC4"/>
    <w:rsid w:val="00456925"/>
    <w:rsid w:val="0045767F"/>
    <w:rsid w:val="00460515"/>
    <w:rsid w:val="004610FB"/>
    <w:rsid w:val="0046145B"/>
    <w:rsid w:val="004616EB"/>
    <w:rsid w:val="00461A97"/>
    <w:rsid w:val="00461BEE"/>
    <w:rsid w:val="00461EB9"/>
    <w:rsid w:val="00462140"/>
    <w:rsid w:val="004633F1"/>
    <w:rsid w:val="00464F3E"/>
    <w:rsid w:val="00465278"/>
    <w:rsid w:val="00465854"/>
    <w:rsid w:val="0046695A"/>
    <w:rsid w:val="00466DE2"/>
    <w:rsid w:val="00470ABB"/>
    <w:rsid w:val="00471F90"/>
    <w:rsid w:val="004745EE"/>
    <w:rsid w:val="00475445"/>
    <w:rsid w:val="00475639"/>
    <w:rsid w:val="004774A4"/>
    <w:rsid w:val="004778A1"/>
    <w:rsid w:val="00480411"/>
    <w:rsid w:val="00480944"/>
    <w:rsid w:val="00480FF4"/>
    <w:rsid w:val="00482913"/>
    <w:rsid w:val="00484D70"/>
    <w:rsid w:val="004857DE"/>
    <w:rsid w:val="00486E63"/>
    <w:rsid w:val="00490334"/>
    <w:rsid w:val="004908F9"/>
    <w:rsid w:val="00494039"/>
    <w:rsid w:val="00495483"/>
    <w:rsid w:val="00496426"/>
    <w:rsid w:val="00496DA3"/>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6AAD"/>
    <w:rsid w:val="004C72CD"/>
    <w:rsid w:val="004D08AD"/>
    <w:rsid w:val="004D1010"/>
    <w:rsid w:val="004D1EF1"/>
    <w:rsid w:val="004D4EDE"/>
    <w:rsid w:val="004D5099"/>
    <w:rsid w:val="004D50EB"/>
    <w:rsid w:val="004D5690"/>
    <w:rsid w:val="004D74A2"/>
    <w:rsid w:val="004E1387"/>
    <w:rsid w:val="004E4372"/>
    <w:rsid w:val="004E48F3"/>
    <w:rsid w:val="004E4FC4"/>
    <w:rsid w:val="004E534B"/>
    <w:rsid w:val="004E6272"/>
    <w:rsid w:val="004E70E0"/>
    <w:rsid w:val="004E72C1"/>
    <w:rsid w:val="004E7C88"/>
    <w:rsid w:val="004F3AB4"/>
    <w:rsid w:val="004F4D85"/>
    <w:rsid w:val="00500120"/>
    <w:rsid w:val="005004BF"/>
    <w:rsid w:val="00500663"/>
    <w:rsid w:val="00501C83"/>
    <w:rsid w:val="00501DCA"/>
    <w:rsid w:val="00502ED3"/>
    <w:rsid w:val="005037DE"/>
    <w:rsid w:val="005046B4"/>
    <w:rsid w:val="00504A9F"/>
    <w:rsid w:val="00505081"/>
    <w:rsid w:val="00506861"/>
    <w:rsid w:val="00507C9B"/>
    <w:rsid w:val="005107EF"/>
    <w:rsid w:val="00510C12"/>
    <w:rsid w:val="005149D0"/>
    <w:rsid w:val="00514F0E"/>
    <w:rsid w:val="005152D4"/>
    <w:rsid w:val="00516A04"/>
    <w:rsid w:val="005217BA"/>
    <w:rsid w:val="00524526"/>
    <w:rsid w:val="0052617A"/>
    <w:rsid w:val="0052673C"/>
    <w:rsid w:val="0053095C"/>
    <w:rsid w:val="00531080"/>
    <w:rsid w:val="00531129"/>
    <w:rsid w:val="00531B03"/>
    <w:rsid w:val="00537407"/>
    <w:rsid w:val="00540775"/>
    <w:rsid w:val="005417D8"/>
    <w:rsid w:val="00544CBA"/>
    <w:rsid w:val="005450F6"/>
    <w:rsid w:val="005452DF"/>
    <w:rsid w:val="00546B29"/>
    <w:rsid w:val="00547853"/>
    <w:rsid w:val="005521E9"/>
    <w:rsid w:val="0055244A"/>
    <w:rsid w:val="0055245F"/>
    <w:rsid w:val="00555C68"/>
    <w:rsid w:val="00555D58"/>
    <w:rsid w:val="00556652"/>
    <w:rsid w:val="00560A66"/>
    <w:rsid w:val="0056343A"/>
    <w:rsid w:val="005655C8"/>
    <w:rsid w:val="00566289"/>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4FC9"/>
    <w:rsid w:val="00595C55"/>
    <w:rsid w:val="005A1406"/>
    <w:rsid w:val="005A632E"/>
    <w:rsid w:val="005A6B0F"/>
    <w:rsid w:val="005A720B"/>
    <w:rsid w:val="005B114B"/>
    <w:rsid w:val="005B2153"/>
    <w:rsid w:val="005B3712"/>
    <w:rsid w:val="005B3BE0"/>
    <w:rsid w:val="005B4F64"/>
    <w:rsid w:val="005B6C0D"/>
    <w:rsid w:val="005B7893"/>
    <w:rsid w:val="005B7F05"/>
    <w:rsid w:val="005C1763"/>
    <w:rsid w:val="005C2673"/>
    <w:rsid w:val="005C45BA"/>
    <w:rsid w:val="005C4B90"/>
    <w:rsid w:val="005C5017"/>
    <w:rsid w:val="005C51A1"/>
    <w:rsid w:val="005C53AF"/>
    <w:rsid w:val="005C556E"/>
    <w:rsid w:val="005C69AD"/>
    <w:rsid w:val="005C7A24"/>
    <w:rsid w:val="005C7EC6"/>
    <w:rsid w:val="005D1070"/>
    <w:rsid w:val="005D1603"/>
    <w:rsid w:val="005D307A"/>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2DF6"/>
    <w:rsid w:val="006035F3"/>
    <w:rsid w:val="00604BA4"/>
    <w:rsid w:val="006058BA"/>
    <w:rsid w:val="00606673"/>
    <w:rsid w:val="00607EF2"/>
    <w:rsid w:val="00611B50"/>
    <w:rsid w:val="00615277"/>
    <w:rsid w:val="00616436"/>
    <w:rsid w:val="00616A4E"/>
    <w:rsid w:val="00616F93"/>
    <w:rsid w:val="006214DF"/>
    <w:rsid w:val="00621DEC"/>
    <w:rsid w:val="00625153"/>
    <w:rsid w:val="0062545A"/>
    <w:rsid w:val="00625C64"/>
    <w:rsid w:val="00625E91"/>
    <w:rsid w:val="00626988"/>
    <w:rsid w:val="0063010B"/>
    <w:rsid w:val="00630C3F"/>
    <w:rsid w:val="006320BE"/>
    <w:rsid w:val="0063222E"/>
    <w:rsid w:val="00632AC4"/>
    <w:rsid w:val="0063422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2C0C"/>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2FCD"/>
    <w:rsid w:val="00683C23"/>
    <w:rsid w:val="00685BCF"/>
    <w:rsid w:val="00686A4E"/>
    <w:rsid w:val="00687471"/>
    <w:rsid w:val="00687B05"/>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0E1"/>
    <w:rsid w:val="006A3F43"/>
    <w:rsid w:val="006A53F8"/>
    <w:rsid w:val="006A6F8D"/>
    <w:rsid w:val="006A7398"/>
    <w:rsid w:val="006A790F"/>
    <w:rsid w:val="006A7E3D"/>
    <w:rsid w:val="006B21CF"/>
    <w:rsid w:val="006B3CE3"/>
    <w:rsid w:val="006B3DA7"/>
    <w:rsid w:val="006B5188"/>
    <w:rsid w:val="006B5F21"/>
    <w:rsid w:val="006B6CF3"/>
    <w:rsid w:val="006B7765"/>
    <w:rsid w:val="006B7C73"/>
    <w:rsid w:val="006C22F7"/>
    <w:rsid w:val="006C3B2C"/>
    <w:rsid w:val="006C4544"/>
    <w:rsid w:val="006C4904"/>
    <w:rsid w:val="006C4C65"/>
    <w:rsid w:val="006C4FA7"/>
    <w:rsid w:val="006C50E5"/>
    <w:rsid w:val="006C5BE6"/>
    <w:rsid w:val="006C60B0"/>
    <w:rsid w:val="006C7136"/>
    <w:rsid w:val="006D09BD"/>
    <w:rsid w:val="006D1653"/>
    <w:rsid w:val="006D1875"/>
    <w:rsid w:val="006D3B87"/>
    <w:rsid w:val="006D4697"/>
    <w:rsid w:val="006D4FAE"/>
    <w:rsid w:val="006D56A4"/>
    <w:rsid w:val="006D6B98"/>
    <w:rsid w:val="006E0053"/>
    <w:rsid w:val="006E03C5"/>
    <w:rsid w:val="006E05C3"/>
    <w:rsid w:val="006E14CD"/>
    <w:rsid w:val="006E1DB8"/>
    <w:rsid w:val="006E1FD1"/>
    <w:rsid w:val="006E5BE0"/>
    <w:rsid w:val="006E5C64"/>
    <w:rsid w:val="006E68CC"/>
    <w:rsid w:val="006E77CA"/>
    <w:rsid w:val="006F05F1"/>
    <w:rsid w:val="006F3800"/>
    <w:rsid w:val="006F4CE4"/>
    <w:rsid w:val="006F5292"/>
    <w:rsid w:val="006F5F30"/>
    <w:rsid w:val="006F6A24"/>
    <w:rsid w:val="006F6B65"/>
    <w:rsid w:val="006F71C0"/>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3967"/>
    <w:rsid w:val="00715580"/>
    <w:rsid w:val="00715782"/>
    <w:rsid w:val="00717DF3"/>
    <w:rsid w:val="007205E8"/>
    <w:rsid w:val="00721676"/>
    <w:rsid w:val="007228B2"/>
    <w:rsid w:val="00722C1A"/>
    <w:rsid w:val="00723B43"/>
    <w:rsid w:val="00724031"/>
    <w:rsid w:val="007242F6"/>
    <w:rsid w:val="00725C35"/>
    <w:rsid w:val="00725CB3"/>
    <w:rsid w:val="007262BF"/>
    <w:rsid w:val="00726DE9"/>
    <w:rsid w:val="0072769F"/>
    <w:rsid w:val="00727EAD"/>
    <w:rsid w:val="00730E21"/>
    <w:rsid w:val="007314EE"/>
    <w:rsid w:val="00732102"/>
    <w:rsid w:val="0073290D"/>
    <w:rsid w:val="007330CB"/>
    <w:rsid w:val="007332B2"/>
    <w:rsid w:val="00733EE1"/>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301"/>
    <w:rsid w:val="007474FB"/>
    <w:rsid w:val="0075020D"/>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2BE8"/>
    <w:rsid w:val="00773C92"/>
    <w:rsid w:val="00774372"/>
    <w:rsid w:val="00775C0B"/>
    <w:rsid w:val="007762A9"/>
    <w:rsid w:val="00777B5D"/>
    <w:rsid w:val="00780089"/>
    <w:rsid w:val="00781372"/>
    <w:rsid w:val="00781959"/>
    <w:rsid w:val="0078323B"/>
    <w:rsid w:val="00784DFB"/>
    <w:rsid w:val="00785D33"/>
    <w:rsid w:val="00786535"/>
    <w:rsid w:val="0079027D"/>
    <w:rsid w:val="00790A32"/>
    <w:rsid w:val="0079167D"/>
    <w:rsid w:val="00791A61"/>
    <w:rsid w:val="00791D09"/>
    <w:rsid w:val="00792240"/>
    <w:rsid w:val="007929BB"/>
    <w:rsid w:val="0079308A"/>
    <w:rsid w:val="0079358C"/>
    <w:rsid w:val="00793DB3"/>
    <w:rsid w:val="00794923"/>
    <w:rsid w:val="00794981"/>
    <w:rsid w:val="00796DAD"/>
    <w:rsid w:val="007A11B9"/>
    <w:rsid w:val="007A1CD2"/>
    <w:rsid w:val="007A6B93"/>
    <w:rsid w:val="007B13C7"/>
    <w:rsid w:val="007B1F8D"/>
    <w:rsid w:val="007B2327"/>
    <w:rsid w:val="007B35A1"/>
    <w:rsid w:val="007B4E7A"/>
    <w:rsid w:val="007B5098"/>
    <w:rsid w:val="007B6A78"/>
    <w:rsid w:val="007B7571"/>
    <w:rsid w:val="007B7DEE"/>
    <w:rsid w:val="007C19F5"/>
    <w:rsid w:val="007C2B5E"/>
    <w:rsid w:val="007C311A"/>
    <w:rsid w:val="007C352B"/>
    <w:rsid w:val="007C5B0D"/>
    <w:rsid w:val="007C5B52"/>
    <w:rsid w:val="007C6A51"/>
    <w:rsid w:val="007C731D"/>
    <w:rsid w:val="007C7719"/>
    <w:rsid w:val="007C7E2D"/>
    <w:rsid w:val="007D064D"/>
    <w:rsid w:val="007D0794"/>
    <w:rsid w:val="007D24F8"/>
    <w:rsid w:val="007D2BE1"/>
    <w:rsid w:val="007D346C"/>
    <w:rsid w:val="007D4D48"/>
    <w:rsid w:val="007D4FBA"/>
    <w:rsid w:val="007D5546"/>
    <w:rsid w:val="007D5B0B"/>
    <w:rsid w:val="007D7330"/>
    <w:rsid w:val="007D7C29"/>
    <w:rsid w:val="007E0123"/>
    <w:rsid w:val="007E03B0"/>
    <w:rsid w:val="007E088E"/>
    <w:rsid w:val="007E1292"/>
    <w:rsid w:val="007E1739"/>
    <w:rsid w:val="007E1B9D"/>
    <w:rsid w:val="007E2DB5"/>
    <w:rsid w:val="007E4537"/>
    <w:rsid w:val="007E4F6D"/>
    <w:rsid w:val="007E61D0"/>
    <w:rsid w:val="007E6AD3"/>
    <w:rsid w:val="007E6F65"/>
    <w:rsid w:val="007E7514"/>
    <w:rsid w:val="007F28B1"/>
    <w:rsid w:val="007F2EEB"/>
    <w:rsid w:val="007F46FA"/>
    <w:rsid w:val="007F683B"/>
    <w:rsid w:val="008001D5"/>
    <w:rsid w:val="00800F8E"/>
    <w:rsid w:val="00802866"/>
    <w:rsid w:val="008029E1"/>
    <w:rsid w:val="008030B4"/>
    <w:rsid w:val="008037B5"/>
    <w:rsid w:val="00804ADB"/>
    <w:rsid w:val="00806CC0"/>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4D40"/>
    <w:rsid w:val="008259A2"/>
    <w:rsid w:val="0082664A"/>
    <w:rsid w:val="00830C30"/>
    <w:rsid w:val="008323B6"/>
    <w:rsid w:val="00832CCA"/>
    <w:rsid w:val="00832E56"/>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5368"/>
    <w:rsid w:val="0085688A"/>
    <w:rsid w:val="0085757E"/>
    <w:rsid w:val="00862BE4"/>
    <w:rsid w:val="00864114"/>
    <w:rsid w:val="00864324"/>
    <w:rsid w:val="00864572"/>
    <w:rsid w:val="00864940"/>
    <w:rsid w:val="008657CD"/>
    <w:rsid w:val="00865E61"/>
    <w:rsid w:val="00867138"/>
    <w:rsid w:val="00871123"/>
    <w:rsid w:val="008712F8"/>
    <w:rsid w:val="00871A7D"/>
    <w:rsid w:val="008722C2"/>
    <w:rsid w:val="008724F3"/>
    <w:rsid w:val="0087277F"/>
    <w:rsid w:val="00873719"/>
    <w:rsid w:val="008740D2"/>
    <w:rsid w:val="00874C5C"/>
    <w:rsid w:val="00875437"/>
    <w:rsid w:val="0087560C"/>
    <w:rsid w:val="00875805"/>
    <w:rsid w:val="00875F56"/>
    <w:rsid w:val="00875FA4"/>
    <w:rsid w:val="00880BAA"/>
    <w:rsid w:val="00880F89"/>
    <w:rsid w:val="0088102A"/>
    <w:rsid w:val="008816D2"/>
    <w:rsid w:val="008821AB"/>
    <w:rsid w:val="00882CA8"/>
    <w:rsid w:val="00883096"/>
    <w:rsid w:val="00883880"/>
    <w:rsid w:val="00883E4D"/>
    <w:rsid w:val="0088532D"/>
    <w:rsid w:val="00887625"/>
    <w:rsid w:val="00887763"/>
    <w:rsid w:val="00892909"/>
    <w:rsid w:val="00892CE5"/>
    <w:rsid w:val="008940E4"/>
    <w:rsid w:val="0089478E"/>
    <w:rsid w:val="00894972"/>
    <w:rsid w:val="00896EFB"/>
    <w:rsid w:val="00897E80"/>
    <w:rsid w:val="008A0462"/>
    <w:rsid w:val="008A0522"/>
    <w:rsid w:val="008A0A72"/>
    <w:rsid w:val="008A1C6A"/>
    <w:rsid w:val="008A1EF0"/>
    <w:rsid w:val="008A4068"/>
    <w:rsid w:val="008A475E"/>
    <w:rsid w:val="008A5017"/>
    <w:rsid w:val="008A5019"/>
    <w:rsid w:val="008A5B30"/>
    <w:rsid w:val="008A60D3"/>
    <w:rsid w:val="008A6AD6"/>
    <w:rsid w:val="008B0345"/>
    <w:rsid w:val="008B28DE"/>
    <w:rsid w:val="008B4479"/>
    <w:rsid w:val="008B55C3"/>
    <w:rsid w:val="008B5A2A"/>
    <w:rsid w:val="008B6C6B"/>
    <w:rsid w:val="008C0689"/>
    <w:rsid w:val="008C1326"/>
    <w:rsid w:val="008C1835"/>
    <w:rsid w:val="008C4330"/>
    <w:rsid w:val="008C4964"/>
    <w:rsid w:val="008C6AD1"/>
    <w:rsid w:val="008C6E75"/>
    <w:rsid w:val="008C7666"/>
    <w:rsid w:val="008D0440"/>
    <w:rsid w:val="008D0DB9"/>
    <w:rsid w:val="008D2541"/>
    <w:rsid w:val="008D3602"/>
    <w:rsid w:val="008D3F16"/>
    <w:rsid w:val="008D445E"/>
    <w:rsid w:val="008D64C0"/>
    <w:rsid w:val="008D7197"/>
    <w:rsid w:val="008E0EEF"/>
    <w:rsid w:val="008E3207"/>
    <w:rsid w:val="008E32BD"/>
    <w:rsid w:val="008E4132"/>
    <w:rsid w:val="008E5CBD"/>
    <w:rsid w:val="008F0F20"/>
    <w:rsid w:val="008F175D"/>
    <w:rsid w:val="008F292A"/>
    <w:rsid w:val="008F41E4"/>
    <w:rsid w:val="008F502B"/>
    <w:rsid w:val="008F54D0"/>
    <w:rsid w:val="008F5FFF"/>
    <w:rsid w:val="008F6AF9"/>
    <w:rsid w:val="008F7ABB"/>
    <w:rsid w:val="008F7B0E"/>
    <w:rsid w:val="00900021"/>
    <w:rsid w:val="00901010"/>
    <w:rsid w:val="00901E8E"/>
    <w:rsid w:val="0090351A"/>
    <w:rsid w:val="00903EAB"/>
    <w:rsid w:val="00904512"/>
    <w:rsid w:val="00904DBA"/>
    <w:rsid w:val="009075D5"/>
    <w:rsid w:val="00910076"/>
    <w:rsid w:val="00910A85"/>
    <w:rsid w:val="00911109"/>
    <w:rsid w:val="009116C2"/>
    <w:rsid w:val="00912663"/>
    <w:rsid w:val="00913C58"/>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866"/>
    <w:rsid w:val="00971D13"/>
    <w:rsid w:val="00973915"/>
    <w:rsid w:val="00974E8B"/>
    <w:rsid w:val="00976CFC"/>
    <w:rsid w:val="009773EB"/>
    <w:rsid w:val="00981F46"/>
    <w:rsid w:val="00983181"/>
    <w:rsid w:val="00984300"/>
    <w:rsid w:val="009844B1"/>
    <w:rsid w:val="009848B6"/>
    <w:rsid w:val="009853E7"/>
    <w:rsid w:val="00985EA4"/>
    <w:rsid w:val="00987CC5"/>
    <w:rsid w:val="0099165D"/>
    <w:rsid w:val="0099205F"/>
    <w:rsid w:val="009922A8"/>
    <w:rsid w:val="009928CB"/>
    <w:rsid w:val="00992DCD"/>
    <w:rsid w:val="0099320A"/>
    <w:rsid w:val="009936EA"/>
    <w:rsid w:val="00995B5A"/>
    <w:rsid w:val="00997AC9"/>
    <w:rsid w:val="009A0310"/>
    <w:rsid w:val="009A214D"/>
    <w:rsid w:val="009A2A3D"/>
    <w:rsid w:val="009A3091"/>
    <w:rsid w:val="009A314F"/>
    <w:rsid w:val="009A5EF2"/>
    <w:rsid w:val="009A6253"/>
    <w:rsid w:val="009A7B78"/>
    <w:rsid w:val="009A7D10"/>
    <w:rsid w:val="009B169E"/>
    <w:rsid w:val="009B1CCF"/>
    <w:rsid w:val="009B555D"/>
    <w:rsid w:val="009B5761"/>
    <w:rsid w:val="009B7BD8"/>
    <w:rsid w:val="009C0A39"/>
    <w:rsid w:val="009C1CF5"/>
    <w:rsid w:val="009C2336"/>
    <w:rsid w:val="009C2361"/>
    <w:rsid w:val="009C2E84"/>
    <w:rsid w:val="009C313E"/>
    <w:rsid w:val="009C51F2"/>
    <w:rsid w:val="009C74E0"/>
    <w:rsid w:val="009D113B"/>
    <w:rsid w:val="009D2B79"/>
    <w:rsid w:val="009D3AA5"/>
    <w:rsid w:val="009D4592"/>
    <w:rsid w:val="009D537B"/>
    <w:rsid w:val="009D5AA0"/>
    <w:rsid w:val="009D77F4"/>
    <w:rsid w:val="009D78D5"/>
    <w:rsid w:val="009D7F1D"/>
    <w:rsid w:val="009E0486"/>
    <w:rsid w:val="009E05EB"/>
    <w:rsid w:val="009E0D47"/>
    <w:rsid w:val="009E18E3"/>
    <w:rsid w:val="009E289D"/>
    <w:rsid w:val="009E420F"/>
    <w:rsid w:val="009E4FCF"/>
    <w:rsid w:val="009E50DD"/>
    <w:rsid w:val="009E5892"/>
    <w:rsid w:val="009E5D4B"/>
    <w:rsid w:val="009E7392"/>
    <w:rsid w:val="009E73F9"/>
    <w:rsid w:val="009F00CF"/>
    <w:rsid w:val="009F1512"/>
    <w:rsid w:val="009F1C6D"/>
    <w:rsid w:val="009F24FF"/>
    <w:rsid w:val="009F2A5A"/>
    <w:rsid w:val="009F313F"/>
    <w:rsid w:val="009F3B7C"/>
    <w:rsid w:val="009F75AE"/>
    <w:rsid w:val="009F7AB8"/>
    <w:rsid w:val="00A000C4"/>
    <w:rsid w:val="00A01DF3"/>
    <w:rsid w:val="00A01F89"/>
    <w:rsid w:val="00A027D5"/>
    <w:rsid w:val="00A02837"/>
    <w:rsid w:val="00A04736"/>
    <w:rsid w:val="00A04953"/>
    <w:rsid w:val="00A05F5F"/>
    <w:rsid w:val="00A10A45"/>
    <w:rsid w:val="00A10B66"/>
    <w:rsid w:val="00A11992"/>
    <w:rsid w:val="00A127A1"/>
    <w:rsid w:val="00A13476"/>
    <w:rsid w:val="00A13671"/>
    <w:rsid w:val="00A13998"/>
    <w:rsid w:val="00A15DF9"/>
    <w:rsid w:val="00A1619B"/>
    <w:rsid w:val="00A16364"/>
    <w:rsid w:val="00A17323"/>
    <w:rsid w:val="00A17B13"/>
    <w:rsid w:val="00A21EBE"/>
    <w:rsid w:val="00A21FBC"/>
    <w:rsid w:val="00A2705E"/>
    <w:rsid w:val="00A27CDD"/>
    <w:rsid w:val="00A30CC8"/>
    <w:rsid w:val="00A33944"/>
    <w:rsid w:val="00A36360"/>
    <w:rsid w:val="00A37262"/>
    <w:rsid w:val="00A4276C"/>
    <w:rsid w:val="00A433D1"/>
    <w:rsid w:val="00A43F91"/>
    <w:rsid w:val="00A4773D"/>
    <w:rsid w:val="00A51D7B"/>
    <w:rsid w:val="00A538B6"/>
    <w:rsid w:val="00A54A90"/>
    <w:rsid w:val="00A55E71"/>
    <w:rsid w:val="00A5618B"/>
    <w:rsid w:val="00A561C5"/>
    <w:rsid w:val="00A56630"/>
    <w:rsid w:val="00A57CA9"/>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77962"/>
    <w:rsid w:val="00A77E46"/>
    <w:rsid w:val="00A80C94"/>
    <w:rsid w:val="00A839F7"/>
    <w:rsid w:val="00A8520F"/>
    <w:rsid w:val="00A86C7B"/>
    <w:rsid w:val="00A87EED"/>
    <w:rsid w:val="00A90CB4"/>
    <w:rsid w:val="00A9257E"/>
    <w:rsid w:val="00A933E3"/>
    <w:rsid w:val="00A9365A"/>
    <w:rsid w:val="00A9369C"/>
    <w:rsid w:val="00A95AE4"/>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2B61"/>
    <w:rsid w:val="00AC2DA4"/>
    <w:rsid w:val="00AC313E"/>
    <w:rsid w:val="00AC3D77"/>
    <w:rsid w:val="00AC4949"/>
    <w:rsid w:val="00AC537D"/>
    <w:rsid w:val="00AC5AE2"/>
    <w:rsid w:val="00AC6219"/>
    <w:rsid w:val="00AC6CCF"/>
    <w:rsid w:val="00AC7669"/>
    <w:rsid w:val="00AC7712"/>
    <w:rsid w:val="00AD034B"/>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140"/>
    <w:rsid w:val="00AE6188"/>
    <w:rsid w:val="00AE6686"/>
    <w:rsid w:val="00AE6A25"/>
    <w:rsid w:val="00AE6D6A"/>
    <w:rsid w:val="00AF2526"/>
    <w:rsid w:val="00AF3558"/>
    <w:rsid w:val="00AF3871"/>
    <w:rsid w:val="00AF4C4D"/>
    <w:rsid w:val="00AF6C5F"/>
    <w:rsid w:val="00B00B31"/>
    <w:rsid w:val="00B00DE8"/>
    <w:rsid w:val="00B00EEF"/>
    <w:rsid w:val="00B011B7"/>
    <w:rsid w:val="00B01C58"/>
    <w:rsid w:val="00B0298B"/>
    <w:rsid w:val="00B0352E"/>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C33"/>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48BE"/>
    <w:rsid w:val="00B55B2D"/>
    <w:rsid w:val="00B55BB9"/>
    <w:rsid w:val="00B5624B"/>
    <w:rsid w:val="00B60E5E"/>
    <w:rsid w:val="00B61B0E"/>
    <w:rsid w:val="00B626E8"/>
    <w:rsid w:val="00B63301"/>
    <w:rsid w:val="00B6332A"/>
    <w:rsid w:val="00B63C55"/>
    <w:rsid w:val="00B708D8"/>
    <w:rsid w:val="00B7090F"/>
    <w:rsid w:val="00B72945"/>
    <w:rsid w:val="00B73CCF"/>
    <w:rsid w:val="00B74EA6"/>
    <w:rsid w:val="00B76495"/>
    <w:rsid w:val="00B76C48"/>
    <w:rsid w:val="00B80DF2"/>
    <w:rsid w:val="00B813C5"/>
    <w:rsid w:val="00B81ADC"/>
    <w:rsid w:val="00B83A1C"/>
    <w:rsid w:val="00B8473D"/>
    <w:rsid w:val="00B9104A"/>
    <w:rsid w:val="00B9144B"/>
    <w:rsid w:val="00B91ECF"/>
    <w:rsid w:val="00B93A19"/>
    <w:rsid w:val="00B9408A"/>
    <w:rsid w:val="00B944FF"/>
    <w:rsid w:val="00B94833"/>
    <w:rsid w:val="00B9527F"/>
    <w:rsid w:val="00B963DD"/>
    <w:rsid w:val="00B97AB0"/>
    <w:rsid w:val="00B97AEB"/>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2B6"/>
    <w:rsid w:val="00BC641C"/>
    <w:rsid w:val="00BD055D"/>
    <w:rsid w:val="00BD1573"/>
    <w:rsid w:val="00BD3693"/>
    <w:rsid w:val="00BD55CA"/>
    <w:rsid w:val="00BD6B82"/>
    <w:rsid w:val="00BD6D32"/>
    <w:rsid w:val="00BD7F6C"/>
    <w:rsid w:val="00BE0BB2"/>
    <w:rsid w:val="00BE1CCE"/>
    <w:rsid w:val="00BE3B32"/>
    <w:rsid w:val="00BE6210"/>
    <w:rsid w:val="00BE69CE"/>
    <w:rsid w:val="00BE7E3F"/>
    <w:rsid w:val="00BF2C77"/>
    <w:rsid w:val="00BF2E87"/>
    <w:rsid w:val="00BF34B2"/>
    <w:rsid w:val="00BF34CA"/>
    <w:rsid w:val="00BF3750"/>
    <w:rsid w:val="00BF3816"/>
    <w:rsid w:val="00BF5908"/>
    <w:rsid w:val="00BF5CB9"/>
    <w:rsid w:val="00BF6DA5"/>
    <w:rsid w:val="00C00067"/>
    <w:rsid w:val="00C00D75"/>
    <w:rsid w:val="00C00F32"/>
    <w:rsid w:val="00C02597"/>
    <w:rsid w:val="00C026A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348"/>
    <w:rsid w:val="00C236D7"/>
    <w:rsid w:val="00C242C7"/>
    <w:rsid w:val="00C24FB3"/>
    <w:rsid w:val="00C26CF3"/>
    <w:rsid w:val="00C26EBA"/>
    <w:rsid w:val="00C30C1E"/>
    <w:rsid w:val="00C311DC"/>
    <w:rsid w:val="00C31DE4"/>
    <w:rsid w:val="00C3295A"/>
    <w:rsid w:val="00C33030"/>
    <w:rsid w:val="00C33A5B"/>
    <w:rsid w:val="00C34C95"/>
    <w:rsid w:val="00C35F43"/>
    <w:rsid w:val="00C3676E"/>
    <w:rsid w:val="00C4175D"/>
    <w:rsid w:val="00C42DA3"/>
    <w:rsid w:val="00C43A50"/>
    <w:rsid w:val="00C4495C"/>
    <w:rsid w:val="00C46A52"/>
    <w:rsid w:val="00C47A11"/>
    <w:rsid w:val="00C47D72"/>
    <w:rsid w:val="00C50DF4"/>
    <w:rsid w:val="00C51073"/>
    <w:rsid w:val="00C51B50"/>
    <w:rsid w:val="00C520A5"/>
    <w:rsid w:val="00C53430"/>
    <w:rsid w:val="00C5433B"/>
    <w:rsid w:val="00C543FE"/>
    <w:rsid w:val="00C60BC4"/>
    <w:rsid w:val="00C61113"/>
    <w:rsid w:val="00C61A33"/>
    <w:rsid w:val="00C61E7B"/>
    <w:rsid w:val="00C62317"/>
    <w:rsid w:val="00C62771"/>
    <w:rsid w:val="00C637DF"/>
    <w:rsid w:val="00C63D85"/>
    <w:rsid w:val="00C63F1D"/>
    <w:rsid w:val="00C63FF6"/>
    <w:rsid w:val="00C64D28"/>
    <w:rsid w:val="00C64D8C"/>
    <w:rsid w:val="00C66988"/>
    <w:rsid w:val="00C66F11"/>
    <w:rsid w:val="00C67C65"/>
    <w:rsid w:val="00C70753"/>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0F41"/>
    <w:rsid w:val="00CA333F"/>
    <w:rsid w:val="00CA6144"/>
    <w:rsid w:val="00CA6340"/>
    <w:rsid w:val="00CA7725"/>
    <w:rsid w:val="00CB2793"/>
    <w:rsid w:val="00CB6792"/>
    <w:rsid w:val="00CB7487"/>
    <w:rsid w:val="00CC0192"/>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6B0"/>
    <w:rsid w:val="00CE2E70"/>
    <w:rsid w:val="00CE4234"/>
    <w:rsid w:val="00CE524C"/>
    <w:rsid w:val="00CE5357"/>
    <w:rsid w:val="00CF180B"/>
    <w:rsid w:val="00CF1A10"/>
    <w:rsid w:val="00CF33E6"/>
    <w:rsid w:val="00CF381D"/>
    <w:rsid w:val="00CF58E0"/>
    <w:rsid w:val="00CF6167"/>
    <w:rsid w:val="00CF7242"/>
    <w:rsid w:val="00CF7BD1"/>
    <w:rsid w:val="00CF7E18"/>
    <w:rsid w:val="00D009BD"/>
    <w:rsid w:val="00D0132F"/>
    <w:rsid w:val="00D01645"/>
    <w:rsid w:val="00D021E8"/>
    <w:rsid w:val="00D0230C"/>
    <w:rsid w:val="00D0375B"/>
    <w:rsid w:val="00D03F08"/>
    <w:rsid w:val="00D12117"/>
    <w:rsid w:val="00D13A07"/>
    <w:rsid w:val="00D163C3"/>
    <w:rsid w:val="00D17A04"/>
    <w:rsid w:val="00D22707"/>
    <w:rsid w:val="00D239FC"/>
    <w:rsid w:val="00D24160"/>
    <w:rsid w:val="00D25404"/>
    <w:rsid w:val="00D255C9"/>
    <w:rsid w:val="00D2669A"/>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57F90"/>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30D"/>
    <w:rsid w:val="00D8648A"/>
    <w:rsid w:val="00D86667"/>
    <w:rsid w:val="00D87384"/>
    <w:rsid w:val="00D9008B"/>
    <w:rsid w:val="00D90840"/>
    <w:rsid w:val="00D90B97"/>
    <w:rsid w:val="00D924A4"/>
    <w:rsid w:val="00D9387A"/>
    <w:rsid w:val="00D94961"/>
    <w:rsid w:val="00D950AA"/>
    <w:rsid w:val="00D957F4"/>
    <w:rsid w:val="00D96BBC"/>
    <w:rsid w:val="00D97731"/>
    <w:rsid w:val="00D97DDA"/>
    <w:rsid w:val="00DA042D"/>
    <w:rsid w:val="00DA12F2"/>
    <w:rsid w:val="00DA1306"/>
    <w:rsid w:val="00DA366C"/>
    <w:rsid w:val="00DA4E3D"/>
    <w:rsid w:val="00DA610F"/>
    <w:rsid w:val="00DB0C50"/>
    <w:rsid w:val="00DB344B"/>
    <w:rsid w:val="00DB3571"/>
    <w:rsid w:val="00DB402E"/>
    <w:rsid w:val="00DB4ED1"/>
    <w:rsid w:val="00DB647F"/>
    <w:rsid w:val="00DC262F"/>
    <w:rsid w:val="00DC393E"/>
    <w:rsid w:val="00DC3A1D"/>
    <w:rsid w:val="00DC5A88"/>
    <w:rsid w:val="00DD1214"/>
    <w:rsid w:val="00DD2CF7"/>
    <w:rsid w:val="00DD35FE"/>
    <w:rsid w:val="00DD396A"/>
    <w:rsid w:val="00DD464C"/>
    <w:rsid w:val="00DD4AF0"/>
    <w:rsid w:val="00DD527A"/>
    <w:rsid w:val="00DD6422"/>
    <w:rsid w:val="00DD6827"/>
    <w:rsid w:val="00DD7198"/>
    <w:rsid w:val="00DE0371"/>
    <w:rsid w:val="00DE1165"/>
    <w:rsid w:val="00DE1F4E"/>
    <w:rsid w:val="00DE2264"/>
    <w:rsid w:val="00DE272E"/>
    <w:rsid w:val="00DE29B0"/>
    <w:rsid w:val="00DE38C1"/>
    <w:rsid w:val="00DE3B60"/>
    <w:rsid w:val="00DE3DC8"/>
    <w:rsid w:val="00DE4D4B"/>
    <w:rsid w:val="00DE4F7B"/>
    <w:rsid w:val="00DE5749"/>
    <w:rsid w:val="00DE6292"/>
    <w:rsid w:val="00DF06D5"/>
    <w:rsid w:val="00DF1155"/>
    <w:rsid w:val="00DF2871"/>
    <w:rsid w:val="00DF3605"/>
    <w:rsid w:val="00DF665B"/>
    <w:rsid w:val="00E00391"/>
    <w:rsid w:val="00E00ECF"/>
    <w:rsid w:val="00E05424"/>
    <w:rsid w:val="00E057A5"/>
    <w:rsid w:val="00E05816"/>
    <w:rsid w:val="00E05A2B"/>
    <w:rsid w:val="00E06843"/>
    <w:rsid w:val="00E0692E"/>
    <w:rsid w:val="00E06CDF"/>
    <w:rsid w:val="00E06D5B"/>
    <w:rsid w:val="00E074EB"/>
    <w:rsid w:val="00E10B39"/>
    <w:rsid w:val="00E11C58"/>
    <w:rsid w:val="00E1353D"/>
    <w:rsid w:val="00E13751"/>
    <w:rsid w:val="00E16422"/>
    <w:rsid w:val="00E16498"/>
    <w:rsid w:val="00E16C51"/>
    <w:rsid w:val="00E17CEA"/>
    <w:rsid w:val="00E20C64"/>
    <w:rsid w:val="00E22A6E"/>
    <w:rsid w:val="00E25EB5"/>
    <w:rsid w:val="00E2630B"/>
    <w:rsid w:val="00E268F6"/>
    <w:rsid w:val="00E26B86"/>
    <w:rsid w:val="00E26D37"/>
    <w:rsid w:val="00E273AF"/>
    <w:rsid w:val="00E30747"/>
    <w:rsid w:val="00E3194B"/>
    <w:rsid w:val="00E34281"/>
    <w:rsid w:val="00E34CB4"/>
    <w:rsid w:val="00E3609D"/>
    <w:rsid w:val="00E37221"/>
    <w:rsid w:val="00E37A25"/>
    <w:rsid w:val="00E405AB"/>
    <w:rsid w:val="00E40636"/>
    <w:rsid w:val="00E40BF9"/>
    <w:rsid w:val="00E42CC2"/>
    <w:rsid w:val="00E43E90"/>
    <w:rsid w:val="00E45770"/>
    <w:rsid w:val="00E45921"/>
    <w:rsid w:val="00E4662E"/>
    <w:rsid w:val="00E469DD"/>
    <w:rsid w:val="00E518F0"/>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344"/>
    <w:rsid w:val="00E82E8D"/>
    <w:rsid w:val="00E843AB"/>
    <w:rsid w:val="00E84DF7"/>
    <w:rsid w:val="00E930F8"/>
    <w:rsid w:val="00E93D8A"/>
    <w:rsid w:val="00E9414B"/>
    <w:rsid w:val="00E94267"/>
    <w:rsid w:val="00E94715"/>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5917"/>
    <w:rsid w:val="00EB6225"/>
    <w:rsid w:val="00EB63E5"/>
    <w:rsid w:val="00EB670C"/>
    <w:rsid w:val="00EB6B07"/>
    <w:rsid w:val="00EC06D8"/>
    <w:rsid w:val="00EC0752"/>
    <w:rsid w:val="00EC088A"/>
    <w:rsid w:val="00EC0A30"/>
    <w:rsid w:val="00EC4BB5"/>
    <w:rsid w:val="00EC5FF6"/>
    <w:rsid w:val="00EC62BD"/>
    <w:rsid w:val="00EC6A66"/>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E7F78"/>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0C4"/>
    <w:rsid w:val="00F214EE"/>
    <w:rsid w:val="00F22272"/>
    <w:rsid w:val="00F22729"/>
    <w:rsid w:val="00F2346A"/>
    <w:rsid w:val="00F266ED"/>
    <w:rsid w:val="00F2672C"/>
    <w:rsid w:val="00F31589"/>
    <w:rsid w:val="00F3227A"/>
    <w:rsid w:val="00F32656"/>
    <w:rsid w:val="00F34120"/>
    <w:rsid w:val="00F34379"/>
    <w:rsid w:val="00F3542B"/>
    <w:rsid w:val="00F366ED"/>
    <w:rsid w:val="00F36720"/>
    <w:rsid w:val="00F37548"/>
    <w:rsid w:val="00F3759D"/>
    <w:rsid w:val="00F40389"/>
    <w:rsid w:val="00F405B4"/>
    <w:rsid w:val="00F4086B"/>
    <w:rsid w:val="00F40AE1"/>
    <w:rsid w:val="00F41B42"/>
    <w:rsid w:val="00F41E4A"/>
    <w:rsid w:val="00F43CD7"/>
    <w:rsid w:val="00F44E74"/>
    <w:rsid w:val="00F4553C"/>
    <w:rsid w:val="00F45EDF"/>
    <w:rsid w:val="00F465DF"/>
    <w:rsid w:val="00F4721C"/>
    <w:rsid w:val="00F519F5"/>
    <w:rsid w:val="00F527C0"/>
    <w:rsid w:val="00F53EB8"/>
    <w:rsid w:val="00F54706"/>
    <w:rsid w:val="00F54D9B"/>
    <w:rsid w:val="00F56664"/>
    <w:rsid w:val="00F56C25"/>
    <w:rsid w:val="00F56F6A"/>
    <w:rsid w:val="00F57A44"/>
    <w:rsid w:val="00F60250"/>
    <w:rsid w:val="00F61979"/>
    <w:rsid w:val="00F63073"/>
    <w:rsid w:val="00F63501"/>
    <w:rsid w:val="00F650C3"/>
    <w:rsid w:val="00F65933"/>
    <w:rsid w:val="00F6722C"/>
    <w:rsid w:val="00F67EEC"/>
    <w:rsid w:val="00F70211"/>
    <w:rsid w:val="00F70A48"/>
    <w:rsid w:val="00F71D90"/>
    <w:rsid w:val="00F73BEA"/>
    <w:rsid w:val="00F7409D"/>
    <w:rsid w:val="00F76BB7"/>
    <w:rsid w:val="00F76C11"/>
    <w:rsid w:val="00F77B30"/>
    <w:rsid w:val="00F81E30"/>
    <w:rsid w:val="00F81F48"/>
    <w:rsid w:val="00F824B5"/>
    <w:rsid w:val="00F837C7"/>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941"/>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0FD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l.dropbox.com/s/bzu8nj33sz01x4v/Document_intelio.pdf?dl=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ntelio.net/" TargetMode="External"/><Relationship Id="rId13" Type="http://schemas.openxmlformats.org/officeDocument/2006/relationships/hyperlink" Target="http://hotel.oxu.vn/" TargetMode="External"/><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E6C68-7BB4-4C7F-8EC3-3752A332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1481</TotalTime>
  <Pages>84</Pages>
  <Words>10838</Words>
  <Characters>61780</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HUỲNH MINH TÂN</cp:lastModifiedBy>
  <cp:revision>848</cp:revision>
  <cp:lastPrinted>2018-06-07T15:22:00Z</cp:lastPrinted>
  <dcterms:created xsi:type="dcterms:W3CDTF">2018-03-01T09:02:00Z</dcterms:created>
  <dcterms:modified xsi:type="dcterms:W3CDTF">2018-06-08T08:26:00Z</dcterms:modified>
</cp:coreProperties>
</file>